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CD5CA" w14:textId="77777777" w:rsidR="006E3E4F" w:rsidRPr="00621ADA" w:rsidRDefault="006E3E4F" w:rsidP="006E3E4F">
      <w:pPr>
        <w:spacing w:after="0" w:line="240" w:lineRule="auto"/>
        <w:jc w:val="center"/>
        <w:rPr>
          <w:rFonts w:ascii="Times New Roman" w:eastAsia="Times New Roman" w:hAnsi="Times New Roman"/>
          <w:b/>
          <w:kern w:val="0"/>
          <w:sz w:val="24"/>
          <w:szCs w:val="24"/>
          <w:lang w:eastAsia="tr-TR"/>
        </w:rPr>
      </w:pPr>
      <w:r w:rsidRPr="00621ADA">
        <w:rPr>
          <w:rFonts w:ascii="Times New Roman" w:eastAsia="Times New Roman" w:hAnsi="Times New Roman"/>
          <w:b/>
          <w:kern w:val="0"/>
          <w:sz w:val="24"/>
          <w:szCs w:val="24"/>
          <w:lang w:eastAsia="tr-TR"/>
        </w:rPr>
        <w:t>T.C.</w:t>
      </w:r>
    </w:p>
    <w:p w14:paraId="30426121" w14:textId="77777777" w:rsidR="006E3E4F" w:rsidRPr="00621ADA" w:rsidRDefault="006E3E4F" w:rsidP="006E3E4F">
      <w:pPr>
        <w:spacing w:after="0" w:line="240" w:lineRule="auto"/>
        <w:jc w:val="center"/>
        <w:rPr>
          <w:rFonts w:ascii="Times New Roman" w:eastAsia="Times New Roman" w:hAnsi="Times New Roman"/>
          <w:b/>
          <w:kern w:val="0"/>
          <w:sz w:val="24"/>
          <w:szCs w:val="24"/>
          <w:lang w:eastAsia="tr-TR"/>
        </w:rPr>
      </w:pPr>
      <w:r w:rsidRPr="00621ADA">
        <w:rPr>
          <w:rFonts w:ascii="Times New Roman" w:eastAsia="Times New Roman" w:hAnsi="Times New Roman"/>
          <w:b/>
          <w:kern w:val="0"/>
          <w:sz w:val="24"/>
          <w:szCs w:val="24"/>
          <w:lang w:eastAsia="tr-TR"/>
        </w:rPr>
        <w:t>SAKARYA ÜNİVERSİTESİ</w:t>
      </w:r>
    </w:p>
    <w:p w14:paraId="7D94F20C" w14:textId="77777777" w:rsidR="00CF6065" w:rsidRDefault="00634B6F" w:rsidP="00CF6065">
      <w:pPr>
        <w:spacing w:after="0" w:line="240" w:lineRule="auto"/>
        <w:jc w:val="center"/>
        <w:rPr>
          <w:rFonts w:ascii="Times New Roman" w:eastAsia="Times New Roman" w:hAnsi="Times New Roman"/>
          <w:b/>
          <w:kern w:val="0"/>
          <w:sz w:val="28"/>
          <w:szCs w:val="28"/>
          <w:lang w:eastAsia="tr-TR"/>
        </w:rPr>
      </w:pPr>
      <w:r w:rsidRPr="00621ADA">
        <w:rPr>
          <w:rFonts w:ascii="Times New Roman" w:eastAsia="Times New Roman" w:hAnsi="Times New Roman"/>
          <w:b/>
          <w:kern w:val="0"/>
          <w:sz w:val="28"/>
          <w:szCs w:val="28"/>
          <w:lang w:eastAsia="tr-TR"/>
        </w:rPr>
        <w:t>BİLGİSAYAR VE BİLİŞİM BİLİMLERİ FAKÜLTESİ</w:t>
      </w:r>
    </w:p>
    <w:p w14:paraId="5616A600" w14:textId="77777777" w:rsidR="00835B00" w:rsidRPr="00621ADA" w:rsidRDefault="00835B00" w:rsidP="00CF6065">
      <w:pPr>
        <w:spacing w:after="0" w:line="240" w:lineRule="auto"/>
        <w:jc w:val="center"/>
      </w:pPr>
    </w:p>
    <w:p w14:paraId="3DEB40B7" w14:textId="77777777" w:rsidR="00835B00" w:rsidRPr="00621ADA" w:rsidRDefault="00835B00" w:rsidP="00832756">
      <w:pPr>
        <w:pStyle w:val="KapakFenBilimleriYazisiSau"/>
      </w:pPr>
    </w:p>
    <w:p w14:paraId="051E89D8" w14:textId="77777777" w:rsidR="00835B00" w:rsidRPr="00621ADA" w:rsidRDefault="00835B00" w:rsidP="00832756">
      <w:pPr>
        <w:pStyle w:val="KapakFenBilimleriYazisiSau"/>
      </w:pPr>
    </w:p>
    <w:p w14:paraId="7F9AE361" w14:textId="77777777" w:rsidR="00835B00" w:rsidRPr="00621ADA" w:rsidRDefault="007D4568" w:rsidP="007D4568">
      <w:pPr>
        <w:pStyle w:val="KapakFenBilimleriYazisiSau"/>
        <w:tabs>
          <w:tab w:val="left" w:pos="1591"/>
        </w:tabs>
        <w:jc w:val="left"/>
      </w:pPr>
      <w:r w:rsidRPr="00621ADA">
        <w:tab/>
      </w:r>
    </w:p>
    <w:p w14:paraId="7411FE1D" w14:textId="77777777" w:rsidR="00835B00" w:rsidRPr="00621ADA" w:rsidRDefault="00835B00" w:rsidP="00832756">
      <w:pPr>
        <w:pStyle w:val="KapakFenBilimleriYazisiSau"/>
      </w:pPr>
    </w:p>
    <w:p w14:paraId="714EA4BB" w14:textId="77777777" w:rsidR="00835B00" w:rsidRPr="00621ADA" w:rsidRDefault="00835B00" w:rsidP="00832756">
      <w:pPr>
        <w:pStyle w:val="KapakFenBilimleriYazisiSau"/>
      </w:pPr>
    </w:p>
    <w:p w14:paraId="7112800F" w14:textId="77777777" w:rsidR="00835B00" w:rsidRPr="00621ADA" w:rsidRDefault="00835B00" w:rsidP="00832756">
      <w:pPr>
        <w:pStyle w:val="KapakFenBilimleriYazisiSau"/>
      </w:pPr>
    </w:p>
    <w:p w14:paraId="6DC7AF77" w14:textId="77777777" w:rsidR="00172549" w:rsidRPr="00621ADA" w:rsidRDefault="00172549" w:rsidP="00172549">
      <w:pPr>
        <w:spacing w:before="320" w:after="0" w:line="240" w:lineRule="auto"/>
        <w:jc w:val="center"/>
        <w:rPr>
          <w:rStyle w:val="KapakTezYaziStiliSauChar"/>
          <w:rFonts w:eastAsia="Calibri"/>
        </w:rPr>
      </w:pPr>
      <w:r w:rsidRPr="00621ADA">
        <w:rPr>
          <w:rStyle w:val="KapakTezYaziStiliSauChar"/>
          <w:rFonts w:eastAsia="Calibri"/>
        </w:rPr>
        <w:t>BSM 4</w:t>
      </w:r>
      <w:r w:rsidR="00690221" w:rsidRPr="00621ADA">
        <w:rPr>
          <w:rStyle w:val="KapakTezYaziStiliSauChar"/>
          <w:rFonts w:eastAsia="Calibri"/>
        </w:rPr>
        <w:t>01</w:t>
      </w:r>
      <w:r w:rsidRPr="00621ADA">
        <w:rPr>
          <w:rStyle w:val="KapakTezYaziStiliSauChar"/>
          <w:rFonts w:eastAsia="Calibri"/>
        </w:rPr>
        <w:t xml:space="preserve"> Bİ</w:t>
      </w:r>
      <w:r w:rsidR="00690221" w:rsidRPr="00621ADA">
        <w:rPr>
          <w:rStyle w:val="KapakTezYaziStiliSauChar"/>
          <w:rFonts w:eastAsia="Calibri"/>
        </w:rPr>
        <w:t>LGİSAYAR MÜHENDİSLİĞİ TASARIMI</w:t>
      </w:r>
    </w:p>
    <w:p w14:paraId="20A3575A" w14:textId="77777777" w:rsidR="00832756" w:rsidRPr="00621ADA" w:rsidRDefault="00832756" w:rsidP="00832756">
      <w:pPr>
        <w:pStyle w:val="KapakBoslukYaziStiliSau"/>
        <w:rPr>
          <w:sz w:val="24"/>
          <w:szCs w:val="24"/>
        </w:rPr>
      </w:pPr>
    </w:p>
    <w:p w14:paraId="355AD98F" w14:textId="77777777" w:rsidR="005E3C85" w:rsidRPr="00621ADA" w:rsidRDefault="005E3C85" w:rsidP="00832756">
      <w:pPr>
        <w:pStyle w:val="KapakBoslukYaziStiliSau"/>
      </w:pPr>
    </w:p>
    <w:p w14:paraId="79590FD3" w14:textId="77777777" w:rsidR="00832756" w:rsidRPr="00621ADA" w:rsidRDefault="00832756" w:rsidP="00832756">
      <w:pPr>
        <w:pStyle w:val="KapakBoslukYaziStiliSau"/>
      </w:pPr>
    </w:p>
    <w:p w14:paraId="68C0F96D" w14:textId="77777777" w:rsidR="00832756" w:rsidRPr="00621ADA" w:rsidRDefault="00832756" w:rsidP="00832756">
      <w:pPr>
        <w:pStyle w:val="KapakBoslukYaziStiliSau"/>
      </w:pPr>
    </w:p>
    <w:p w14:paraId="4E2DBA77" w14:textId="77777777" w:rsidR="00832756" w:rsidRPr="00621ADA" w:rsidRDefault="00832756" w:rsidP="00832756">
      <w:pPr>
        <w:pStyle w:val="KapakBoslukYaziStiliSau"/>
      </w:pPr>
    </w:p>
    <w:p w14:paraId="4B574856" w14:textId="77777777" w:rsidR="00832756" w:rsidRPr="00621ADA" w:rsidRDefault="00832756" w:rsidP="00832756">
      <w:pPr>
        <w:pStyle w:val="KapakBoslukYaziStiliSau"/>
      </w:pPr>
    </w:p>
    <w:p w14:paraId="6E7EF4AA" w14:textId="77777777" w:rsidR="001648E8" w:rsidRPr="00621ADA" w:rsidRDefault="001648E8" w:rsidP="00832756">
      <w:pPr>
        <w:pStyle w:val="KapakBoslukYaziStiliSau"/>
        <w:rPr>
          <w:sz w:val="24"/>
          <w:szCs w:val="24"/>
        </w:rPr>
      </w:pPr>
    </w:p>
    <w:p w14:paraId="177D0D67" w14:textId="77777777" w:rsidR="00504E44" w:rsidRPr="00621ADA" w:rsidRDefault="00DB5AF2" w:rsidP="00504E44">
      <w:pPr>
        <w:pStyle w:val="KapakMakaleBasligiSau"/>
        <w:spacing w:before="0"/>
        <w:rPr>
          <w:rFonts w:ascii="Times New Roman" w:hAnsi="Times New Roman" w:cs="Times New Roman"/>
          <w:sz w:val="32"/>
          <w:szCs w:val="32"/>
        </w:rPr>
      </w:pPr>
      <w:r>
        <w:rPr>
          <w:rFonts w:ascii="Times New Roman" w:hAnsi="Times New Roman" w:cs="Times New Roman"/>
          <w:sz w:val="32"/>
          <w:szCs w:val="32"/>
        </w:rPr>
        <w:t>KAN BAĞIŞI VE YARDIM PROJESİ</w:t>
      </w:r>
      <w:r w:rsidR="00172549" w:rsidRPr="00621ADA">
        <w:rPr>
          <w:rFonts w:ascii="Times New Roman" w:hAnsi="Times New Roman" w:cs="Times New Roman"/>
          <w:sz w:val="32"/>
          <w:szCs w:val="32"/>
        </w:rPr>
        <w:br/>
      </w:r>
    </w:p>
    <w:p w14:paraId="3377F4C5" w14:textId="77777777" w:rsidR="00172549" w:rsidRPr="00621ADA" w:rsidRDefault="00DB5AF2" w:rsidP="00504E44">
      <w:pPr>
        <w:pStyle w:val="KapakMakaleBasligiSau"/>
        <w:spacing w:before="0"/>
        <w:rPr>
          <w:rFonts w:ascii="Times New Roman" w:hAnsi="Times New Roman" w:cs="Times New Roman"/>
          <w:sz w:val="32"/>
          <w:szCs w:val="32"/>
        </w:rPr>
      </w:pPr>
      <w:r w:rsidRPr="00621ADA">
        <w:rPr>
          <w:rFonts w:ascii="Times New Roman" w:hAnsi="Times New Roman" w:cs="Times New Roman"/>
          <w:sz w:val="32"/>
          <w:szCs w:val="32"/>
        </w:rPr>
        <w:t xml:space="preserve"> </w:t>
      </w:r>
      <w:r w:rsidR="00172549" w:rsidRPr="00621ADA">
        <w:rPr>
          <w:rFonts w:ascii="Times New Roman" w:hAnsi="Times New Roman" w:cs="Times New Roman"/>
          <w:sz w:val="32"/>
          <w:szCs w:val="32"/>
        </w:rPr>
        <w:br/>
      </w:r>
    </w:p>
    <w:p w14:paraId="1BF606EE" w14:textId="77777777" w:rsidR="00052636" w:rsidRPr="00621ADA" w:rsidRDefault="00E11CAA" w:rsidP="00052636">
      <w:pPr>
        <w:pStyle w:val="KapakIsimSoyisim"/>
        <w:spacing w:before="0"/>
        <w:rPr>
          <w:rFonts w:ascii="Times New Roman" w:hAnsi="Times New Roman" w:cs="Times New Roman"/>
        </w:rPr>
      </w:pPr>
      <w:r>
        <w:rPr>
          <w:rFonts w:ascii="Times New Roman" w:hAnsi="Times New Roman" w:cs="Times New Roman"/>
        </w:rPr>
        <w:t>B201210070 – Mustafa İkbal AVCI</w:t>
      </w:r>
    </w:p>
    <w:p w14:paraId="48749860" w14:textId="77777777" w:rsidR="000E6812" w:rsidRPr="00621ADA" w:rsidRDefault="00E11CAA" w:rsidP="00052636">
      <w:pPr>
        <w:pStyle w:val="KapakIsimSoyisim"/>
        <w:spacing w:before="0"/>
        <w:rPr>
          <w:rFonts w:ascii="Times New Roman" w:hAnsi="Times New Roman" w:cs="Times New Roman"/>
        </w:rPr>
      </w:pPr>
      <w:r>
        <w:rPr>
          <w:rFonts w:ascii="Times New Roman" w:hAnsi="Times New Roman" w:cs="Times New Roman"/>
        </w:rPr>
        <w:t>G211210087</w:t>
      </w:r>
      <w:r w:rsidR="00052636" w:rsidRPr="00621ADA">
        <w:rPr>
          <w:rFonts w:ascii="Times New Roman" w:hAnsi="Times New Roman" w:cs="Times New Roman"/>
        </w:rPr>
        <w:t xml:space="preserve"> </w:t>
      </w:r>
      <w:r>
        <w:rPr>
          <w:rFonts w:ascii="Times New Roman" w:hAnsi="Times New Roman" w:cs="Times New Roman"/>
        </w:rPr>
        <w:t>–</w:t>
      </w:r>
      <w:r w:rsidR="00052636" w:rsidRPr="00621ADA">
        <w:rPr>
          <w:rFonts w:ascii="Times New Roman" w:hAnsi="Times New Roman" w:cs="Times New Roman"/>
        </w:rPr>
        <w:t xml:space="preserve"> </w:t>
      </w:r>
      <w:r>
        <w:rPr>
          <w:rFonts w:ascii="Times New Roman" w:hAnsi="Times New Roman" w:cs="Times New Roman"/>
        </w:rPr>
        <w:t>Selin ŞAHİN</w:t>
      </w:r>
      <w:r w:rsidR="00214F7F" w:rsidRPr="00621ADA">
        <w:rPr>
          <w:rFonts w:ascii="Times New Roman" w:hAnsi="Times New Roman" w:cs="Times New Roman"/>
        </w:rPr>
        <w:t xml:space="preserve"> </w:t>
      </w:r>
    </w:p>
    <w:p w14:paraId="3C067264" w14:textId="77777777" w:rsidR="00052636" w:rsidRPr="00621ADA" w:rsidRDefault="00052636" w:rsidP="00052636">
      <w:pPr>
        <w:pStyle w:val="KapakIsimSoyisim"/>
        <w:spacing w:before="0"/>
        <w:rPr>
          <w:rFonts w:ascii="Times New Roman" w:hAnsi="Times New Roman" w:cs="Times New Roman"/>
        </w:rPr>
      </w:pPr>
    </w:p>
    <w:p w14:paraId="5E5F4629" w14:textId="77777777" w:rsidR="00052636" w:rsidRPr="00621ADA"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621ADA" w14:paraId="69F3BFC7" w14:textId="77777777" w:rsidTr="005E3C85">
        <w:trPr>
          <w:trHeight w:val="834"/>
        </w:trPr>
        <w:tc>
          <w:tcPr>
            <w:tcW w:w="2710" w:type="dxa"/>
            <w:shd w:val="clear" w:color="auto" w:fill="auto"/>
            <w:hideMark/>
          </w:tcPr>
          <w:p w14:paraId="081378F3" w14:textId="77777777" w:rsidR="005E3C85" w:rsidRPr="00621ADA" w:rsidRDefault="00A56A47" w:rsidP="005E3C85">
            <w:pPr>
              <w:pStyle w:val="KapakBilimdaliYazStiliSau"/>
            </w:pPr>
            <w:r w:rsidRPr="00621ADA">
              <w:t>Bölüm</w:t>
            </w:r>
          </w:p>
          <w:p w14:paraId="6E13C4E3" w14:textId="77777777" w:rsidR="00052636" w:rsidRPr="00621ADA" w:rsidRDefault="00A56A47" w:rsidP="005E3C85">
            <w:pPr>
              <w:pStyle w:val="KapakBilimdaliYazStiliSau"/>
            </w:pPr>
            <w:r w:rsidRPr="00621ADA">
              <w:t>Danışman</w:t>
            </w:r>
          </w:p>
        </w:tc>
        <w:tc>
          <w:tcPr>
            <w:tcW w:w="548" w:type="dxa"/>
            <w:shd w:val="clear" w:color="auto" w:fill="auto"/>
            <w:hideMark/>
          </w:tcPr>
          <w:p w14:paraId="077524AA" w14:textId="77777777" w:rsidR="00052636" w:rsidRPr="00621ADA" w:rsidRDefault="00052636" w:rsidP="005E3C85">
            <w:pPr>
              <w:pStyle w:val="KapakBilimdaliYazStiliSau"/>
            </w:pPr>
            <w:r w:rsidRPr="00621ADA">
              <w:t>:</w:t>
            </w:r>
          </w:p>
          <w:p w14:paraId="340C4C53" w14:textId="77777777" w:rsidR="00052636" w:rsidRPr="00621ADA" w:rsidRDefault="00052636" w:rsidP="005E3C85">
            <w:pPr>
              <w:pStyle w:val="KapakBilimdaliYazStiliSau"/>
            </w:pPr>
            <w:r w:rsidRPr="00621ADA">
              <w:t>:</w:t>
            </w:r>
          </w:p>
        </w:tc>
        <w:tc>
          <w:tcPr>
            <w:tcW w:w="4241" w:type="dxa"/>
            <w:shd w:val="clear" w:color="auto" w:fill="auto"/>
            <w:hideMark/>
          </w:tcPr>
          <w:p w14:paraId="56D8D954" w14:textId="77777777" w:rsidR="00052636" w:rsidRPr="00621ADA" w:rsidRDefault="00052636" w:rsidP="005E3C85">
            <w:pPr>
              <w:pStyle w:val="KapakBilimdaliYazStiliSau"/>
            </w:pPr>
            <w:r w:rsidRPr="00621ADA">
              <w:t>BİLGİSAYAR MÜHENDİSLİĞİ</w:t>
            </w:r>
          </w:p>
          <w:p w14:paraId="581648CD" w14:textId="77777777" w:rsidR="00052636" w:rsidRPr="00621ADA" w:rsidRDefault="00E11CAA" w:rsidP="005E3C85">
            <w:pPr>
              <w:pStyle w:val="KapakBilimdaliYazStiliSau"/>
              <w:rPr>
                <w:lang w:eastAsia="en-GB"/>
              </w:rPr>
            </w:pPr>
            <w:r>
              <w:t>Öğr.Gör. Ahmet ŞANSLI</w:t>
            </w:r>
          </w:p>
        </w:tc>
      </w:tr>
    </w:tbl>
    <w:p w14:paraId="4711374B" w14:textId="77777777" w:rsidR="000E6812" w:rsidRDefault="000E6812" w:rsidP="000E6812">
      <w:pPr>
        <w:spacing w:after="0" w:line="240" w:lineRule="auto"/>
        <w:rPr>
          <w:rFonts w:ascii="Times New Roman" w:eastAsia="Times New Roman" w:hAnsi="Times New Roman"/>
          <w:kern w:val="0"/>
          <w:sz w:val="34"/>
          <w:szCs w:val="34"/>
          <w:lang w:eastAsia="tr-TR"/>
        </w:rPr>
      </w:pPr>
    </w:p>
    <w:p w14:paraId="7A8317B4" w14:textId="77777777" w:rsidR="00FA20AB" w:rsidRDefault="00FA20AB" w:rsidP="000E6812">
      <w:pPr>
        <w:spacing w:after="0" w:line="240" w:lineRule="auto"/>
        <w:rPr>
          <w:rFonts w:ascii="Times New Roman" w:eastAsia="Times New Roman" w:hAnsi="Times New Roman"/>
          <w:kern w:val="0"/>
          <w:sz w:val="34"/>
          <w:szCs w:val="34"/>
          <w:lang w:eastAsia="tr-TR"/>
        </w:rPr>
      </w:pPr>
    </w:p>
    <w:p w14:paraId="12313DF8" w14:textId="77777777" w:rsidR="00FA20AB" w:rsidRDefault="00FA20AB" w:rsidP="000E6812">
      <w:pPr>
        <w:spacing w:after="0" w:line="240" w:lineRule="auto"/>
        <w:rPr>
          <w:rFonts w:ascii="Times New Roman" w:eastAsia="Times New Roman" w:hAnsi="Times New Roman"/>
          <w:kern w:val="0"/>
          <w:sz w:val="34"/>
          <w:szCs w:val="34"/>
          <w:lang w:eastAsia="tr-TR"/>
        </w:rPr>
      </w:pPr>
    </w:p>
    <w:p w14:paraId="06230407" w14:textId="77777777" w:rsidR="00FA20AB" w:rsidRDefault="00FA20AB" w:rsidP="000E6812">
      <w:pPr>
        <w:spacing w:after="0" w:line="240" w:lineRule="auto"/>
        <w:rPr>
          <w:rFonts w:ascii="Times New Roman" w:eastAsia="Times New Roman" w:hAnsi="Times New Roman"/>
          <w:kern w:val="0"/>
          <w:sz w:val="34"/>
          <w:szCs w:val="34"/>
          <w:lang w:eastAsia="tr-TR"/>
        </w:rPr>
      </w:pPr>
    </w:p>
    <w:p w14:paraId="085E251D" w14:textId="77777777" w:rsidR="00FA20AB" w:rsidRDefault="00FA20AB" w:rsidP="000E6812">
      <w:pPr>
        <w:spacing w:after="0" w:line="240" w:lineRule="auto"/>
        <w:rPr>
          <w:rFonts w:ascii="Times New Roman" w:eastAsia="Times New Roman" w:hAnsi="Times New Roman"/>
          <w:kern w:val="0"/>
          <w:sz w:val="34"/>
          <w:szCs w:val="34"/>
          <w:lang w:eastAsia="tr-TR"/>
        </w:rPr>
      </w:pPr>
    </w:p>
    <w:p w14:paraId="1EC26F3A" w14:textId="77777777" w:rsidR="00FA20AB" w:rsidRDefault="00FA20AB" w:rsidP="000E6812">
      <w:pPr>
        <w:spacing w:after="0" w:line="240" w:lineRule="auto"/>
        <w:rPr>
          <w:rFonts w:ascii="Times New Roman" w:eastAsia="Times New Roman" w:hAnsi="Times New Roman"/>
          <w:kern w:val="0"/>
          <w:sz w:val="34"/>
          <w:szCs w:val="34"/>
          <w:lang w:eastAsia="tr-TR"/>
        </w:rPr>
      </w:pPr>
    </w:p>
    <w:p w14:paraId="2431C58F" w14:textId="77777777" w:rsidR="00FA20AB" w:rsidRPr="00621ADA" w:rsidRDefault="00FA20AB" w:rsidP="000E6812">
      <w:pPr>
        <w:spacing w:after="0" w:line="240" w:lineRule="auto"/>
        <w:rPr>
          <w:rFonts w:ascii="Times New Roman" w:eastAsia="Times New Roman" w:hAnsi="Times New Roman"/>
          <w:kern w:val="0"/>
          <w:sz w:val="34"/>
          <w:szCs w:val="34"/>
          <w:lang w:eastAsia="tr-TR"/>
        </w:rPr>
      </w:pPr>
    </w:p>
    <w:p w14:paraId="2474CF59" w14:textId="77777777" w:rsidR="003B69FF" w:rsidRPr="009436EE" w:rsidRDefault="005E5886" w:rsidP="00CA76E2">
      <w:pPr>
        <w:pStyle w:val="KapakBilimdaliYazStiliSau"/>
        <w:jc w:val="center"/>
        <w:sectPr w:rsidR="003B69FF" w:rsidRPr="009436EE" w:rsidSect="00716901">
          <w:headerReference w:type="default" r:id="rId8"/>
          <w:headerReference w:type="first" r:id="rId9"/>
          <w:pgSz w:w="11906" w:h="16838"/>
          <w:pgMar w:top="1701" w:right="1843" w:bottom="1418" w:left="1843" w:header="708" w:footer="708" w:gutter="0"/>
          <w:pgNumType w:fmt="lowerRoman"/>
          <w:cols w:space="708"/>
          <w:docGrid w:linePitch="360"/>
        </w:sectPr>
      </w:pPr>
      <w:r w:rsidRPr="00621ADA">
        <w:t>20</w:t>
      </w:r>
      <w:r w:rsidR="00E11CAA">
        <w:t xml:space="preserve">24-2025 </w:t>
      </w:r>
      <w:r w:rsidRPr="00621ADA">
        <w:t>Güz</w:t>
      </w:r>
      <w:r w:rsidR="00172549" w:rsidRPr="00621ADA">
        <w:t xml:space="preserve"> Dönemi</w:t>
      </w:r>
      <w:r w:rsidR="00835B00" w:rsidRPr="009436EE">
        <w:br w:type="page"/>
      </w:r>
    </w:p>
    <w:p w14:paraId="30435F5A" w14:textId="77777777" w:rsidR="00DE7E65" w:rsidRPr="009436EE" w:rsidRDefault="00DE7E65" w:rsidP="00DE7E65">
      <w:pPr>
        <w:spacing w:before="120" w:after="0" w:line="240" w:lineRule="auto"/>
        <w:rPr>
          <w:rFonts w:ascii="Times New Roman" w:hAnsi="Times New Roman"/>
          <w:b/>
          <w:sz w:val="28"/>
          <w:szCs w:val="28"/>
        </w:rPr>
      </w:pPr>
      <w:bookmarkStart w:id="0" w:name="_Toc346019772"/>
      <w:r w:rsidRPr="009436EE">
        <w:rPr>
          <w:rFonts w:ascii="Times New Roman" w:hAnsi="Times New Roman"/>
          <w:b/>
          <w:sz w:val="28"/>
          <w:szCs w:val="28"/>
        </w:rPr>
        <w:lastRenderedPageBreak/>
        <w:t>ÖNSÖZ</w:t>
      </w:r>
      <w:bookmarkEnd w:id="0"/>
    </w:p>
    <w:p w14:paraId="23ADC741"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5CC1CDFF"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208911F"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6DB411CC" w14:textId="77777777" w:rsidR="00582FF8" w:rsidRPr="00404AD6" w:rsidRDefault="00582FF8" w:rsidP="004A5646">
      <w:pPr>
        <w:pStyle w:val="AnaParagrafYaziStiliSau"/>
      </w:pPr>
      <w:r w:rsidRPr="00404AD6">
        <w:t>Bu projenin hazırlanması ve tamamlanması sürecinde katkı sağlayan herkese teşekkür ederiz. Özellikle danışman hocamız Ahmet Şanslı’ya, değerli rehberliği ve yönlendirmeleri için minnettarız. Ayrıca, proje süresince desteklerini esirgemeyen Sakarya Üniversitesi, Bilgisayar ve Bilişim Bilimleri Fakültesi'ne sağladıkları altyapı ve kaynaklar için şükranlarımızı sunarız.</w:t>
      </w:r>
    </w:p>
    <w:p w14:paraId="301BC083" w14:textId="77777777" w:rsidR="00582FF8" w:rsidRPr="00404AD6" w:rsidRDefault="00582FF8" w:rsidP="004A5646">
      <w:pPr>
        <w:pStyle w:val="AnaParagrafYaziStiliSau"/>
      </w:pPr>
    </w:p>
    <w:p w14:paraId="33B52FBE" w14:textId="77777777" w:rsidR="00582FF8" w:rsidRPr="00404AD6" w:rsidRDefault="00582FF8" w:rsidP="004A5646">
      <w:pPr>
        <w:pStyle w:val="AnaParagrafYaziStiliSau"/>
      </w:pPr>
      <w:r w:rsidRPr="00404AD6">
        <w:t>Bu süreçte, gerek manevi destekleri gerekse cesaretlendirmeleriyle yanımızda olan ailelerimize ve arkadaşlarımıza teşekkürü bir borç biliriz. Onların desteği olmasaydı bu projeyi başarıyla tamamlamak mümkün olmazdı.</w:t>
      </w:r>
    </w:p>
    <w:p w14:paraId="48F550CF" w14:textId="77777777" w:rsidR="00582FF8" w:rsidRPr="00404AD6" w:rsidRDefault="00582FF8" w:rsidP="004A5646">
      <w:pPr>
        <w:pStyle w:val="AnaParagrafYaziStiliSau"/>
      </w:pPr>
    </w:p>
    <w:p w14:paraId="0629E54D" w14:textId="77777777" w:rsidR="00582FF8" w:rsidRPr="00404AD6" w:rsidRDefault="00582FF8" w:rsidP="004A5646">
      <w:pPr>
        <w:pStyle w:val="AnaParagrafYaziStiliSau"/>
      </w:pPr>
      <w:r w:rsidRPr="00404AD6">
        <w:t>Bu çalışmanın, toplumda farkındalık yaratma ve faydalı bir çözüm sunma hedefimize ulaşmada önemli bir adım olmasını temenni ediyoruz.</w:t>
      </w:r>
    </w:p>
    <w:p w14:paraId="104E751F" w14:textId="77777777" w:rsidR="00D7450B" w:rsidRPr="009436EE" w:rsidRDefault="00D7450B" w:rsidP="004A5646">
      <w:pPr>
        <w:pStyle w:val="AnaParagrafYaziStiliSau"/>
      </w:pPr>
      <w:r w:rsidRPr="009436EE">
        <w:br w:type="page"/>
      </w:r>
    </w:p>
    <w:p w14:paraId="2CEFD7F1" w14:textId="77777777" w:rsidR="00653153" w:rsidRPr="009436EE" w:rsidRDefault="009E2500" w:rsidP="00653153">
      <w:pPr>
        <w:spacing w:before="120" w:after="0" w:line="240" w:lineRule="auto"/>
        <w:rPr>
          <w:rFonts w:ascii="Times New Roman" w:hAnsi="Times New Roman"/>
          <w:b/>
          <w:sz w:val="28"/>
          <w:szCs w:val="28"/>
        </w:rPr>
      </w:pPr>
      <w:bookmarkStart w:id="1" w:name="_Toc346019774"/>
      <w:r w:rsidRPr="009436EE">
        <w:rPr>
          <w:rFonts w:ascii="Times New Roman" w:eastAsia="Times New Roman" w:hAnsi="Times New Roman"/>
          <w:b/>
          <w:kern w:val="0"/>
          <w:sz w:val="28"/>
          <w:szCs w:val="28"/>
          <w:lang w:eastAsia="tr-TR"/>
        </w:rPr>
        <w:lastRenderedPageBreak/>
        <w:t>İÇİNDEKİLER</w:t>
      </w:r>
    </w:p>
    <w:p w14:paraId="083BFC71"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00501DE6"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1C979F6D"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425" w:type="dxa"/>
        <w:tblInd w:w="108" w:type="dxa"/>
        <w:tblLayout w:type="fixed"/>
        <w:tblLook w:val="01E0" w:firstRow="1" w:lastRow="1" w:firstColumn="1" w:lastColumn="1" w:noHBand="0" w:noVBand="0"/>
      </w:tblPr>
      <w:tblGrid>
        <w:gridCol w:w="108"/>
        <w:gridCol w:w="7551"/>
        <w:gridCol w:w="108"/>
        <w:gridCol w:w="550"/>
        <w:gridCol w:w="108"/>
      </w:tblGrid>
      <w:tr w:rsidR="009E2500" w:rsidRPr="009436EE" w14:paraId="238FBF51" w14:textId="77777777" w:rsidTr="00637F69">
        <w:trPr>
          <w:gridAfter w:val="1"/>
          <w:wAfter w:w="108" w:type="dxa"/>
        </w:trPr>
        <w:tc>
          <w:tcPr>
            <w:tcW w:w="7659" w:type="dxa"/>
            <w:gridSpan w:val="2"/>
          </w:tcPr>
          <w:p w14:paraId="7FCBEC24"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gridSpan w:val="2"/>
          </w:tcPr>
          <w:p w14:paraId="4D2F1D9C"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p>
        </w:tc>
      </w:tr>
      <w:tr w:rsidR="009E2500" w:rsidRPr="009436EE" w14:paraId="6901D9CD" w14:textId="77777777" w:rsidTr="00637F69">
        <w:trPr>
          <w:gridAfter w:val="1"/>
          <w:wAfter w:w="108" w:type="dxa"/>
        </w:trPr>
        <w:tc>
          <w:tcPr>
            <w:tcW w:w="7659" w:type="dxa"/>
            <w:gridSpan w:val="2"/>
          </w:tcPr>
          <w:p w14:paraId="5CAB5181"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33629BDA" w14:textId="77777777" w:rsidR="009E2500" w:rsidRPr="009436EE" w:rsidRDefault="008E03FE" w:rsidP="003B69FF">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iii</w:t>
            </w:r>
          </w:p>
        </w:tc>
      </w:tr>
      <w:tr w:rsidR="009E2500" w:rsidRPr="009436EE" w14:paraId="7E3C8763" w14:textId="77777777" w:rsidTr="00637F69">
        <w:trPr>
          <w:gridAfter w:val="1"/>
          <w:wAfter w:w="108" w:type="dxa"/>
        </w:trPr>
        <w:tc>
          <w:tcPr>
            <w:tcW w:w="7659" w:type="dxa"/>
            <w:gridSpan w:val="2"/>
          </w:tcPr>
          <w:p w14:paraId="070D84FD"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gridSpan w:val="2"/>
          </w:tcPr>
          <w:p w14:paraId="2CB38686" w14:textId="2BE97FF3" w:rsidR="009E2500" w:rsidRPr="009436EE" w:rsidRDefault="008E03FE"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v</w:t>
            </w:r>
            <w:r w:rsidR="001A3ED3">
              <w:rPr>
                <w:rFonts w:ascii="Times New Roman" w:eastAsia="Times New Roman" w:hAnsi="Times New Roman"/>
                <w:kern w:val="0"/>
                <w:sz w:val="24"/>
                <w:szCs w:val="24"/>
                <w:lang w:eastAsia="tr-TR"/>
              </w:rPr>
              <w:t>i</w:t>
            </w:r>
          </w:p>
        </w:tc>
      </w:tr>
      <w:tr w:rsidR="009E2500" w:rsidRPr="009436EE" w14:paraId="4332D918" w14:textId="77777777" w:rsidTr="00637F69">
        <w:trPr>
          <w:gridAfter w:val="1"/>
          <w:wAfter w:w="108" w:type="dxa"/>
        </w:trPr>
        <w:tc>
          <w:tcPr>
            <w:tcW w:w="7659" w:type="dxa"/>
            <w:gridSpan w:val="2"/>
          </w:tcPr>
          <w:p w14:paraId="7322D075"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19A3FD23" w14:textId="6502094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8E03FE">
              <w:rPr>
                <w:rFonts w:ascii="Times New Roman" w:eastAsia="Times New Roman" w:hAnsi="Times New Roman"/>
                <w:kern w:val="0"/>
                <w:sz w:val="24"/>
                <w:szCs w:val="24"/>
                <w:lang w:eastAsia="tr-TR"/>
              </w:rPr>
              <w:t>i</w:t>
            </w:r>
            <w:r w:rsidR="00F84435">
              <w:rPr>
                <w:rFonts w:ascii="Times New Roman" w:eastAsia="Times New Roman" w:hAnsi="Times New Roman"/>
                <w:kern w:val="0"/>
                <w:sz w:val="24"/>
                <w:szCs w:val="24"/>
                <w:lang w:eastAsia="tr-TR"/>
              </w:rPr>
              <w:t>i</w:t>
            </w:r>
          </w:p>
        </w:tc>
      </w:tr>
      <w:tr w:rsidR="008E1795" w:rsidRPr="009436EE" w14:paraId="7A7405E0" w14:textId="77777777" w:rsidTr="00637F69">
        <w:trPr>
          <w:gridAfter w:val="1"/>
          <w:wAfter w:w="108" w:type="dxa"/>
        </w:trPr>
        <w:tc>
          <w:tcPr>
            <w:tcW w:w="7659" w:type="dxa"/>
            <w:gridSpan w:val="2"/>
          </w:tcPr>
          <w:p w14:paraId="10BF3C19"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gridSpan w:val="2"/>
          </w:tcPr>
          <w:p w14:paraId="13713E69" w14:textId="77777777" w:rsidR="008E1795" w:rsidRPr="009436EE" w:rsidRDefault="008E1795" w:rsidP="008E1795">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vii</w:t>
            </w:r>
          </w:p>
        </w:tc>
      </w:tr>
      <w:tr w:rsidR="009E2500" w:rsidRPr="009436EE" w14:paraId="04151B95" w14:textId="77777777" w:rsidTr="00637F69">
        <w:trPr>
          <w:gridAfter w:val="1"/>
          <w:wAfter w:w="108" w:type="dxa"/>
        </w:trPr>
        <w:tc>
          <w:tcPr>
            <w:tcW w:w="7659" w:type="dxa"/>
            <w:gridSpan w:val="2"/>
          </w:tcPr>
          <w:p w14:paraId="50126A5F"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gridSpan w:val="2"/>
          </w:tcPr>
          <w:p w14:paraId="6D878C0F" w14:textId="1DA2688D"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F84435">
              <w:rPr>
                <w:rFonts w:ascii="Times New Roman" w:eastAsia="Times New Roman" w:hAnsi="Times New Roman"/>
                <w:kern w:val="0"/>
                <w:sz w:val="24"/>
                <w:szCs w:val="24"/>
                <w:lang w:eastAsia="tr-TR"/>
              </w:rPr>
              <w:t>ix</w:t>
            </w:r>
          </w:p>
        </w:tc>
      </w:tr>
      <w:tr w:rsidR="009E2500" w:rsidRPr="009436EE" w14:paraId="6016C170" w14:textId="77777777" w:rsidTr="00637F69">
        <w:trPr>
          <w:gridAfter w:val="1"/>
          <w:wAfter w:w="108" w:type="dxa"/>
        </w:trPr>
        <w:tc>
          <w:tcPr>
            <w:tcW w:w="7659" w:type="dxa"/>
            <w:gridSpan w:val="2"/>
          </w:tcPr>
          <w:p w14:paraId="38CFC79F"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gridSpan w:val="2"/>
          </w:tcPr>
          <w:p w14:paraId="1629E3D9"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3FD53137" w14:textId="77777777" w:rsidTr="00637F69">
        <w:trPr>
          <w:gridAfter w:val="1"/>
          <w:wAfter w:w="108" w:type="dxa"/>
        </w:trPr>
        <w:tc>
          <w:tcPr>
            <w:tcW w:w="7659" w:type="dxa"/>
            <w:gridSpan w:val="2"/>
          </w:tcPr>
          <w:p w14:paraId="6407DC13"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gridSpan w:val="2"/>
          </w:tcPr>
          <w:p w14:paraId="1C929E72"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5E22FC56" w14:textId="77777777" w:rsidTr="00637F69">
        <w:trPr>
          <w:gridAfter w:val="1"/>
          <w:wAfter w:w="108" w:type="dxa"/>
        </w:trPr>
        <w:tc>
          <w:tcPr>
            <w:tcW w:w="7659" w:type="dxa"/>
            <w:gridSpan w:val="2"/>
          </w:tcPr>
          <w:p w14:paraId="70CDCE7D"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gridSpan w:val="2"/>
          </w:tcPr>
          <w:p w14:paraId="22778481"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11B52161" w14:textId="77777777" w:rsidTr="00637F69">
        <w:trPr>
          <w:gridAfter w:val="1"/>
          <w:wAfter w:w="108" w:type="dxa"/>
        </w:trPr>
        <w:tc>
          <w:tcPr>
            <w:tcW w:w="7659" w:type="dxa"/>
            <w:gridSpan w:val="2"/>
          </w:tcPr>
          <w:p w14:paraId="7F376746"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gridSpan w:val="2"/>
          </w:tcPr>
          <w:p w14:paraId="0B81E830" w14:textId="77777777" w:rsidR="009E2500" w:rsidRPr="009436EE" w:rsidRDefault="00ED22A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p>
        </w:tc>
      </w:tr>
      <w:tr w:rsidR="009E2500" w:rsidRPr="009436EE" w14:paraId="3AC3AD05" w14:textId="77777777" w:rsidTr="00637F69">
        <w:trPr>
          <w:gridAfter w:val="1"/>
          <w:wAfter w:w="108" w:type="dxa"/>
        </w:trPr>
        <w:tc>
          <w:tcPr>
            <w:tcW w:w="7659" w:type="dxa"/>
            <w:gridSpan w:val="2"/>
          </w:tcPr>
          <w:p w14:paraId="6CCE3298" w14:textId="77777777" w:rsidR="009E2500" w:rsidRPr="004E32C0" w:rsidRDefault="00ED22AB" w:rsidP="00ED22AB">
            <w:pPr>
              <w:pStyle w:val="ListParagraph"/>
              <w:numPr>
                <w:ilvl w:val="1"/>
                <w:numId w:val="3"/>
              </w:num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Projenin Arka Planı ve Önemi.</w:t>
            </w:r>
            <w:r w:rsidR="009E2500" w:rsidRPr="004E32C0">
              <w:rPr>
                <w:rFonts w:ascii="Times New Roman" w:eastAsia="Times New Roman" w:hAnsi="Times New Roman"/>
                <w:kern w:val="0"/>
                <w:sz w:val="24"/>
                <w:szCs w:val="24"/>
                <w:lang w:eastAsia="tr-TR"/>
              </w:rPr>
              <w:t>...........................................</w:t>
            </w:r>
            <w:r w:rsidR="00446010" w:rsidRPr="004E32C0">
              <w:rPr>
                <w:rFonts w:ascii="Times New Roman" w:eastAsia="Times New Roman" w:hAnsi="Times New Roman"/>
                <w:kern w:val="0"/>
                <w:sz w:val="24"/>
                <w:szCs w:val="24"/>
                <w:lang w:eastAsia="tr-TR"/>
              </w:rPr>
              <w:t>.......</w:t>
            </w:r>
            <w:r w:rsidR="009E2500" w:rsidRPr="004E32C0">
              <w:rPr>
                <w:rFonts w:ascii="Times New Roman" w:eastAsia="Times New Roman" w:hAnsi="Times New Roman"/>
                <w:kern w:val="0"/>
                <w:sz w:val="24"/>
                <w:szCs w:val="24"/>
                <w:lang w:eastAsia="tr-TR"/>
              </w:rPr>
              <w:t>........</w:t>
            </w:r>
          </w:p>
        </w:tc>
        <w:tc>
          <w:tcPr>
            <w:tcW w:w="658" w:type="dxa"/>
            <w:gridSpan w:val="2"/>
          </w:tcPr>
          <w:p w14:paraId="3D77DF70" w14:textId="3BBAD31E" w:rsidR="009E2500" w:rsidRPr="009436EE" w:rsidRDefault="0031541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61654396" w14:textId="77777777" w:rsidTr="00637F69">
        <w:trPr>
          <w:gridAfter w:val="1"/>
          <w:wAfter w:w="108" w:type="dxa"/>
        </w:trPr>
        <w:tc>
          <w:tcPr>
            <w:tcW w:w="7659" w:type="dxa"/>
            <w:gridSpan w:val="2"/>
          </w:tcPr>
          <w:p w14:paraId="7FD170C7" w14:textId="77777777" w:rsidR="009E2500" w:rsidRPr="009436EE" w:rsidRDefault="00DE7E65" w:rsidP="00ED22A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r w:rsidR="009E2500" w:rsidRPr="009436EE">
              <w:rPr>
                <w:rFonts w:ascii="Times New Roman" w:eastAsia="Times New Roman" w:hAnsi="Times New Roman"/>
                <w:kern w:val="0"/>
                <w:sz w:val="24"/>
                <w:szCs w:val="24"/>
                <w:lang w:eastAsia="tr-TR"/>
              </w:rPr>
              <w:t xml:space="preserve">.2. </w:t>
            </w:r>
            <w:r w:rsidR="00ED22AB">
              <w:rPr>
                <w:rFonts w:ascii="Times New Roman" w:eastAsia="Times New Roman" w:hAnsi="Times New Roman"/>
                <w:kern w:val="0"/>
                <w:sz w:val="24"/>
                <w:szCs w:val="24"/>
                <w:lang w:eastAsia="tr-TR"/>
              </w:rPr>
              <w:t>Literatür Taraması..</w:t>
            </w:r>
            <w:r w:rsidR="00446010" w:rsidRPr="009436EE">
              <w:rPr>
                <w:rFonts w:ascii="Times New Roman" w:eastAsia="Times New Roman" w:hAnsi="Times New Roman"/>
                <w:kern w:val="0"/>
                <w:sz w:val="24"/>
                <w:szCs w:val="24"/>
                <w:lang w:eastAsia="tr-TR"/>
              </w:rPr>
              <w:t>...........................................</w:t>
            </w:r>
            <w:r w:rsidR="009E2500" w:rsidRPr="009436EE">
              <w:rPr>
                <w:rFonts w:ascii="Times New Roman" w:eastAsia="Times New Roman" w:hAnsi="Times New Roman"/>
                <w:kern w:val="0"/>
                <w:sz w:val="24"/>
                <w:szCs w:val="24"/>
                <w:lang w:eastAsia="tr-TR"/>
              </w:rPr>
              <w:t>........................</w:t>
            </w:r>
            <w:r w:rsidR="00446010" w:rsidRPr="009436EE">
              <w:rPr>
                <w:rFonts w:ascii="Times New Roman" w:eastAsia="Times New Roman" w:hAnsi="Times New Roman"/>
                <w:kern w:val="0"/>
                <w:sz w:val="24"/>
                <w:szCs w:val="24"/>
                <w:lang w:eastAsia="tr-TR"/>
              </w:rPr>
              <w:t>.......</w:t>
            </w:r>
          </w:p>
        </w:tc>
        <w:tc>
          <w:tcPr>
            <w:tcW w:w="658" w:type="dxa"/>
            <w:gridSpan w:val="2"/>
          </w:tcPr>
          <w:p w14:paraId="20E08BF0" w14:textId="410BA937" w:rsidR="009E2500" w:rsidRPr="009436EE" w:rsidRDefault="0031541B" w:rsidP="007E388C">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ED22AB" w:rsidRPr="009436EE" w14:paraId="28648CC2" w14:textId="77777777" w:rsidTr="00637F69">
        <w:trPr>
          <w:gridAfter w:val="1"/>
          <w:wAfter w:w="108" w:type="dxa"/>
        </w:trPr>
        <w:tc>
          <w:tcPr>
            <w:tcW w:w="7659" w:type="dxa"/>
            <w:gridSpan w:val="2"/>
          </w:tcPr>
          <w:p w14:paraId="04DEC3B0" w14:textId="77777777" w:rsidR="00B67095" w:rsidRDefault="00B67095" w:rsidP="00ED22A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r>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Problem Tanımı…..</w:t>
            </w:r>
            <w:r w:rsidRPr="009436EE">
              <w:rPr>
                <w:rFonts w:ascii="Times New Roman" w:eastAsia="Times New Roman" w:hAnsi="Times New Roman"/>
                <w:kern w:val="0"/>
                <w:sz w:val="24"/>
                <w:szCs w:val="24"/>
                <w:lang w:eastAsia="tr-TR"/>
              </w:rPr>
              <w:t>..........................................................................</w:t>
            </w:r>
          </w:p>
          <w:p w14:paraId="7105E384" w14:textId="77777777" w:rsidR="00ED22AB" w:rsidRPr="009436EE" w:rsidRDefault="00ED22AB" w:rsidP="00B67095">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r w:rsidR="00B67095">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 xml:space="preserve">. </w:t>
            </w:r>
            <w:r w:rsidR="00B67095">
              <w:rPr>
                <w:rFonts w:ascii="Times New Roman" w:eastAsia="Times New Roman" w:hAnsi="Times New Roman"/>
                <w:kern w:val="0"/>
                <w:sz w:val="24"/>
                <w:szCs w:val="24"/>
                <w:lang w:eastAsia="tr-TR"/>
              </w:rPr>
              <w:t>Araştırmanın Amacı.....</w:t>
            </w:r>
            <w:r w:rsidRPr="009436EE">
              <w:rPr>
                <w:rFonts w:ascii="Times New Roman" w:eastAsia="Times New Roman" w:hAnsi="Times New Roman"/>
                <w:kern w:val="0"/>
                <w:sz w:val="24"/>
                <w:szCs w:val="24"/>
                <w:lang w:eastAsia="tr-TR"/>
              </w:rPr>
              <w:t>.....................................................................</w:t>
            </w:r>
          </w:p>
        </w:tc>
        <w:tc>
          <w:tcPr>
            <w:tcW w:w="658" w:type="dxa"/>
            <w:gridSpan w:val="2"/>
          </w:tcPr>
          <w:p w14:paraId="09F64215" w14:textId="58EFCD2A" w:rsidR="00ED22AB" w:rsidRDefault="0031541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p w14:paraId="4751CE4F" w14:textId="1E17C93C" w:rsidR="00ED22AB" w:rsidRPr="009436EE" w:rsidRDefault="0031541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ED22AB" w:rsidRPr="009436EE" w14:paraId="0A2D8C00" w14:textId="77777777" w:rsidTr="00637F69">
        <w:trPr>
          <w:gridAfter w:val="1"/>
          <w:wAfter w:w="108" w:type="dxa"/>
        </w:trPr>
        <w:tc>
          <w:tcPr>
            <w:tcW w:w="7659" w:type="dxa"/>
            <w:gridSpan w:val="2"/>
          </w:tcPr>
          <w:p w14:paraId="3478C312" w14:textId="77777777" w:rsidR="00ED22AB" w:rsidRDefault="00B67095" w:rsidP="00B67095">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5.</w:t>
            </w:r>
            <w:r w:rsidRPr="00ED22AB">
              <w:rPr>
                <w:rFonts w:ascii="Times New Roman" w:eastAsia="Times New Roman" w:hAnsi="Times New Roman"/>
                <w:kern w:val="0"/>
                <w:sz w:val="24"/>
                <w:szCs w:val="24"/>
                <w:lang w:eastAsia="tr-TR"/>
              </w:rPr>
              <w:t>Araştırmanın Kapsamı ve Sınırlamaları</w:t>
            </w:r>
            <w:r>
              <w:rPr>
                <w:rFonts w:ascii="Times New Roman" w:eastAsia="Times New Roman" w:hAnsi="Times New Roman"/>
                <w:kern w:val="0"/>
                <w:sz w:val="24"/>
                <w:szCs w:val="24"/>
                <w:lang w:eastAsia="tr-TR"/>
              </w:rPr>
              <w:t>.................</w:t>
            </w:r>
            <w:r w:rsidR="00ED22AB" w:rsidRPr="009436EE">
              <w:rPr>
                <w:rFonts w:ascii="Times New Roman" w:eastAsia="Times New Roman" w:hAnsi="Times New Roman"/>
                <w:kern w:val="0"/>
                <w:sz w:val="24"/>
                <w:szCs w:val="24"/>
                <w:lang w:eastAsia="tr-TR"/>
              </w:rPr>
              <w:t>...........................</w:t>
            </w:r>
          </w:p>
          <w:p w14:paraId="17E06627" w14:textId="77777777" w:rsidR="00F5740B" w:rsidRPr="009436EE" w:rsidRDefault="00F5740B" w:rsidP="00F5740B">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6.</w:t>
            </w:r>
            <w:r w:rsidR="00150635">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Piy</w:t>
            </w:r>
            <w:r w:rsidR="00150635">
              <w:rPr>
                <w:rFonts w:ascii="Times New Roman" w:eastAsia="Times New Roman" w:hAnsi="Times New Roman"/>
                <w:kern w:val="0"/>
                <w:sz w:val="24"/>
                <w:szCs w:val="24"/>
                <w:lang w:eastAsia="tr-TR"/>
              </w:rPr>
              <w:t>asadaki Mevcut Çözümler…………....</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16BBAD21" w14:textId="52533877" w:rsidR="00ED22AB" w:rsidRDefault="0031541B" w:rsidP="00616228">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p w14:paraId="38ED7EFD" w14:textId="5F59A9A6" w:rsidR="00ED22AB" w:rsidRPr="009436EE" w:rsidRDefault="0031541B" w:rsidP="00616228">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ED22AB" w:rsidRPr="009436EE" w14:paraId="08E05270" w14:textId="77777777" w:rsidTr="00637F69">
        <w:trPr>
          <w:gridAfter w:val="1"/>
          <w:wAfter w:w="108" w:type="dxa"/>
        </w:trPr>
        <w:tc>
          <w:tcPr>
            <w:tcW w:w="7659" w:type="dxa"/>
            <w:gridSpan w:val="2"/>
          </w:tcPr>
          <w:p w14:paraId="1060988C" w14:textId="77777777" w:rsidR="00ED22AB" w:rsidRPr="009436EE" w:rsidRDefault="00ED22AB" w:rsidP="00B67095">
            <w:pPr>
              <w:spacing w:after="0" w:line="360" w:lineRule="auto"/>
              <w:jc w:val="both"/>
              <w:rPr>
                <w:rFonts w:ascii="Times New Roman" w:eastAsia="Times New Roman" w:hAnsi="Times New Roman"/>
                <w:kern w:val="0"/>
                <w:sz w:val="24"/>
                <w:szCs w:val="24"/>
                <w:lang w:eastAsia="tr-TR"/>
              </w:rPr>
            </w:pPr>
          </w:p>
        </w:tc>
        <w:tc>
          <w:tcPr>
            <w:tcW w:w="658" w:type="dxa"/>
            <w:gridSpan w:val="2"/>
          </w:tcPr>
          <w:p w14:paraId="64C8DD58" w14:textId="77777777" w:rsidR="00ED22AB" w:rsidRDefault="00ED22AB" w:rsidP="00616228">
            <w:pPr>
              <w:tabs>
                <w:tab w:val="left" w:pos="3024"/>
              </w:tabs>
              <w:spacing w:after="0" w:line="360" w:lineRule="auto"/>
              <w:jc w:val="right"/>
              <w:rPr>
                <w:rFonts w:ascii="Times New Roman" w:eastAsia="Times New Roman" w:hAnsi="Times New Roman"/>
                <w:kern w:val="0"/>
                <w:sz w:val="24"/>
                <w:szCs w:val="24"/>
                <w:lang w:eastAsia="tr-TR"/>
              </w:rPr>
            </w:pPr>
          </w:p>
        </w:tc>
      </w:tr>
      <w:tr w:rsidR="00ED22AB" w:rsidRPr="009436EE" w14:paraId="276000A2" w14:textId="77777777" w:rsidTr="00637F69">
        <w:trPr>
          <w:gridAfter w:val="1"/>
          <w:wAfter w:w="108" w:type="dxa"/>
          <w:trHeight w:val="162"/>
        </w:trPr>
        <w:tc>
          <w:tcPr>
            <w:tcW w:w="7659" w:type="dxa"/>
            <w:gridSpan w:val="2"/>
          </w:tcPr>
          <w:p w14:paraId="20C74185" w14:textId="77777777" w:rsidR="00ED22AB" w:rsidRPr="009436EE" w:rsidRDefault="00ED22AB" w:rsidP="00ED22AB">
            <w:pPr>
              <w:spacing w:after="0" w:line="360" w:lineRule="auto"/>
              <w:ind w:left="612"/>
              <w:jc w:val="both"/>
              <w:rPr>
                <w:rFonts w:ascii="Times New Roman" w:eastAsia="Times New Roman" w:hAnsi="Times New Roman"/>
                <w:kern w:val="0"/>
                <w:sz w:val="24"/>
                <w:szCs w:val="24"/>
                <w:lang w:eastAsia="tr-TR"/>
              </w:rPr>
            </w:pPr>
          </w:p>
        </w:tc>
        <w:tc>
          <w:tcPr>
            <w:tcW w:w="658" w:type="dxa"/>
            <w:gridSpan w:val="2"/>
          </w:tcPr>
          <w:p w14:paraId="172952F3" w14:textId="77777777" w:rsidR="00ED22AB" w:rsidRDefault="00ED22AB" w:rsidP="00ED22AB">
            <w:pPr>
              <w:tabs>
                <w:tab w:val="left" w:pos="3024"/>
              </w:tabs>
              <w:spacing w:after="0" w:line="360" w:lineRule="auto"/>
              <w:jc w:val="right"/>
              <w:rPr>
                <w:rFonts w:ascii="Times New Roman" w:eastAsia="Times New Roman" w:hAnsi="Times New Roman"/>
                <w:kern w:val="0"/>
                <w:sz w:val="24"/>
                <w:szCs w:val="24"/>
                <w:lang w:eastAsia="tr-TR"/>
              </w:rPr>
            </w:pPr>
          </w:p>
        </w:tc>
      </w:tr>
      <w:tr w:rsidR="00ED22AB" w:rsidRPr="009436EE" w14:paraId="5F268DB0" w14:textId="77777777" w:rsidTr="00637F69">
        <w:trPr>
          <w:gridAfter w:val="1"/>
          <w:wAfter w:w="108" w:type="dxa"/>
        </w:trPr>
        <w:tc>
          <w:tcPr>
            <w:tcW w:w="7659" w:type="dxa"/>
            <w:gridSpan w:val="2"/>
          </w:tcPr>
          <w:p w14:paraId="2904FDDA" w14:textId="77777777" w:rsidR="00ED22AB" w:rsidRPr="009436EE" w:rsidRDefault="00ED22AB" w:rsidP="00ED22AB">
            <w:pPr>
              <w:spacing w:after="0" w:line="360" w:lineRule="auto"/>
              <w:jc w:val="both"/>
              <w:rPr>
                <w:rFonts w:ascii="Times New Roman" w:eastAsia="Times New Roman" w:hAnsi="Times New Roman"/>
                <w:kern w:val="0"/>
                <w:sz w:val="24"/>
                <w:szCs w:val="24"/>
                <w:lang w:eastAsia="tr-TR"/>
              </w:rPr>
            </w:pPr>
          </w:p>
        </w:tc>
        <w:tc>
          <w:tcPr>
            <w:tcW w:w="658" w:type="dxa"/>
            <w:gridSpan w:val="2"/>
          </w:tcPr>
          <w:p w14:paraId="3F8B541C" w14:textId="77777777" w:rsidR="00ED22AB" w:rsidRPr="009436EE" w:rsidRDefault="00ED22AB" w:rsidP="00ED22AB">
            <w:pPr>
              <w:tabs>
                <w:tab w:val="left" w:pos="3024"/>
              </w:tabs>
              <w:spacing w:after="0" w:line="360" w:lineRule="auto"/>
              <w:jc w:val="right"/>
              <w:rPr>
                <w:rFonts w:ascii="Times New Roman" w:eastAsia="Times New Roman" w:hAnsi="Times New Roman"/>
                <w:b/>
                <w:kern w:val="0"/>
                <w:sz w:val="24"/>
                <w:szCs w:val="24"/>
                <w:lang w:eastAsia="tr-TR"/>
              </w:rPr>
            </w:pPr>
          </w:p>
        </w:tc>
      </w:tr>
      <w:tr w:rsidR="00ED22AB" w:rsidRPr="009436EE" w14:paraId="42ABAD60" w14:textId="77777777" w:rsidTr="00637F69">
        <w:trPr>
          <w:gridAfter w:val="1"/>
          <w:wAfter w:w="108" w:type="dxa"/>
        </w:trPr>
        <w:tc>
          <w:tcPr>
            <w:tcW w:w="7659" w:type="dxa"/>
            <w:gridSpan w:val="2"/>
          </w:tcPr>
          <w:p w14:paraId="651678C5" w14:textId="77777777" w:rsidR="00ED22AB" w:rsidRPr="009436EE" w:rsidRDefault="00ED22AB" w:rsidP="00ED22AB">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2. </w:t>
            </w:r>
          </w:p>
        </w:tc>
        <w:tc>
          <w:tcPr>
            <w:tcW w:w="658" w:type="dxa"/>
            <w:gridSpan w:val="2"/>
          </w:tcPr>
          <w:p w14:paraId="2A24039F" w14:textId="77777777" w:rsidR="00ED22AB" w:rsidRPr="009436EE" w:rsidRDefault="00ED22AB" w:rsidP="00ED22AB">
            <w:pPr>
              <w:tabs>
                <w:tab w:val="left" w:pos="3024"/>
              </w:tabs>
              <w:spacing w:after="0" w:line="360" w:lineRule="auto"/>
              <w:jc w:val="right"/>
              <w:rPr>
                <w:rFonts w:ascii="Times New Roman" w:eastAsia="Times New Roman" w:hAnsi="Times New Roman"/>
                <w:b/>
                <w:kern w:val="0"/>
                <w:sz w:val="24"/>
                <w:szCs w:val="24"/>
                <w:lang w:eastAsia="tr-TR"/>
              </w:rPr>
            </w:pPr>
          </w:p>
        </w:tc>
      </w:tr>
      <w:tr w:rsidR="00F34F09" w:rsidRPr="009436EE" w14:paraId="19A543C1" w14:textId="77777777" w:rsidTr="00637F69">
        <w:trPr>
          <w:gridAfter w:val="1"/>
          <w:wAfter w:w="108" w:type="dxa"/>
        </w:trPr>
        <w:tc>
          <w:tcPr>
            <w:tcW w:w="7659" w:type="dxa"/>
            <w:gridSpan w:val="2"/>
          </w:tcPr>
          <w:p w14:paraId="4F2701B5" w14:textId="2CFB37CB" w:rsidR="00F34F09" w:rsidRPr="009436EE" w:rsidRDefault="00F34F09" w:rsidP="00F34F09">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ÇÖZÜLMEK İSTENEN PROBLEMİN TANIMI</w:t>
            </w:r>
            <w:r w:rsidRPr="009436EE">
              <w:rPr>
                <w:rFonts w:ascii="Times New Roman" w:eastAsia="Times New Roman" w:hAnsi="Times New Roman"/>
                <w:kern w:val="0"/>
                <w:sz w:val="24"/>
                <w:szCs w:val="24"/>
                <w:lang w:eastAsia="tr-TR"/>
              </w:rPr>
              <w:t>............................................</w:t>
            </w:r>
          </w:p>
        </w:tc>
        <w:tc>
          <w:tcPr>
            <w:tcW w:w="658" w:type="dxa"/>
            <w:gridSpan w:val="2"/>
          </w:tcPr>
          <w:p w14:paraId="267961AF" w14:textId="39ACE7AC" w:rsidR="00F34F09" w:rsidRPr="009436EE" w:rsidRDefault="0031541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F34F09" w:rsidRPr="009436EE" w14:paraId="0F37AB68" w14:textId="77777777" w:rsidTr="00637F69">
        <w:trPr>
          <w:gridAfter w:val="1"/>
          <w:wAfter w:w="108" w:type="dxa"/>
        </w:trPr>
        <w:tc>
          <w:tcPr>
            <w:tcW w:w="7659" w:type="dxa"/>
            <w:gridSpan w:val="2"/>
          </w:tcPr>
          <w:p w14:paraId="7424FA08" w14:textId="531F5085" w:rsidR="00F34F09" w:rsidRPr="009436EE" w:rsidRDefault="00F34F09" w:rsidP="00F34F0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2.1. </w:t>
            </w:r>
            <w:r>
              <w:rPr>
                <w:rFonts w:ascii="Times New Roman" w:eastAsia="Times New Roman" w:hAnsi="Times New Roman"/>
                <w:kern w:val="0"/>
                <w:sz w:val="24"/>
                <w:szCs w:val="24"/>
                <w:lang w:eastAsia="tr-TR"/>
              </w:rPr>
              <w:t>Giriş</w:t>
            </w:r>
            <w:r w:rsidRPr="009436EE">
              <w:rPr>
                <w:rFonts w:ascii="Times New Roman" w:eastAsia="Times New Roman" w:hAnsi="Times New Roman"/>
                <w:kern w:val="0"/>
                <w:sz w:val="24"/>
                <w:szCs w:val="24"/>
                <w:lang w:eastAsia="tr-TR"/>
              </w:rPr>
              <w:t>..................................................................................................</w:t>
            </w:r>
          </w:p>
        </w:tc>
        <w:tc>
          <w:tcPr>
            <w:tcW w:w="658" w:type="dxa"/>
            <w:gridSpan w:val="2"/>
          </w:tcPr>
          <w:p w14:paraId="49990A94" w14:textId="48052F43" w:rsidR="00F34F09" w:rsidRPr="009436EE" w:rsidRDefault="0031541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F34F09" w:rsidRPr="009436EE" w14:paraId="7CAD287E" w14:textId="77777777" w:rsidTr="00637F69">
        <w:trPr>
          <w:gridAfter w:val="1"/>
          <w:wAfter w:w="108" w:type="dxa"/>
        </w:trPr>
        <w:tc>
          <w:tcPr>
            <w:tcW w:w="7659" w:type="dxa"/>
            <w:gridSpan w:val="2"/>
          </w:tcPr>
          <w:p w14:paraId="2EEE56DF" w14:textId="5E2567C0" w:rsidR="00F84435" w:rsidRDefault="00F34F09" w:rsidP="00F84435">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r w:rsidR="00C72DA8">
              <w:rPr>
                <w:rFonts w:ascii="Times New Roman" w:eastAsia="Times New Roman" w:hAnsi="Times New Roman"/>
                <w:kern w:val="0"/>
                <w:sz w:val="24"/>
                <w:szCs w:val="24"/>
                <w:lang w:eastAsia="tr-TR"/>
              </w:rPr>
              <w:t>Problemin Tanı</w:t>
            </w:r>
            <w:r>
              <w:rPr>
                <w:rFonts w:ascii="Times New Roman" w:eastAsia="Times New Roman" w:hAnsi="Times New Roman"/>
                <w:kern w:val="0"/>
                <w:sz w:val="24"/>
                <w:szCs w:val="24"/>
                <w:lang w:eastAsia="tr-TR"/>
              </w:rPr>
              <w:t>mı</w:t>
            </w:r>
            <w:r w:rsidRPr="009436EE">
              <w:rPr>
                <w:rFonts w:ascii="Times New Roman" w:eastAsia="Times New Roman" w:hAnsi="Times New Roman"/>
                <w:kern w:val="0"/>
                <w:sz w:val="24"/>
                <w:szCs w:val="24"/>
                <w:lang w:eastAsia="tr-TR"/>
              </w:rPr>
              <w:t>........................................................................</w:t>
            </w:r>
            <w:r w:rsidR="00307F76">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p w14:paraId="4DFB84E5" w14:textId="77777777" w:rsidR="005F531A" w:rsidRDefault="005F531A" w:rsidP="005F531A">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2.2.1. Kan Bağışı Konusundaki Farkındalık Eksikliği ................</w:t>
            </w:r>
            <w:r w:rsidRPr="009436EE">
              <w:rPr>
                <w:rFonts w:ascii="Times New Roman" w:eastAsia="Times New Roman" w:hAnsi="Times New Roman"/>
                <w:kern w:val="0"/>
                <w:sz w:val="24"/>
                <w:szCs w:val="24"/>
                <w:lang w:eastAsia="tr-TR"/>
              </w:rPr>
              <w:t>......</w:t>
            </w:r>
          </w:p>
          <w:p w14:paraId="14448C56" w14:textId="41B98B46" w:rsidR="00307F76" w:rsidRDefault="00307F76" w:rsidP="005F531A">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2.2.2. </w:t>
            </w:r>
            <w:r w:rsidRPr="00307F76">
              <w:rPr>
                <w:rFonts w:ascii="Times New Roman" w:eastAsia="Times New Roman" w:hAnsi="Times New Roman"/>
                <w:kern w:val="0"/>
                <w:sz w:val="24"/>
                <w:szCs w:val="24"/>
                <w:lang w:eastAsia="tr-TR"/>
              </w:rPr>
              <w:t>Acil Durumlarda ve Afetlerde Kan İhtiyacı</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p w14:paraId="65B76DE0" w14:textId="7C28CF22" w:rsidR="00307F76" w:rsidRPr="009436EE" w:rsidRDefault="00307F76" w:rsidP="005F531A">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2.2.3. </w:t>
            </w:r>
            <w:r w:rsidRPr="00307F76">
              <w:rPr>
                <w:rFonts w:ascii="Times New Roman" w:eastAsia="Times New Roman" w:hAnsi="Times New Roman"/>
                <w:kern w:val="0"/>
                <w:sz w:val="24"/>
                <w:szCs w:val="24"/>
                <w:lang w:eastAsia="tr-TR"/>
              </w:rPr>
              <w:t>Mevcut Sistemlerin Eksiklikleri</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3563E16A" w14:textId="4ADBBC0B" w:rsidR="00F34F09" w:rsidRDefault="0031541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p w14:paraId="4B275DE1" w14:textId="5C21B0F4" w:rsidR="00307F76" w:rsidRDefault="0031541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p w14:paraId="02358295" w14:textId="62EECF1D" w:rsidR="00307F76" w:rsidRDefault="0031541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p w14:paraId="48FF13F3" w14:textId="710F638F" w:rsidR="00307F76" w:rsidRPr="009436EE" w:rsidRDefault="0031541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F34F09" w:rsidRPr="009436EE" w14:paraId="0D8C6BF7" w14:textId="77777777" w:rsidTr="00637F69">
        <w:trPr>
          <w:gridAfter w:val="1"/>
          <w:wAfter w:w="108" w:type="dxa"/>
        </w:trPr>
        <w:tc>
          <w:tcPr>
            <w:tcW w:w="7659" w:type="dxa"/>
            <w:gridSpan w:val="2"/>
          </w:tcPr>
          <w:p w14:paraId="19F75419" w14:textId="2E09A3F2" w:rsidR="005F531A" w:rsidRPr="009436EE" w:rsidRDefault="00F34F09" w:rsidP="005F531A">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Proje Hedefleri</w:t>
            </w:r>
            <w:r w:rsidRPr="009436EE">
              <w:rPr>
                <w:rFonts w:ascii="Times New Roman" w:eastAsia="Times New Roman" w:hAnsi="Times New Roman"/>
                <w:kern w:val="0"/>
                <w:sz w:val="24"/>
                <w:szCs w:val="24"/>
                <w:lang w:eastAsia="tr-TR"/>
              </w:rPr>
              <w:t>..................................................................................</w:t>
            </w:r>
          </w:p>
        </w:tc>
        <w:tc>
          <w:tcPr>
            <w:tcW w:w="658" w:type="dxa"/>
            <w:gridSpan w:val="2"/>
          </w:tcPr>
          <w:p w14:paraId="40621355" w14:textId="6CFA7746" w:rsidR="005F531A" w:rsidRPr="009436EE" w:rsidRDefault="0031541B" w:rsidP="005F531A">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F34F09" w:rsidRPr="009436EE" w14:paraId="0D253024" w14:textId="77777777" w:rsidTr="00637F69">
        <w:trPr>
          <w:gridAfter w:val="1"/>
          <w:wAfter w:w="108" w:type="dxa"/>
        </w:trPr>
        <w:tc>
          <w:tcPr>
            <w:tcW w:w="7659" w:type="dxa"/>
            <w:gridSpan w:val="2"/>
          </w:tcPr>
          <w:p w14:paraId="7379B59D" w14:textId="77777777" w:rsidR="00F34F09" w:rsidRDefault="00F34F09" w:rsidP="00F34F0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Çözüm Teklifi</w:t>
            </w:r>
            <w:r w:rsidRPr="009436EE">
              <w:rPr>
                <w:rFonts w:ascii="Times New Roman" w:eastAsia="Times New Roman" w:hAnsi="Times New Roman"/>
                <w:kern w:val="0"/>
                <w:sz w:val="24"/>
                <w:szCs w:val="24"/>
                <w:lang w:eastAsia="tr-TR"/>
              </w:rPr>
              <w:t>...................................................................................</w:t>
            </w:r>
          </w:p>
          <w:p w14:paraId="2EFBF538" w14:textId="77777777" w:rsidR="00F34F09" w:rsidRDefault="00F34F09" w:rsidP="00F34F0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 Sonuç ve Öngörüler</w:t>
            </w:r>
            <w:r w:rsidRPr="009436EE">
              <w:rPr>
                <w:rFonts w:ascii="Times New Roman" w:eastAsia="Times New Roman" w:hAnsi="Times New Roman"/>
                <w:kern w:val="0"/>
                <w:sz w:val="24"/>
                <w:szCs w:val="24"/>
                <w:lang w:eastAsia="tr-TR"/>
              </w:rPr>
              <w:t>..........................................................................</w:t>
            </w:r>
          </w:p>
          <w:p w14:paraId="1EDBAE3F" w14:textId="77777777" w:rsidR="00902F3A" w:rsidRDefault="00902F3A" w:rsidP="00F34F0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2.6. Mevcut Sistemlerin Sınırlamaları………………………………….</w:t>
            </w:r>
          </w:p>
          <w:p w14:paraId="174072BE" w14:textId="77777777" w:rsidR="00902F3A" w:rsidRDefault="00902F3A" w:rsidP="00F34F0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 İlgili Teknolojiler ve Kısıtlar………………………………………</w:t>
            </w:r>
          </w:p>
          <w:p w14:paraId="58A87D4C" w14:textId="77777777" w:rsidR="00902F3A" w:rsidRDefault="00902F3A" w:rsidP="00F34F0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2.8. Kullanıcı İhtiyaçları ve Beklentiler………………………………..</w:t>
            </w:r>
          </w:p>
          <w:p w14:paraId="2FD5C150" w14:textId="77777777" w:rsidR="00902F3A" w:rsidRDefault="00902F3A" w:rsidP="00F34F0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 Çözümün Etki Alanı ve Hedef Kitle……………………………….</w:t>
            </w:r>
          </w:p>
          <w:p w14:paraId="5F168C2A" w14:textId="1F1E9390" w:rsidR="00902F3A" w:rsidRPr="009436EE" w:rsidRDefault="00902F3A" w:rsidP="00F34F0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2.10. Başarı Ölçütleri ve Değerlendirme Kriterleri…………………….</w:t>
            </w:r>
          </w:p>
        </w:tc>
        <w:tc>
          <w:tcPr>
            <w:tcW w:w="658" w:type="dxa"/>
            <w:gridSpan w:val="2"/>
          </w:tcPr>
          <w:p w14:paraId="30E87F1B" w14:textId="676B6C13" w:rsidR="00F34F09" w:rsidRDefault="0031541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11</w:t>
            </w:r>
          </w:p>
          <w:p w14:paraId="10914B2A" w14:textId="6F86071A" w:rsidR="00F34F09" w:rsidRDefault="0031541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p w14:paraId="1E24302C" w14:textId="2A5AB3EB" w:rsidR="00F84435" w:rsidRDefault="00F84435"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1</w:t>
            </w:r>
            <w:r w:rsidR="0031541B">
              <w:rPr>
                <w:rFonts w:ascii="Times New Roman" w:eastAsia="Times New Roman" w:hAnsi="Times New Roman"/>
                <w:kern w:val="0"/>
                <w:sz w:val="24"/>
                <w:szCs w:val="24"/>
                <w:lang w:eastAsia="tr-TR"/>
              </w:rPr>
              <w:t>2</w:t>
            </w:r>
          </w:p>
          <w:p w14:paraId="6D868348" w14:textId="60C2548F" w:rsidR="00F84435" w:rsidRDefault="00F84435"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31541B">
              <w:rPr>
                <w:rFonts w:ascii="Times New Roman" w:eastAsia="Times New Roman" w:hAnsi="Times New Roman"/>
                <w:kern w:val="0"/>
                <w:sz w:val="24"/>
                <w:szCs w:val="24"/>
                <w:lang w:eastAsia="tr-TR"/>
              </w:rPr>
              <w:t>3</w:t>
            </w:r>
          </w:p>
          <w:p w14:paraId="6F7B23A5" w14:textId="65BBE312" w:rsidR="00F84435" w:rsidRDefault="00F84435"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8A6227">
              <w:rPr>
                <w:rFonts w:ascii="Times New Roman" w:eastAsia="Times New Roman" w:hAnsi="Times New Roman"/>
                <w:kern w:val="0"/>
                <w:sz w:val="24"/>
                <w:szCs w:val="24"/>
                <w:lang w:eastAsia="tr-TR"/>
              </w:rPr>
              <w:t>4</w:t>
            </w:r>
          </w:p>
          <w:p w14:paraId="75C4B8AC" w14:textId="32D92F95" w:rsidR="00F84435" w:rsidRDefault="00F84435"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8A6227">
              <w:rPr>
                <w:rFonts w:ascii="Times New Roman" w:eastAsia="Times New Roman" w:hAnsi="Times New Roman"/>
                <w:kern w:val="0"/>
                <w:sz w:val="24"/>
                <w:szCs w:val="24"/>
                <w:lang w:eastAsia="tr-TR"/>
              </w:rPr>
              <w:t>4</w:t>
            </w:r>
          </w:p>
          <w:p w14:paraId="7F0C1240" w14:textId="0530B826" w:rsidR="00F84435" w:rsidRPr="009436EE" w:rsidRDefault="00001D3B" w:rsidP="00F34F0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8A6227">
              <w:rPr>
                <w:rFonts w:ascii="Times New Roman" w:eastAsia="Times New Roman" w:hAnsi="Times New Roman"/>
                <w:kern w:val="0"/>
                <w:sz w:val="24"/>
                <w:szCs w:val="24"/>
                <w:lang w:eastAsia="tr-TR"/>
              </w:rPr>
              <w:t>6</w:t>
            </w:r>
          </w:p>
        </w:tc>
      </w:tr>
      <w:tr w:rsidR="00ED22AB" w:rsidRPr="009436EE" w14:paraId="11595480" w14:textId="77777777" w:rsidTr="00637F69">
        <w:trPr>
          <w:gridAfter w:val="1"/>
          <w:wAfter w:w="108" w:type="dxa"/>
        </w:trPr>
        <w:tc>
          <w:tcPr>
            <w:tcW w:w="7659" w:type="dxa"/>
            <w:gridSpan w:val="2"/>
          </w:tcPr>
          <w:p w14:paraId="3B57D800" w14:textId="77777777" w:rsidR="00ED22AB" w:rsidRDefault="00ED22AB" w:rsidP="00ED22AB">
            <w:pPr>
              <w:spacing w:after="0" w:line="360" w:lineRule="auto"/>
              <w:jc w:val="both"/>
              <w:rPr>
                <w:rFonts w:ascii="Times New Roman" w:eastAsia="Times New Roman" w:hAnsi="Times New Roman"/>
                <w:kern w:val="0"/>
                <w:sz w:val="24"/>
                <w:szCs w:val="24"/>
                <w:lang w:eastAsia="tr-TR"/>
              </w:rPr>
            </w:pPr>
          </w:p>
          <w:p w14:paraId="6E1A5DD5" w14:textId="77777777" w:rsidR="007A0C81" w:rsidRDefault="007A0C81" w:rsidP="00ED22AB">
            <w:pPr>
              <w:spacing w:after="0" w:line="360" w:lineRule="auto"/>
              <w:jc w:val="both"/>
              <w:rPr>
                <w:rFonts w:ascii="Times New Roman" w:eastAsia="Times New Roman" w:hAnsi="Times New Roman"/>
                <w:kern w:val="0"/>
                <w:sz w:val="24"/>
                <w:szCs w:val="24"/>
                <w:lang w:eastAsia="tr-TR"/>
              </w:rPr>
            </w:pPr>
          </w:p>
          <w:p w14:paraId="66B4978A" w14:textId="77777777" w:rsidR="007A0C81" w:rsidRPr="009436EE" w:rsidRDefault="007A0C81" w:rsidP="00ED22AB">
            <w:pPr>
              <w:spacing w:after="0" w:line="360" w:lineRule="auto"/>
              <w:jc w:val="both"/>
              <w:rPr>
                <w:rFonts w:ascii="Times New Roman" w:eastAsia="Times New Roman" w:hAnsi="Times New Roman"/>
                <w:kern w:val="0"/>
                <w:sz w:val="24"/>
                <w:szCs w:val="24"/>
                <w:lang w:eastAsia="tr-TR"/>
              </w:rPr>
            </w:pPr>
          </w:p>
        </w:tc>
        <w:tc>
          <w:tcPr>
            <w:tcW w:w="658" w:type="dxa"/>
            <w:gridSpan w:val="2"/>
          </w:tcPr>
          <w:p w14:paraId="39266765" w14:textId="77777777" w:rsidR="00ED22AB" w:rsidRPr="009436EE" w:rsidRDefault="00ED22AB" w:rsidP="00ED22AB">
            <w:pPr>
              <w:tabs>
                <w:tab w:val="left" w:pos="3024"/>
              </w:tabs>
              <w:spacing w:after="0" w:line="360" w:lineRule="auto"/>
              <w:jc w:val="right"/>
              <w:rPr>
                <w:rFonts w:ascii="Times New Roman" w:eastAsia="Times New Roman" w:hAnsi="Times New Roman"/>
                <w:kern w:val="0"/>
                <w:sz w:val="24"/>
                <w:szCs w:val="24"/>
                <w:lang w:eastAsia="tr-TR"/>
              </w:rPr>
            </w:pPr>
          </w:p>
        </w:tc>
      </w:tr>
      <w:tr w:rsidR="00ED22AB" w:rsidRPr="009436EE" w14:paraId="752EEDC0" w14:textId="77777777" w:rsidTr="00637F69">
        <w:trPr>
          <w:gridAfter w:val="1"/>
          <w:wAfter w:w="108" w:type="dxa"/>
        </w:trPr>
        <w:tc>
          <w:tcPr>
            <w:tcW w:w="7659" w:type="dxa"/>
            <w:gridSpan w:val="2"/>
          </w:tcPr>
          <w:p w14:paraId="2B0B7EEE" w14:textId="77777777" w:rsidR="00ED22AB" w:rsidRPr="009436EE" w:rsidRDefault="00ED22AB" w:rsidP="00ED22AB">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3.</w:t>
            </w:r>
          </w:p>
        </w:tc>
        <w:tc>
          <w:tcPr>
            <w:tcW w:w="658" w:type="dxa"/>
            <w:gridSpan w:val="2"/>
          </w:tcPr>
          <w:p w14:paraId="73112E6D" w14:textId="77777777" w:rsidR="00ED22AB" w:rsidRPr="009436EE" w:rsidRDefault="00ED22AB" w:rsidP="00ED22AB">
            <w:pPr>
              <w:tabs>
                <w:tab w:val="left" w:pos="3024"/>
              </w:tabs>
              <w:spacing w:after="0" w:line="360" w:lineRule="auto"/>
              <w:jc w:val="right"/>
              <w:rPr>
                <w:rFonts w:ascii="Times New Roman" w:eastAsia="Times New Roman" w:hAnsi="Times New Roman"/>
                <w:kern w:val="0"/>
                <w:sz w:val="24"/>
                <w:szCs w:val="24"/>
                <w:lang w:eastAsia="tr-TR"/>
              </w:rPr>
            </w:pPr>
          </w:p>
        </w:tc>
      </w:tr>
      <w:tr w:rsidR="00ED22AB" w:rsidRPr="009436EE" w14:paraId="694DB0F2" w14:textId="77777777" w:rsidTr="00637F69">
        <w:trPr>
          <w:gridAfter w:val="1"/>
          <w:wAfter w:w="108" w:type="dxa"/>
        </w:trPr>
        <w:tc>
          <w:tcPr>
            <w:tcW w:w="7659" w:type="dxa"/>
            <w:gridSpan w:val="2"/>
          </w:tcPr>
          <w:p w14:paraId="2463DD28" w14:textId="1C4A62B0" w:rsidR="00ED22AB" w:rsidRPr="009436EE" w:rsidRDefault="00F47BF2" w:rsidP="00ED22AB">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KULLANILAN </w:t>
            </w:r>
            <w:r w:rsidR="007A0C81">
              <w:rPr>
                <w:rFonts w:ascii="Times New Roman" w:eastAsia="Times New Roman" w:hAnsi="Times New Roman"/>
                <w:kern w:val="0"/>
                <w:sz w:val="24"/>
                <w:szCs w:val="24"/>
                <w:lang w:eastAsia="tr-TR"/>
              </w:rPr>
              <w:t xml:space="preserve">MİMARİ VE </w:t>
            </w:r>
            <w:r>
              <w:rPr>
                <w:rFonts w:ascii="Times New Roman" w:eastAsia="Times New Roman" w:hAnsi="Times New Roman"/>
                <w:kern w:val="0"/>
                <w:sz w:val="24"/>
                <w:szCs w:val="24"/>
                <w:lang w:eastAsia="tr-TR"/>
              </w:rPr>
              <w:t>TEKNOLOJİLER</w:t>
            </w:r>
            <w:r w:rsidR="00ED22AB"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26280B7E" w14:textId="7EC0061E" w:rsidR="00ED22AB" w:rsidRPr="009436EE" w:rsidRDefault="00ED22AB" w:rsidP="008E03FE">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8A6227">
              <w:rPr>
                <w:rFonts w:ascii="Times New Roman" w:eastAsia="Times New Roman" w:hAnsi="Times New Roman"/>
                <w:kern w:val="0"/>
                <w:sz w:val="24"/>
                <w:szCs w:val="24"/>
                <w:lang w:eastAsia="tr-TR"/>
              </w:rPr>
              <w:t>8</w:t>
            </w:r>
          </w:p>
        </w:tc>
      </w:tr>
      <w:tr w:rsidR="00ED22AB" w:rsidRPr="009436EE" w14:paraId="206F1E83" w14:textId="77777777" w:rsidTr="00637F69">
        <w:trPr>
          <w:gridAfter w:val="1"/>
          <w:wAfter w:w="108" w:type="dxa"/>
        </w:trPr>
        <w:tc>
          <w:tcPr>
            <w:tcW w:w="7659" w:type="dxa"/>
            <w:gridSpan w:val="2"/>
          </w:tcPr>
          <w:p w14:paraId="648A1B63" w14:textId="2F61C144" w:rsidR="00ED22AB" w:rsidRPr="009436EE" w:rsidRDefault="00ED22AB" w:rsidP="00ED22A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3.1. D</w:t>
            </w:r>
            <w:r w:rsidR="007A0C81">
              <w:rPr>
                <w:rFonts w:ascii="Times New Roman" w:eastAsia="Times New Roman" w:hAnsi="Times New Roman"/>
                <w:kern w:val="0"/>
                <w:sz w:val="24"/>
                <w:szCs w:val="24"/>
                <w:lang w:eastAsia="tr-TR"/>
              </w:rPr>
              <w:t>onanım Mimarisi</w:t>
            </w:r>
            <w:r w:rsidRPr="009436EE">
              <w:rPr>
                <w:rFonts w:ascii="Times New Roman" w:eastAsia="Times New Roman" w:hAnsi="Times New Roman"/>
                <w:kern w:val="0"/>
                <w:sz w:val="24"/>
                <w:szCs w:val="24"/>
                <w:lang w:eastAsia="tr-TR"/>
              </w:rPr>
              <w:t>............................................................................</w:t>
            </w:r>
          </w:p>
        </w:tc>
        <w:tc>
          <w:tcPr>
            <w:tcW w:w="658" w:type="dxa"/>
            <w:gridSpan w:val="2"/>
          </w:tcPr>
          <w:p w14:paraId="21499F40" w14:textId="4CD48C0E" w:rsidR="00ED22AB" w:rsidRPr="009436EE" w:rsidRDefault="00ED22A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8A6227">
              <w:rPr>
                <w:rFonts w:ascii="Times New Roman" w:eastAsia="Times New Roman" w:hAnsi="Times New Roman"/>
                <w:kern w:val="0"/>
                <w:sz w:val="24"/>
                <w:szCs w:val="24"/>
                <w:lang w:eastAsia="tr-TR"/>
              </w:rPr>
              <w:t>8</w:t>
            </w:r>
          </w:p>
        </w:tc>
      </w:tr>
      <w:tr w:rsidR="00ED22AB" w:rsidRPr="009436EE" w14:paraId="2625FDA8" w14:textId="77777777" w:rsidTr="00637F69">
        <w:trPr>
          <w:gridAfter w:val="1"/>
          <w:wAfter w:w="108" w:type="dxa"/>
        </w:trPr>
        <w:tc>
          <w:tcPr>
            <w:tcW w:w="7659" w:type="dxa"/>
            <w:gridSpan w:val="2"/>
          </w:tcPr>
          <w:p w14:paraId="61F24D45" w14:textId="04F9B571" w:rsidR="00ED22AB" w:rsidRPr="009436EE" w:rsidRDefault="00ED22AB" w:rsidP="00ED22A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3.2. </w:t>
            </w:r>
            <w:r w:rsidR="007A0C81">
              <w:rPr>
                <w:rFonts w:ascii="Times New Roman" w:eastAsia="Times New Roman" w:hAnsi="Times New Roman"/>
                <w:kern w:val="0"/>
                <w:sz w:val="24"/>
                <w:szCs w:val="24"/>
                <w:lang w:eastAsia="tr-TR"/>
              </w:rPr>
              <w:t>Yazılım Mimarisi</w:t>
            </w:r>
            <w:r w:rsidRPr="009436EE">
              <w:rPr>
                <w:rFonts w:ascii="Times New Roman" w:eastAsia="Times New Roman" w:hAnsi="Times New Roman"/>
                <w:kern w:val="0"/>
                <w:sz w:val="24"/>
                <w:szCs w:val="24"/>
                <w:lang w:eastAsia="tr-TR"/>
              </w:rPr>
              <w:t>......................................................</w:t>
            </w:r>
            <w:r w:rsidR="007A0C81" w:rsidRPr="009436EE">
              <w:rPr>
                <w:rFonts w:ascii="Times New Roman" w:eastAsia="Times New Roman" w:hAnsi="Times New Roman"/>
                <w:kern w:val="0"/>
                <w:sz w:val="24"/>
                <w:szCs w:val="24"/>
                <w:lang w:eastAsia="tr-TR"/>
              </w:rPr>
              <w:t>........................</w:t>
            </w:r>
          </w:p>
        </w:tc>
        <w:tc>
          <w:tcPr>
            <w:tcW w:w="658" w:type="dxa"/>
            <w:gridSpan w:val="2"/>
          </w:tcPr>
          <w:p w14:paraId="278B4D6C" w14:textId="583E5D7C" w:rsidR="00ED22AB" w:rsidRPr="009436EE" w:rsidRDefault="00ED22A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8A6227">
              <w:rPr>
                <w:rFonts w:ascii="Times New Roman" w:eastAsia="Times New Roman" w:hAnsi="Times New Roman"/>
                <w:kern w:val="0"/>
                <w:sz w:val="24"/>
                <w:szCs w:val="24"/>
                <w:lang w:eastAsia="tr-TR"/>
              </w:rPr>
              <w:t>8</w:t>
            </w:r>
          </w:p>
        </w:tc>
      </w:tr>
      <w:tr w:rsidR="00ED22AB" w:rsidRPr="009436EE" w14:paraId="246A691E" w14:textId="77777777" w:rsidTr="00637F69">
        <w:trPr>
          <w:gridAfter w:val="1"/>
          <w:wAfter w:w="108" w:type="dxa"/>
        </w:trPr>
        <w:tc>
          <w:tcPr>
            <w:tcW w:w="7659" w:type="dxa"/>
            <w:gridSpan w:val="2"/>
          </w:tcPr>
          <w:p w14:paraId="0D5A219B" w14:textId="77777777" w:rsidR="00ED22AB" w:rsidRDefault="00ED22AB" w:rsidP="007A0C81">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3.3. </w:t>
            </w:r>
            <w:r w:rsidR="007A0C81">
              <w:rPr>
                <w:rFonts w:ascii="Times New Roman" w:eastAsia="Times New Roman" w:hAnsi="Times New Roman"/>
                <w:kern w:val="0"/>
                <w:sz w:val="24"/>
                <w:szCs w:val="24"/>
                <w:lang w:eastAsia="tr-TR"/>
              </w:rPr>
              <w:t>Bulut Mimarisi</w:t>
            </w:r>
            <w:r w:rsidRPr="009436EE">
              <w:rPr>
                <w:rFonts w:ascii="Times New Roman" w:eastAsia="Times New Roman" w:hAnsi="Times New Roman"/>
                <w:kern w:val="0"/>
                <w:sz w:val="24"/>
                <w:szCs w:val="24"/>
                <w:lang w:eastAsia="tr-TR"/>
              </w:rPr>
              <w:t>..................................................................................</w:t>
            </w:r>
          </w:p>
          <w:p w14:paraId="295EEF7E" w14:textId="77777777" w:rsidR="000A6980" w:rsidRDefault="000A6980" w:rsidP="007A0C81">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3.4. Deney Düzeneği……………………………………………………</w:t>
            </w:r>
          </w:p>
          <w:p w14:paraId="20B95C40" w14:textId="77777777" w:rsidR="000A6980" w:rsidRDefault="000A6980" w:rsidP="000A6980">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3.5. Sanal Laboratuvar Karakteristiği ….………………………………</w:t>
            </w:r>
          </w:p>
          <w:p w14:paraId="3DC81DE0" w14:textId="77777777" w:rsidR="00B65D3B" w:rsidRDefault="00B65D3B" w:rsidP="000A6980">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3.6. Test Aşaması……………………………………………………….</w:t>
            </w:r>
          </w:p>
          <w:p w14:paraId="5A26CD3E" w14:textId="35D6945C" w:rsidR="00B65D3B" w:rsidRPr="009436EE" w:rsidRDefault="00B65D3B" w:rsidP="000A6980">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3.7. </w:t>
            </w:r>
            <w:r w:rsidRPr="00B65D3B">
              <w:rPr>
                <w:rFonts w:ascii="Times New Roman" w:eastAsia="Times New Roman" w:hAnsi="Times New Roman"/>
                <w:kern w:val="0"/>
                <w:sz w:val="24"/>
                <w:szCs w:val="24"/>
                <w:lang w:eastAsia="tr-TR"/>
              </w:rPr>
              <w:t>Verilerin Analizi ve İyileştirme Süreçleri</w:t>
            </w:r>
            <w:r>
              <w:rPr>
                <w:rFonts w:ascii="Times New Roman" w:eastAsia="Times New Roman" w:hAnsi="Times New Roman"/>
                <w:kern w:val="0"/>
                <w:sz w:val="24"/>
                <w:szCs w:val="24"/>
                <w:lang w:eastAsia="tr-TR"/>
              </w:rPr>
              <w:t>………………………….</w:t>
            </w:r>
          </w:p>
        </w:tc>
        <w:tc>
          <w:tcPr>
            <w:tcW w:w="658" w:type="dxa"/>
            <w:gridSpan w:val="2"/>
          </w:tcPr>
          <w:p w14:paraId="1D9CA203" w14:textId="5A9B8273" w:rsidR="00ED22AB" w:rsidRDefault="00001D3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A6227">
              <w:rPr>
                <w:rFonts w:ascii="Times New Roman" w:eastAsia="Times New Roman" w:hAnsi="Times New Roman"/>
                <w:kern w:val="0"/>
                <w:sz w:val="24"/>
                <w:szCs w:val="24"/>
                <w:lang w:eastAsia="tr-TR"/>
              </w:rPr>
              <w:t>5</w:t>
            </w:r>
          </w:p>
          <w:p w14:paraId="3AEFF832" w14:textId="5E79A41A" w:rsidR="00ED22AB" w:rsidRDefault="00001D3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A6227">
              <w:rPr>
                <w:rFonts w:ascii="Times New Roman" w:eastAsia="Times New Roman" w:hAnsi="Times New Roman"/>
                <w:kern w:val="0"/>
                <w:sz w:val="24"/>
                <w:szCs w:val="24"/>
                <w:lang w:eastAsia="tr-TR"/>
              </w:rPr>
              <w:t>6</w:t>
            </w:r>
          </w:p>
          <w:p w14:paraId="329CE0EA" w14:textId="46560F96" w:rsidR="000A6980" w:rsidRDefault="00001D3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A6227">
              <w:rPr>
                <w:rFonts w:ascii="Times New Roman" w:eastAsia="Times New Roman" w:hAnsi="Times New Roman"/>
                <w:kern w:val="0"/>
                <w:sz w:val="24"/>
                <w:szCs w:val="24"/>
                <w:lang w:eastAsia="tr-TR"/>
              </w:rPr>
              <w:t>7</w:t>
            </w:r>
          </w:p>
          <w:p w14:paraId="02BE89C4" w14:textId="276DEC2D" w:rsidR="00B65D3B" w:rsidRDefault="00001D3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A6227">
              <w:rPr>
                <w:rFonts w:ascii="Times New Roman" w:eastAsia="Times New Roman" w:hAnsi="Times New Roman"/>
                <w:kern w:val="0"/>
                <w:sz w:val="24"/>
                <w:szCs w:val="24"/>
                <w:lang w:eastAsia="tr-TR"/>
              </w:rPr>
              <w:t>8</w:t>
            </w:r>
          </w:p>
          <w:p w14:paraId="1D000271" w14:textId="07332ACF" w:rsidR="00B65D3B" w:rsidRPr="009436EE" w:rsidRDefault="00001D3B" w:rsidP="00ED22AB">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A6227">
              <w:rPr>
                <w:rFonts w:ascii="Times New Roman" w:eastAsia="Times New Roman" w:hAnsi="Times New Roman"/>
                <w:kern w:val="0"/>
                <w:sz w:val="24"/>
                <w:szCs w:val="24"/>
                <w:lang w:eastAsia="tr-TR"/>
              </w:rPr>
              <w:t>9</w:t>
            </w:r>
          </w:p>
        </w:tc>
      </w:tr>
      <w:tr w:rsidR="000A6980" w:rsidRPr="009436EE" w14:paraId="28627293" w14:textId="77777777" w:rsidTr="00637F69">
        <w:trPr>
          <w:gridAfter w:val="1"/>
          <w:wAfter w:w="108" w:type="dxa"/>
        </w:trPr>
        <w:tc>
          <w:tcPr>
            <w:tcW w:w="7659" w:type="dxa"/>
            <w:gridSpan w:val="2"/>
          </w:tcPr>
          <w:p w14:paraId="520F91E8" w14:textId="77777777" w:rsidR="000A6980" w:rsidRDefault="000A6980" w:rsidP="000A6980">
            <w:pPr>
              <w:spacing w:after="0" w:line="360" w:lineRule="auto"/>
              <w:jc w:val="both"/>
              <w:rPr>
                <w:rFonts w:ascii="Times New Roman" w:eastAsia="Times New Roman" w:hAnsi="Times New Roman"/>
                <w:kern w:val="0"/>
                <w:sz w:val="24"/>
                <w:szCs w:val="24"/>
                <w:lang w:eastAsia="tr-TR"/>
              </w:rPr>
            </w:pPr>
          </w:p>
        </w:tc>
        <w:tc>
          <w:tcPr>
            <w:tcW w:w="658" w:type="dxa"/>
            <w:gridSpan w:val="2"/>
          </w:tcPr>
          <w:p w14:paraId="3A5D4D12" w14:textId="77777777" w:rsidR="000A6980" w:rsidRDefault="000A6980" w:rsidP="00ED22AB">
            <w:pPr>
              <w:tabs>
                <w:tab w:val="left" w:pos="3024"/>
              </w:tabs>
              <w:spacing w:after="0" w:line="360" w:lineRule="auto"/>
              <w:jc w:val="right"/>
              <w:rPr>
                <w:rFonts w:ascii="Times New Roman" w:eastAsia="Times New Roman" w:hAnsi="Times New Roman"/>
                <w:kern w:val="0"/>
                <w:sz w:val="24"/>
                <w:szCs w:val="24"/>
                <w:lang w:eastAsia="tr-TR"/>
              </w:rPr>
            </w:pPr>
          </w:p>
        </w:tc>
      </w:tr>
      <w:tr w:rsidR="00ED22AB" w:rsidRPr="009436EE" w14:paraId="65E4244D" w14:textId="77777777" w:rsidTr="00637F69">
        <w:trPr>
          <w:gridAfter w:val="1"/>
          <w:wAfter w:w="108" w:type="dxa"/>
        </w:trPr>
        <w:tc>
          <w:tcPr>
            <w:tcW w:w="7659" w:type="dxa"/>
            <w:gridSpan w:val="2"/>
          </w:tcPr>
          <w:p w14:paraId="214F62FE" w14:textId="77777777" w:rsidR="00ED22AB" w:rsidRPr="009436EE" w:rsidRDefault="00ED22AB" w:rsidP="00ED22AB">
            <w:pPr>
              <w:spacing w:after="0" w:line="360" w:lineRule="auto"/>
              <w:jc w:val="both"/>
              <w:rPr>
                <w:rFonts w:ascii="Times New Roman" w:eastAsia="Times New Roman" w:hAnsi="Times New Roman"/>
                <w:kern w:val="0"/>
                <w:sz w:val="24"/>
                <w:szCs w:val="24"/>
                <w:lang w:eastAsia="tr-TR"/>
              </w:rPr>
            </w:pPr>
          </w:p>
        </w:tc>
        <w:tc>
          <w:tcPr>
            <w:tcW w:w="658" w:type="dxa"/>
            <w:gridSpan w:val="2"/>
          </w:tcPr>
          <w:p w14:paraId="7D955B7F" w14:textId="77777777" w:rsidR="00ED22AB" w:rsidRPr="009436EE" w:rsidRDefault="00ED22AB" w:rsidP="00ED22AB">
            <w:pPr>
              <w:tabs>
                <w:tab w:val="left" w:pos="3024"/>
              </w:tabs>
              <w:spacing w:after="0" w:line="360" w:lineRule="auto"/>
              <w:jc w:val="right"/>
              <w:rPr>
                <w:rFonts w:ascii="Times New Roman" w:eastAsia="Times New Roman" w:hAnsi="Times New Roman"/>
                <w:kern w:val="0"/>
                <w:sz w:val="24"/>
                <w:szCs w:val="24"/>
                <w:lang w:eastAsia="tr-TR"/>
              </w:rPr>
            </w:pPr>
          </w:p>
        </w:tc>
      </w:tr>
      <w:tr w:rsidR="00637F69" w:rsidRPr="009436EE" w14:paraId="3136B431" w14:textId="77777777" w:rsidTr="00637F69">
        <w:trPr>
          <w:gridBefore w:val="1"/>
          <w:wBefore w:w="108" w:type="dxa"/>
        </w:trPr>
        <w:tc>
          <w:tcPr>
            <w:tcW w:w="7659" w:type="dxa"/>
            <w:gridSpan w:val="2"/>
          </w:tcPr>
          <w:p w14:paraId="7D21165E" w14:textId="77777777" w:rsidR="00637F69" w:rsidRDefault="00637F69" w:rsidP="00637F69">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4.</w:t>
            </w:r>
          </w:p>
          <w:p w14:paraId="036BD6F1" w14:textId="0FF9CC58" w:rsidR="00637F69" w:rsidRPr="009436EE" w:rsidRDefault="00637F69" w:rsidP="00637F69">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GELİŞTİRİLEN ÇÖZÜM,VERİTABANI VE ALGORİTMA</w:t>
            </w:r>
            <w:r w:rsidRPr="009436EE">
              <w:rPr>
                <w:rFonts w:ascii="Times New Roman" w:eastAsia="Times New Roman" w:hAnsi="Times New Roman"/>
                <w:kern w:val="0"/>
                <w:sz w:val="24"/>
                <w:szCs w:val="24"/>
                <w:lang w:eastAsia="tr-TR"/>
              </w:rPr>
              <w:t>.......................</w:t>
            </w:r>
          </w:p>
        </w:tc>
        <w:tc>
          <w:tcPr>
            <w:tcW w:w="658" w:type="dxa"/>
            <w:gridSpan w:val="2"/>
          </w:tcPr>
          <w:p w14:paraId="118CD9ED" w14:textId="77777777" w:rsidR="00637F69" w:rsidRDefault="00637F69" w:rsidP="004A5646">
            <w:pPr>
              <w:tabs>
                <w:tab w:val="left" w:pos="3024"/>
              </w:tabs>
              <w:spacing w:after="0" w:line="360" w:lineRule="auto"/>
              <w:jc w:val="right"/>
              <w:rPr>
                <w:rFonts w:ascii="Times New Roman" w:eastAsia="Times New Roman" w:hAnsi="Times New Roman"/>
                <w:kern w:val="0"/>
                <w:sz w:val="24"/>
                <w:szCs w:val="24"/>
                <w:lang w:eastAsia="tr-TR"/>
              </w:rPr>
            </w:pPr>
          </w:p>
          <w:p w14:paraId="5B218D4D" w14:textId="65593F8E" w:rsidR="00637F69" w:rsidRPr="009436EE" w:rsidRDefault="004115E1" w:rsidP="004A5646">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31</w:t>
            </w:r>
          </w:p>
        </w:tc>
      </w:tr>
      <w:tr w:rsidR="00637F69" w:rsidRPr="009436EE" w14:paraId="7B328AEC" w14:textId="77777777" w:rsidTr="00637F69">
        <w:trPr>
          <w:gridBefore w:val="1"/>
          <w:wBefore w:w="108" w:type="dxa"/>
        </w:trPr>
        <w:tc>
          <w:tcPr>
            <w:tcW w:w="7659" w:type="dxa"/>
            <w:gridSpan w:val="2"/>
          </w:tcPr>
          <w:p w14:paraId="1AAB80E3" w14:textId="77777777" w:rsidR="00637F69" w:rsidRPr="009436EE" w:rsidRDefault="00637F69" w:rsidP="004A5646">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4.1. </w:t>
            </w:r>
            <w:r>
              <w:rPr>
                <w:rFonts w:ascii="Times New Roman" w:eastAsia="Times New Roman" w:hAnsi="Times New Roman"/>
                <w:kern w:val="0"/>
                <w:sz w:val="24"/>
                <w:szCs w:val="24"/>
                <w:lang w:eastAsia="tr-TR"/>
              </w:rPr>
              <w:t>Çözüm Mimarisi..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407C4A13" w14:textId="30317D9A" w:rsidR="00637F69" w:rsidRPr="009436EE" w:rsidRDefault="008A6227" w:rsidP="004A5646">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w:t>
            </w:r>
          </w:p>
        </w:tc>
      </w:tr>
      <w:tr w:rsidR="00637F69" w:rsidRPr="009436EE" w14:paraId="12EE689F" w14:textId="77777777" w:rsidTr="00637F69">
        <w:trPr>
          <w:gridBefore w:val="1"/>
          <w:wBefore w:w="108" w:type="dxa"/>
        </w:trPr>
        <w:tc>
          <w:tcPr>
            <w:tcW w:w="7659" w:type="dxa"/>
            <w:gridSpan w:val="2"/>
          </w:tcPr>
          <w:p w14:paraId="5D087FA3" w14:textId="77777777" w:rsidR="00637F69" w:rsidRPr="009436EE" w:rsidRDefault="00637F69" w:rsidP="004A5646">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4.2. </w:t>
            </w:r>
            <w:r>
              <w:rPr>
                <w:rFonts w:ascii="Times New Roman" w:eastAsia="Times New Roman" w:hAnsi="Times New Roman"/>
                <w:kern w:val="0"/>
                <w:sz w:val="24"/>
                <w:szCs w:val="24"/>
                <w:lang w:eastAsia="tr-TR"/>
              </w:rPr>
              <w:t>Veritabanı Tasarımı.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2A156C74" w14:textId="575C7DF8" w:rsidR="00637F69" w:rsidRPr="009436EE" w:rsidRDefault="00001D3B" w:rsidP="004A5646">
            <w:pPr>
              <w:tabs>
                <w:tab w:val="left" w:pos="3024"/>
              </w:tabs>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A7538D">
              <w:rPr>
                <w:rFonts w:ascii="Times New Roman" w:eastAsia="Times New Roman" w:hAnsi="Times New Roman"/>
                <w:kern w:val="0"/>
                <w:sz w:val="24"/>
                <w:szCs w:val="24"/>
                <w:lang w:eastAsia="tr-TR"/>
              </w:rPr>
              <w:t>32</w:t>
            </w:r>
          </w:p>
        </w:tc>
      </w:tr>
      <w:tr w:rsidR="00637F69" w:rsidRPr="009436EE" w14:paraId="51F3C88E" w14:textId="77777777" w:rsidTr="00637F69">
        <w:trPr>
          <w:gridBefore w:val="1"/>
          <w:wBefore w:w="108" w:type="dxa"/>
          <w:trHeight w:val="1260"/>
        </w:trPr>
        <w:tc>
          <w:tcPr>
            <w:tcW w:w="7659" w:type="dxa"/>
            <w:gridSpan w:val="2"/>
          </w:tcPr>
          <w:p w14:paraId="5F30645E" w14:textId="77777777" w:rsidR="00637F69" w:rsidRDefault="00637F69" w:rsidP="004A5646">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Algoritma ve Önemli Kodlar</w:t>
            </w:r>
            <w:r w:rsidRPr="009436EE">
              <w:rPr>
                <w:rFonts w:ascii="Times New Roman" w:eastAsia="Times New Roman" w:hAnsi="Times New Roman"/>
                <w:kern w:val="0"/>
                <w:sz w:val="24"/>
                <w:szCs w:val="24"/>
                <w:lang w:eastAsia="tr-TR"/>
              </w:rPr>
              <w:t>...........................................................</w:t>
            </w:r>
          </w:p>
          <w:p w14:paraId="5E87445C" w14:textId="77777777" w:rsidR="00637F69" w:rsidRPr="009436EE" w:rsidRDefault="00637F69" w:rsidP="004A5646">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4.4. Sonuç..</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065671F0" w14:textId="4DFC546A" w:rsidR="00637F69" w:rsidRDefault="00001D3B" w:rsidP="004A5646">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8A6227">
              <w:rPr>
                <w:rFonts w:ascii="Times New Roman" w:eastAsia="Times New Roman" w:hAnsi="Times New Roman"/>
                <w:kern w:val="0"/>
                <w:sz w:val="24"/>
                <w:szCs w:val="24"/>
                <w:lang w:eastAsia="tr-TR"/>
              </w:rPr>
              <w:t>4</w:t>
            </w:r>
          </w:p>
          <w:p w14:paraId="3D5DC8F9" w14:textId="6A777DC9" w:rsidR="00637F69" w:rsidRPr="009436EE" w:rsidRDefault="00001D3B" w:rsidP="004A5646">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8A6227">
              <w:rPr>
                <w:rFonts w:ascii="Times New Roman" w:eastAsia="Times New Roman" w:hAnsi="Times New Roman"/>
                <w:kern w:val="0"/>
                <w:sz w:val="24"/>
                <w:szCs w:val="24"/>
                <w:lang w:eastAsia="tr-TR"/>
              </w:rPr>
              <w:t>7</w:t>
            </w:r>
          </w:p>
        </w:tc>
      </w:tr>
      <w:tr w:rsidR="00ED22AB" w:rsidRPr="009436EE" w14:paraId="1124DB88" w14:textId="77777777" w:rsidTr="00637F69">
        <w:trPr>
          <w:gridAfter w:val="1"/>
          <w:wAfter w:w="108" w:type="dxa"/>
        </w:trPr>
        <w:tc>
          <w:tcPr>
            <w:tcW w:w="7659" w:type="dxa"/>
            <w:gridSpan w:val="2"/>
          </w:tcPr>
          <w:p w14:paraId="7C517FE7" w14:textId="77777777" w:rsidR="00637F69" w:rsidRPr="009436EE" w:rsidRDefault="00637F69" w:rsidP="00637F69">
            <w:pPr>
              <w:spacing w:after="0" w:line="360" w:lineRule="auto"/>
              <w:jc w:val="both"/>
              <w:rPr>
                <w:rFonts w:ascii="Times New Roman" w:eastAsia="Times New Roman" w:hAnsi="Times New Roman"/>
                <w:kern w:val="0"/>
                <w:sz w:val="24"/>
                <w:szCs w:val="24"/>
                <w:lang w:eastAsia="tr-TR"/>
              </w:rPr>
            </w:pPr>
          </w:p>
        </w:tc>
        <w:tc>
          <w:tcPr>
            <w:tcW w:w="658" w:type="dxa"/>
            <w:gridSpan w:val="2"/>
          </w:tcPr>
          <w:p w14:paraId="5DA4AA44" w14:textId="77777777" w:rsidR="00ED22AB" w:rsidRPr="009436EE" w:rsidRDefault="00ED22AB" w:rsidP="00ED22AB">
            <w:pPr>
              <w:tabs>
                <w:tab w:val="left" w:pos="3024"/>
              </w:tabs>
              <w:spacing w:after="0" w:line="360" w:lineRule="auto"/>
              <w:jc w:val="right"/>
              <w:rPr>
                <w:rFonts w:ascii="Times New Roman" w:eastAsia="Times New Roman" w:hAnsi="Times New Roman"/>
                <w:kern w:val="0"/>
                <w:sz w:val="24"/>
                <w:szCs w:val="24"/>
                <w:lang w:eastAsia="tr-TR"/>
              </w:rPr>
            </w:pPr>
          </w:p>
        </w:tc>
      </w:tr>
      <w:tr w:rsidR="00243316" w:rsidRPr="009436EE" w14:paraId="5730A45D" w14:textId="77777777" w:rsidTr="00637F69">
        <w:trPr>
          <w:gridAfter w:val="1"/>
          <w:wAfter w:w="108" w:type="dxa"/>
        </w:trPr>
        <w:tc>
          <w:tcPr>
            <w:tcW w:w="7659" w:type="dxa"/>
            <w:gridSpan w:val="2"/>
          </w:tcPr>
          <w:p w14:paraId="7F6ECDBA" w14:textId="77777777" w:rsidR="00243316" w:rsidRPr="009436EE" w:rsidRDefault="00243316" w:rsidP="0061622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Pr>
                <w:rFonts w:ascii="Times New Roman" w:eastAsia="Times New Roman" w:hAnsi="Times New Roman"/>
                <w:kern w:val="0"/>
                <w:sz w:val="24"/>
                <w:szCs w:val="24"/>
                <w:lang w:eastAsia="tr-TR"/>
              </w:rPr>
              <w:t>5</w:t>
            </w:r>
            <w:r w:rsidRPr="009436EE">
              <w:rPr>
                <w:rFonts w:ascii="Times New Roman" w:eastAsia="Times New Roman" w:hAnsi="Times New Roman"/>
                <w:kern w:val="0"/>
                <w:sz w:val="24"/>
                <w:szCs w:val="24"/>
                <w:lang w:eastAsia="tr-TR"/>
              </w:rPr>
              <w:t>.</w:t>
            </w:r>
          </w:p>
        </w:tc>
        <w:tc>
          <w:tcPr>
            <w:tcW w:w="658" w:type="dxa"/>
            <w:gridSpan w:val="2"/>
          </w:tcPr>
          <w:p w14:paraId="58D7504E" w14:textId="77777777" w:rsidR="00243316" w:rsidRPr="009436EE" w:rsidRDefault="00243316" w:rsidP="00616228">
            <w:pPr>
              <w:tabs>
                <w:tab w:val="left" w:pos="3024"/>
              </w:tabs>
              <w:spacing w:after="0" w:line="360" w:lineRule="auto"/>
              <w:jc w:val="right"/>
              <w:rPr>
                <w:rFonts w:ascii="Times New Roman" w:eastAsia="Times New Roman" w:hAnsi="Times New Roman"/>
                <w:kern w:val="0"/>
                <w:sz w:val="24"/>
                <w:szCs w:val="24"/>
                <w:lang w:eastAsia="tr-TR"/>
              </w:rPr>
            </w:pPr>
          </w:p>
        </w:tc>
      </w:tr>
      <w:tr w:rsidR="00243316" w:rsidRPr="009436EE" w14:paraId="7235020E" w14:textId="77777777" w:rsidTr="00637F69">
        <w:trPr>
          <w:gridAfter w:val="1"/>
          <w:wAfter w:w="108" w:type="dxa"/>
        </w:trPr>
        <w:tc>
          <w:tcPr>
            <w:tcW w:w="7659" w:type="dxa"/>
            <w:gridSpan w:val="2"/>
          </w:tcPr>
          <w:p w14:paraId="001E706F" w14:textId="77777777" w:rsidR="00243316" w:rsidRPr="009436EE" w:rsidRDefault="0082769B" w:rsidP="0082769B">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TEST VE </w:t>
            </w:r>
            <w:r w:rsidR="00243316">
              <w:rPr>
                <w:rFonts w:ascii="Times New Roman" w:eastAsia="Times New Roman" w:hAnsi="Times New Roman"/>
                <w:kern w:val="0"/>
                <w:sz w:val="24"/>
                <w:szCs w:val="24"/>
                <w:lang w:eastAsia="tr-TR"/>
              </w:rPr>
              <w:t>SONUÇLAR</w:t>
            </w:r>
            <w:r>
              <w:rPr>
                <w:rFonts w:ascii="Times New Roman" w:eastAsia="Times New Roman" w:hAnsi="Times New Roman"/>
                <w:kern w:val="0"/>
                <w:sz w:val="24"/>
                <w:szCs w:val="24"/>
                <w:lang w:eastAsia="tr-TR"/>
              </w:rPr>
              <w:t>……….</w:t>
            </w:r>
            <w:r w:rsidR="00243316">
              <w:rPr>
                <w:rFonts w:ascii="Times New Roman" w:eastAsia="Times New Roman" w:hAnsi="Times New Roman"/>
                <w:kern w:val="0"/>
                <w:sz w:val="24"/>
                <w:szCs w:val="24"/>
                <w:lang w:eastAsia="tr-TR"/>
              </w:rPr>
              <w:t>……………</w:t>
            </w:r>
            <w:r w:rsidR="00243316" w:rsidRPr="009436EE">
              <w:rPr>
                <w:rFonts w:ascii="Times New Roman" w:eastAsia="Times New Roman" w:hAnsi="Times New Roman"/>
                <w:kern w:val="0"/>
                <w:sz w:val="24"/>
                <w:szCs w:val="24"/>
                <w:lang w:eastAsia="tr-TR"/>
              </w:rPr>
              <w:t>....................................................</w:t>
            </w:r>
          </w:p>
        </w:tc>
        <w:tc>
          <w:tcPr>
            <w:tcW w:w="658" w:type="dxa"/>
            <w:gridSpan w:val="2"/>
          </w:tcPr>
          <w:p w14:paraId="2ACC1456" w14:textId="0CCB8397" w:rsidR="00243316" w:rsidRPr="009436EE" w:rsidRDefault="00001D3B" w:rsidP="008E03FE">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8A6227">
              <w:rPr>
                <w:rFonts w:ascii="Times New Roman" w:eastAsia="Times New Roman" w:hAnsi="Times New Roman"/>
                <w:kern w:val="0"/>
                <w:sz w:val="24"/>
                <w:szCs w:val="24"/>
                <w:lang w:eastAsia="tr-TR"/>
              </w:rPr>
              <w:t>7</w:t>
            </w:r>
          </w:p>
        </w:tc>
      </w:tr>
      <w:tr w:rsidR="00243316" w:rsidRPr="009436EE" w14:paraId="13DA0469" w14:textId="77777777" w:rsidTr="00637F69">
        <w:trPr>
          <w:gridAfter w:val="1"/>
          <w:wAfter w:w="108" w:type="dxa"/>
        </w:trPr>
        <w:tc>
          <w:tcPr>
            <w:tcW w:w="7659" w:type="dxa"/>
            <w:gridSpan w:val="2"/>
          </w:tcPr>
          <w:p w14:paraId="769CC101" w14:textId="77777777" w:rsidR="00243316" w:rsidRDefault="00914677" w:rsidP="0082769B">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r w:rsidRPr="009436EE">
              <w:rPr>
                <w:rFonts w:ascii="Times New Roman" w:eastAsia="Times New Roman" w:hAnsi="Times New Roman"/>
                <w:kern w:val="0"/>
                <w:sz w:val="24"/>
                <w:szCs w:val="24"/>
                <w:lang w:eastAsia="tr-TR"/>
              </w:rPr>
              <w:t xml:space="preserve">.1. </w:t>
            </w:r>
            <w:r w:rsidR="0082769B">
              <w:rPr>
                <w:rFonts w:ascii="Times New Roman" w:eastAsia="Times New Roman" w:hAnsi="Times New Roman"/>
                <w:kern w:val="0"/>
                <w:sz w:val="24"/>
                <w:szCs w:val="24"/>
                <w:lang w:eastAsia="tr-TR"/>
              </w:rPr>
              <w:t>Veri</w:t>
            </w:r>
            <w:r w:rsidR="0082769B" w:rsidRPr="009436EE">
              <w:rPr>
                <w:rFonts w:ascii="Times New Roman" w:eastAsia="Times New Roman" w:hAnsi="Times New Roman"/>
                <w:kern w:val="0"/>
                <w:sz w:val="24"/>
                <w:szCs w:val="24"/>
                <w:lang w:eastAsia="tr-TR"/>
              </w:rPr>
              <w:t xml:space="preserve"> </w:t>
            </w:r>
            <w:r w:rsidR="0082769B">
              <w:rPr>
                <w:rFonts w:ascii="Times New Roman" w:eastAsia="Times New Roman" w:hAnsi="Times New Roman"/>
                <w:kern w:val="0"/>
                <w:sz w:val="24"/>
                <w:szCs w:val="24"/>
                <w:lang w:eastAsia="tr-TR"/>
              </w:rPr>
              <w:t>Güvenliği İhtiyacı …</w:t>
            </w:r>
            <w:r>
              <w:rPr>
                <w:rFonts w:ascii="Times New Roman" w:eastAsia="Times New Roman" w:hAnsi="Times New Roman"/>
                <w:kern w:val="0"/>
                <w:sz w:val="24"/>
                <w:szCs w:val="24"/>
                <w:lang w:eastAsia="tr-TR"/>
              </w:rPr>
              <w:t>….</w:t>
            </w:r>
            <w:r w:rsidR="00243316">
              <w:rPr>
                <w:rFonts w:ascii="Times New Roman" w:eastAsia="Times New Roman" w:hAnsi="Times New Roman"/>
                <w:kern w:val="0"/>
                <w:sz w:val="24"/>
                <w:szCs w:val="24"/>
                <w:lang w:eastAsia="tr-TR"/>
              </w:rPr>
              <w:t>………………………..</w:t>
            </w:r>
            <w:r w:rsidR="00243316" w:rsidRPr="009436EE">
              <w:rPr>
                <w:rFonts w:ascii="Times New Roman" w:eastAsia="Times New Roman" w:hAnsi="Times New Roman"/>
                <w:kern w:val="0"/>
                <w:sz w:val="24"/>
                <w:szCs w:val="24"/>
                <w:lang w:eastAsia="tr-TR"/>
              </w:rPr>
              <w:t>.....................</w:t>
            </w:r>
          </w:p>
          <w:p w14:paraId="76A52F2F" w14:textId="15B57A03" w:rsidR="00637F69" w:rsidRPr="009436EE" w:rsidRDefault="0082769B" w:rsidP="00637F6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5.2. Güvenlik Riskleri ve Tehditler</w:t>
            </w:r>
            <w:r w:rsidRPr="009436EE">
              <w:rPr>
                <w:rFonts w:ascii="Times New Roman" w:eastAsia="Times New Roman" w:hAnsi="Times New Roman"/>
                <w:kern w:val="0"/>
                <w:sz w:val="24"/>
                <w:szCs w:val="24"/>
                <w:lang w:eastAsia="tr-TR"/>
              </w:rPr>
              <w:t>..............................</w:t>
            </w:r>
            <w:r w:rsidR="00D14EC7">
              <w:rPr>
                <w:rFonts w:ascii="Times New Roman" w:eastAsia="Times New Roman" w:hAnsi="Times New Roman"/>
                <w:kern w:val="0"/>
                <w:sz w:val="24"/>
                <w:szCs w:val="24"/>
                <w:lang w:eastAsia="tr-TR"/>
              </w:rPr>
              <w:t>...........................</w:t>
            </w:r>
            <w:r w:rsidR="00637F69">
              <w:rPr>
                <w:rFonts w:ascii="Times New Roman" w:eastAsia="Times New Roman" w:hAnsi="Times New Roman"/>
                <w:kern w:val="0"/>
                <w:sz w:val="24"/>
                <w:szCs w:val="24"/>
                <w:lang w:eastAsia="tr-TR"/>
              </w:rPr>
              <w:t xml:space="preserve">       </w:t>
            </w:r>
          </w:p>
        </w:tc>
        <w:tc>
          <w:tcPr>
            <w:tcW w:w="658" w:type="dxa"/>
            <w:gridSpan w:val="2"/>
          </w:tcPr>
          <w:p w14:paraId="53BD8F6D" w14:textId="24DE606E" w:rsidR="00243316" w:rsidRDefault="00001D3B" w:rsidP="008E03FE">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8A6227">
              <w:rPr>
                <w:rFonts w:ascii="Times New Roman" w:eastAsia="Times New Roman" w:hAnsi="Times New Roman"/>
                <w:kern w:val="0"/>
                <w:sz w:val="24"/>
                <w:szCs w:val="24"/>
                <w:lang w:eastAsia="tr-TR"/>
              </w:rPr>
              <w:t>8</w:t>
            </w:r>
          </w:p>
          <w:p w14:paraId="3A10069A" w14:textId="0BDF1C6B" w:rsidR="002E1731" w:rsidRPr="009436EE" w:rsidRDefault="00001D3B" w:rsidP="008E03FE">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8A6227">
              <w:rPr>
                <w:rFonts w:ascii="Times New Roman" w:eastAsia="Times New Roman" w:hAnsi="Times New Roman"/>
                <w:kern w:val="0"/>
                <w:sz w:val="24"/>
                <w:szCs w:val="24"/>
                <w:lang w:eastAsia="tr-TR"/>
              </w:rPr>
              <w:t>8</w:t>
            </w:r>
          </w:p>
        </w:tc>
      </w:tr>
      <w:tr w:rsidR="00D14EC7" w:rsidRPr="009436EE" w14:paraId="6CCE0F43" w14:textId="77777777" w:rsidTr="00637F69">
        <w:trPr>
          <w:gridAfter w:val="1"/>
          <w:wAfter w:w="108" w:type="dxa"/>
        </w:trPr>
        <w:tc>
          <w:tcPr>
            <w:tcW w:w="7659" w:type="dxa"/>
            <w:gridSpan w:val="2"/>
          </w:tcPr>
          <w:p w14:paraId="2DE7E80B" w14:textId="77777777" w:rsidR="00D14EC7" w:rsidRPr="009436EE" w:rsidRDefault="00D14EC7" w:rsidP="00D14EC7">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r w:rsidRPr="009436EE">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 </w:t>
            </w:r>
            <w:r w:rsidRPr="00EF67BF">
              <w:rPr>
                <w:rFonts w:ascii="Times New Roman" w:eastAsia="Times New Roman" w:hAnsi="Times New Roman"/>
                <w:kern w:val="0"/>
                <w:sz w:val="24"/>
                <w:szCs w:val="24"/>
                <w:lang w:eastAsia="tr-TR"/>
              </w:rPr>
              <w:t>Güvenlik Çözümleri ve Uygulamalar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34BDB4CE" w14:textId="6F96C55B" w:rsidR="00D14EC7" w:rsidRPr="009436EE" w:rsidRDefault="00D14EC7" w:rsidP="00D14EC7">
            <w:pPr>
              <w:tabs>
                <w:tab w:val="left" w:pos="3024"/>
              </w:tabs>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2E1731">
              <w:rPr>
                <w:rFonts w:ascii="Times New Roman" w:eastAsia="Times New Roman" w:hAnsi="Times New Roman"/>
                <w:kern w:val="0"/>
                <w:sz w:val="24"/>
                <w:szCs w:val="24"/>
                <w:lang w:eastAsia="tr-TR"/>
              </w:rPr>
              <w:t>3</w:t>
            </w:r>
            <w:r w:rsidR="008A6227">
              <w:rPr>
                <w:rFonts w:ascii="Times New Roman" w:eastAsia="Times New Roman" w:hAnsi="Times New Roman"/>
                <w:kern w:val="0"/>
                <w:sz w:val="24"/>
                <w:szCs w:val="24"/>
                <w:lang w:eastAsia="tr-TR"/>
              </w:rPr>
              <w:t>9</w:t>
            </w:r>
          </w:p>
        </w:tc>
      </w:tr>
      <w:tr w:rsidR="00D14EC7" w:rsidRPr="009436EE" w14:paraId="6CD8BE8D" w14:textId="77777777" w:rsidTr="00637F69">
        <w:trPr>
          <w:gridAfter w:val="1"/>
          <w:wAfter w:w="108" w:type="dxa"/>
        </w:trPr>
        <w:tc>
          <w:tcPr>
            <w:tcW w:w="7659" w:type="dxa"/>
            <w:gridSpan w:val="2"/>
          </w:tcPr>
          <w:p w14:paraId="382C61AB" w14:textId="77777777" w:rsidR="00D14EC7" w:rsidRPr="009436EE" w:rsidRDefault="00D14EC7" w:rsidP="00D14EC7">
            <w:pPr>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5.3.1. </w:t>
            </w:r>
            <w:r w:rsidRPr="00EF67BF">
              <w:rPr>
                <w:rFonts w:ascii="Times New Roman" w:eastAsia="Times New Roman" w:hAnsi="Times New Roman"/>
                <w:kern w:val="0"/>
                <w:sz w:val="24"/>
                <w:szCs w:val="24"/>
                <w:lang w:eastAsia="tr-TR"/>
              </w:rPr>
              <w:t>Yetkisiz erişim koruması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19ABBF5B" w14:textId="4C388928" w:rsidR="00D14EC7" w:rsidRPr="009436EE" w:rsidRDefault="00001D3B"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8A6227">
              <w:rPr>
                <w:rFonts w:ascii="Times New Roman" w:eastAsia="Times New Roman" w:hAnsi="Times New Roman"/>
                <w:kern w:val="0"/>
                <w:sz w:val="24"/>
                <w:szCs w:val="24"/>
                <w:lang w:eastAsia="tr-TR"/>
              </w:rPr>
              <w:t>9</w:t>
            </w:r>
          </w:p>
        </w:tc>
      </w:tr>
      <w:tr w:rsidR="00D14EC7" w:rsidRPr="009436EE" w14:paraId="7C42C0BB" w14:textId="77777777" w:rsidTr="00637F69">
        <w:trPr>
          <w:gridAfter w:val="1"/>
          <w:wAfter w:w="108" w:type="dxa"/>
        </w:trPr>
        <w:tc>
          <w:tcPr>
            <w:tcW w:w="7659" w:type="dxa"/>
            <w:gridSpan w:val="2"/>
          </w:tcPr>
          <w:p w14:paraId="521325C7" w14:textId="77777777" w:rsidR="00D14EC7" w:rsidRPr="009436EE" w:rsidRDefault="00D14EC7" w:rsidP="00D14EC7">
            <w:pPr>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 xml:space="preserve"> 5.3.2 Veri kaybını önleme……………….</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gridSpan w:val="2"/>
          </w:tcPr>
          <w:p w14:paraId="439D1531" w14:textId="0A10F5A4" w:rsidR="00D14EC7" w:rsidRPr="009436EE" w:rsidRDefault="00025CB8"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39</w:t>
            </w:r>
          </w:p>
        </w:tc>
      </w:tr>
      <w:tr w:rsidR="00D14EC7" w:rsidRPr="009436EE" w14:paraId="64B85620" w14:textId="77777777" w:rsidTr="00637F69">
        <w:trPr>
          <w:gridAfter w:val="1"/>
          <w:wAfter w:w="108" w:type="dxa"/>
        </w:trPr>
        <w:tc>
          <w:tcPr>
            <w:tcW w:w="7659" w:type="dxa"/>
            <w:gridSpan w:val="2"/>
          </w:tcPr>
          <w:p w14:paraId="27E8AE29" w14:textId="77777777" w:rsidR="00D14EC7" w:rsidRDefault="00D14EC7" w:rsidP="00D14EC7">
            <w:pPr>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5</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.3. </w:t>
            </w:r>
            <w:r>
              <w:rPr>
                <w:rFonts w:ascii="Times New Roman" w:eastAsia="Times New Roman" w:hAnsi="Times New Roman"/>
                <w:kern w:val="0"/>
                <w:sz w:val="24"/>
                <w:szCs w:val="24"/>
                <w:lang w:eastAsia="tr-TR"/>
              </w:rPr>
              <w:t>Siber saldırılara karşı koruma</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p w14:paraId="246E27D9" w14:textId="77777777" w:rsidR="00D14EC7" w:rsidRDefault="00CE6A51" w:rsidP="00CE6A51">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D14EC7">
              <w:rPr>
                <w:rFonts w:ascii="Times New Roman" w:eastAsia="Times New Roman" w:hAnsi="Times New Roman"/>
                <w:kern w:val="0"/>
                <w:sz w:val="24"/>
                <w:szCs w:val="24"/>
                <w:lang w:eastAsia="tr-TR"/>
              </w:rPr>
              <w:t xml:space="preserve">5.4. Güvenlik </w:t>
            </w:r>
            <w:r>
              <w:rPr>
                <w:rFonts w:ascii="Times New Roman" w:eastAsia="Times New Roman" w:hAnsi="Times New Roman"/>
                <w:kern w:val="0"/>
                <w:sz w:val="24"/>
                <w:szCs w:val="24"/>
                <w:lang w:eastAsia="tr-TR"/>
              </w:rPr>
              <w:t>T</w:t>
            </w:r>
            <w:r w:rsidR="00D14EC7">
              <w:rPr>
                <w:rFonts w:ascii="Times New Roman" w:eastAsia="Times New Roman" w:hAnsi="Times New Roman"/>
                <w:kern w:val="0"/>
                <w:sz w:val="24"/>
                <w:szCs w:val="24"/>
                <w:lang w:eastAsia="tr-TR"/>
              </w:rPr>
              <w:t>estleri…………...</w:t>
            </w:r>
            <w:r w:rsidR="00D14EC7" w:rsidRPr="009436EE">
              <w:rPr>
                <w:rFonts w:ascii="Times New Roman" w:eastAsia="Times New Roman" w:hAnsi="Times New Roman"/>
                <w:kern w:val="0"/>
                <w:sz w:val="24"/>
                <w:szCs w:val="24"/>
                <w:lang w:eastAsia="tr-TR"/>
              </w:rPr>
              <w:t>............</w:t>
            </w:r>
            <w:r w:rsidR="00D14EC7">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D14EC7">
              <w:rPr>
                <w:rFonts w:ascii="Times New Roman" w:eastAsia="Times New Roman" w:hAnsi="Times New Roman"/>
                <w:kern w:val="0"/>
                <w:sz w:val="24"/>
                <w:szCs w:val="24"/>
                <w:lang w:eastAsia="tr-TR"/>
              </w:rPr>
              <w:t>..</w:t>
            </w:r>
          </w:p>
          <w:p w14:paraId="30FB7837" w14:textId="77777777" w:rsidR="00D14EC7" w:rsidRDefault="00D14EC7"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5.</w:t>
            </w:r>
            <w:r w:rsidR="00CE6A5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Elde Edilen Sonuçlar……………………………………………….</w:t>
            </w:r>
          </w:p>
          <w:p w14:paraId="3A3F9B4A" w14:textId="77777777" w:rsidR="00D14EC7" w:rsidRDefault="00D14EC7"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5.</w:t>
            </w:r>
            <w:r w:rsidR="00CE6A51">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 Projenin Katkıları…………………………………………………..</w:t>
            </w:r>
          </w:p>
          <w:p w14:paraId="35354066" w14:textId="77777777" w:rsidR="00D14EC7" w:rsidRDefault="00D14EC7"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5.</w:t>
            </w:r>
            <w:r w:rsidR="00CE6A51">
              <w:rPr>
                <w:rFonts w:ascii="Times New Roman" w:eastAsia="Times New Roman" w:hAnsi="Times New Roman"/>
                <w:kern w:val="0"/>
                <w:sz w:val="24"/>
                <w:szCs w:val="24"/>
                <w:lang w:eastAsia="tr-TR"/>
              </w:rPr>
              <w:t>7</w:t>
            </w:r>
            <w:r>
              <w:rPr>
                <w:rFonts w:ascii="Times New Roman" w:eastAsia="Times New Roman" w:hAnsi="Times New Roman"/>
                <w:kern w:val="0"/>
                <w:sz w:val="24"/>
                <w:szCs w:val="24"/>
                <w:lang w:eastAsia="tr-TR"/>
              </w:rPr>
              <w:t>. İyileştirme Önerileri………………………………………………..</w:t>
            </w:r>
          </w:p>
          <w:p w14:paraId="56F44CB7" w14:textId="77777777" w:rsidR="00D14EC7" w:rsidRDefault="00D14EC7"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5.</w:t>
            </w:r>
            <w:r w:rsidR="00CE6A51">
              <w:rPr>
                <w:rFonts w:ascii="Times New Roman" w:eastAsia="Times New Roman" w:hAnsi="Times New Roman"/>
                <w:kern w:val="0"/>
                <w:sz w:val="24"/>
                <w:szCs w:val="24"/>
                <w:lang w:eastAsia="tr-TR"/>
              </w:rPr>
              <w:t>8</w:t>
            </w:r>
            <w:r>
              <w:rPr>
                <w:rFonts w:ascii="Times New Roman" w:eastAsia="Times New Roman" w:hAnsi="Times New Roman"/>
                <w:kern w:val="0"/>
                <w:sz w:val="24"/>
                <w:szCs w:val="24"/>
                <w:lang w:eastAsia="tr-TR"/>
              </w:rPr>
              <w:t>. Gelecekteki Çalışmalar İçin Öngörüler……………………………</w:t>
            </w:r>
          </w:p>
          <w:p w14:paraId="752FE324" w14:textId="77777777" w:rsidR="00D14EC7" w:rsidRPr="009436EE" w:rsidRDefault="00D14EC7"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5.</w:t>
            </w:r>
            <w:r w:rsidR="00CE6A51">
              <w:rPr>
                <w:rFonts w:ascii="Times New Roman" w:eastAsia="Times New Roman" w:hAnsi="Times New Roman"/>
                <w:kern w:val="0"/>
                <w:sz w:val="24"/>
                <w:szCs w:val="24"/>
                <w:lang w:eastAsia="tr-TR"/>
              </w:rPr>
              <w:t>9</w:t>
            </w:r>
            <w:r>
              <w:rPr>
                <w:rFonts w:ascii="Times New Roman" w:eastAsia="Times New Roman" w:hAnsi="Times New Roman"/>
                <w:kern w:val="0"/>
                <w:sz w:val="24"/>
                <w:szCs w:val="24"/>
                <w:lang w:eastAsia="tr-TR"/>
              </w:rPr>
              <w:t>. Genel Değerlendirme………………………………………………</w:t>
            </w:r>
          </w:p>
        </w:tc>
        <w:tc>
          <w:tcPr>
            <w:tcW w:w="658" w:type="dxa"/>
            <w:gridSpan w:val="2"/>
          </w:tcPr>
          <w:p w14:paraId="54CF697E" w14:textId="06ED283A" w:rsidR="00D14EC7" w:rsidRDefault="008A6227"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40</w:t>
            </w:r>
          </w:p>
          <w:p w14:paraId="027035B0" w14:textId="555E2D6F" w:rsidR="00B26686" w:rsidRDefault="008A6227"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40</w:t>
            </w:r>
          </w:p>
          <w:p w14:paraId="5DB36A2B" w14:textId="1307AF05" w:rsidR="00B26686" w:rsidRDefault="008A6227"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40</w:t>
            </w:r>
          </w:p>
          <w:p w14:paraId="608E05EB" w14:textId="35E63341" w:rsidR="00B26686" w:rsidRDefault="001A2DC2"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41</w:t>
            </w:r>
          </w:p>
          <w:p w14:paraId="21B9BAEB" w14:textId="5A5FAC9A" w:rsidR="00B26686" w:rsidRDefault="001A2DC2"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42</w:t>
            </w:r>
          </w:p>
          <w:p w14:paraId="185DF188" w14:textId="39FE38FB" w:rsidR="00B26686" w:rsidRDefault="00001D3B"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r w:rsidR="001A2DC2">
              <w:rPr>
                <w:rFonts w:ascii="Times New Roman" w:eastAsia="Times New Roman" w:hAnsi="Times New Roman"/>
                <w:kern w:val="0"/>
                <w:sz w:val="24"/>
                <w:szCs w:val="24"/>
                <w:lang w:eastAsia="tr-TR"/>
              </w:rPr>
              <w:t>3</w:t>
            </w:r>
          </w:p>
          <w:p w14:paraId="4929D40A" w14:textId="7ACDE189" w:rsidR="00B26686" w:rsidRPr="009436EE" w:rsidRDefault="00001D3B" w:rsidP="00B26686">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r w:rsidR="001A2DC2">
              <w:rPr>
                <w:rFonts w:ascii="Times New Roman" w:eastAsia="Times New Roman" w:hAnsi="Times New Roman"/>
                <w:kern w:val="0"/>
                <w:sz w:val="24"/>
                <w:szCs w:val="24"/>
                <w:lang w:eastAsia="tr-TR"/>
              </w:rPr>
              <w:t>3</w:t>
            </w:r>
          </w:p>
        </w:tc>
      </w:tr>
      <w:tr w:rsidR="00D14EC7" w:rsidRPr="009436EE" w14:paraId="0ACD7CF0" w14:textId="77777777" w:rsidTr="00637F69">
        <w:trPr>
          <w:gridAfter w:val="1"/>
          <w:wAfter w:w="108" w:type="dxa"/>
        </w:trPr>
        <w:tc>
          <w:tcPr>
            <w:tcW w:w="7659" w:type="dxa"/>
            <w:gridSpan w:val="2"/>
          </w:tcPr>
          <w:p w14:paraId="0ECD094E" w14:textId="77777777" w:rsidR="00D14EC7" w:rsidRDefault="00D14EC7" w:rsidP="00D14EC7">
            <w:pPr>
              <w:spacing w:after="0" w:line="360" w:lineRule="auto"/>
              <w:ind w:left="612"/>
              <w:jc w:val="both"/>
              <w:rPr>
                <w:rFonts w:ascii="Times New Roman" w:eastAsia="Times New Roman" w:hAnsi="Times New Roman"/>
                <w:kern w:val="0"/>
                <w:sz w:val="24"/>
                <w:szCs w:val="24"/>
                <w:lang w:eastAsia="tr-TR"/>
              </w:rPr>
            </w:pPr>
          </w:p>
          <w:p w14:paraId="6AEABC97" w14:textId="77777777" w:rsidR="00D14EC7" w:rsidRDefault="00D14EC7" w:rsidP="00D14EC7">
            <w:pPr>
              <w:spacing w:after="0" w:line="360" w:lineRule="auto"/>
              <w:ind w:left="612"/>
              <w:jc w:val="both"/>
              <w:rPr>
                <w:rFonts w:ascii="Times New Roman" w:eastAsia="Times New Roman" w:hAnsi="Times New Roman"/>
                <w:kern w:val="0"/>
                <w:sz w:val="24"/>
                <w:szCs w:val="24"/>
                <w:lang w:eastAsia="tr-TR"/>
              </w:rPr>
            </w:pPr>
          </w:p>
          <w:p w14:paraId="4A51E318" w14:textId="77777777" w:rsidR="00D14EC7" w:rsidRPr="00477510" w:rsidRDefault="00D14EC7" w:rsidP="00D14EC7">
            <w:pPr>
              <w:spacing w:after="0" w:line="360" w:lineRule="auto"/>
              <w:ind w:left="612"/>
              <w:jc w:val="both"/>
              <w:rPr>
                <w:rFonts w:ascii="Times New Roman" w:eastAsia="Times New Roman" w:hAnsi="Times New Roman"/>
                <w:kern w:val="0"/>
                <w:sz w:val="24"/>
                <w:szCs w:val="24"/>
                <w:lang w:eastAsia="tr-TR"/>
              </w:rPr>
            </w:pPr>
          </w:p>
        </w:tc>
        <w:tc>
          <w:tcPr>
            <w:tcW w:w="658" w:type="dxa"/>
            <w:gridSpan w:val="2"/>
          </w:tcPr>
          <w:p w14:paraId="4281DB79" w14:textId="77777777" w:rsidR="00D14EC7" w:rsidRDefault="00D14EC7" w:rsidP="00D14EC7">
            <w:pPr>
              <w:tabs>
                <w:tab w:val="left" w:pos="3024"/>
              </w:tabs>
              <w:spacing w:after="0" w:line="360" w:lineRule="auto"/>
              <w:jc w:val="right"/>
              <w:rPr>
                <w:rFonts w:ascii="Times New Roman" w:eastAsia="Times New Roman" w:hAnsi="Times New Roman"/>
                <w:kern w:val="0"/>
                <w:sz w:val="24"/>
                <w:szCs w:val="24"/>
                <w:lang w:eastAsia="tr-TR"/>
              </w:rPr>
            </w:pPr>
          </w:p>
        </w:tc>
      </w:tr>
      <w:tr w:rsidR="00D14EC7" w:rsidRPr="009436EE" w14:paraId="349E5C13" w14:textId="77777777" w:rsidTr="00637F69">
        <w:trPr>
          <w:gridAfter w:val="1"/>
          <w:wAfter w:w="108" w:type="dxa"/>
        </w:trPr>
        <w:tc>
          <w:tcPr>
            <w:tcW w:w="7659" w:type="dxa"/>
            <w:gridSpan w:val="2"/>
          </w:tcPr>
          <w:p w14:paraId="083EBDB6" w14:textId="77777777" w:rsidR="00D14EC7" w:rsidRPr="009436EE" w:rsidRDefault="00D14EC7" w:rsidP="00D14EC7">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Pr>
                <w:rFonts w:ascii="Times New Roman" w:eastAsia="Times New Roman" w:hAnsi="Times New Roman"/>
                <w:kern w:val="0"/>
                <w:sz w:val="24"/>
                <w:szCs w:val="24"/>
                <w:lang w:eastAsia="tr-TR"/>
              </w:rPr>
              <w:t>6</w:t>
            </w:r>
            <w:r w:rsidRPr="009436EE">
              <w:rPr>
                <w:rFonts w:ascii="Times New Roman" w:eastAsia="Times New Roman" w:hAnsi="Times New Roman"/>
                <w:kern w:val="0"/>
                <w:sz w:val="24"/>
                <w:szCs w:val="24"/>
                <w:lang w:eastAsia="tr-TR"/>
              </w:rPr>
              <w:t>.</w:t>
            </w:r>
          </w:p>
        </w:tc>
        <w:tc>
          <w:tcPr>
            <w:tcW w:w="658" w:type="dxa"/>
            <w:gridSpan w:val="2"/>
          </w:tcPr>
          <w:p w14:paraId="6A009D45" w14:textId="77777777" w:rsidR="00D14EC7" w:rsidRPr="009436EE" w:rsidRDefault="00D14EC7" w:rsidP="00D14EC7">
            <w:pPr>
              <w:tabs>
                <w:tab w:val="left" w:pos="3024"/>
              </w:tabs>
              <w:spacing w:after="0" w:line="360" w:lineRule="auto"/>
              <w:jc w:val="right"/>
              <w:rPr>
                <w:rFonts w:ascii="Times New Roman" w:eastAsia="Times New Roman" w:hAnsi="Times New Roman"/>
                <w:kern w:val="0"/>
                <w:sz w:val="24"/>
                <w:szCs w:val="24"/>
                <w:lang w:eastAsia="tr-TR"/>
              </w:rPr>
            </w:pPr>
          </w:p>
        </w:tc>
      </w:tr>
      <w:tr w:rsidR="00D14EC7" w:rsidRPr="009436EE" w14:paraId="74A87997" w14:textId="77777777" w:rsidTr="00637F69">
        <w:trPr>
          <w:gridAfter w:val="1"/>
          <w:wAfter w:w="108" w:type="dxa"/>
        </w:trPr>
        <w:tc>
          <w:tcPr>
            <w:tcW w:w="7659" w:type="dxa"/>
            <w:gridSpan w:val="2"/>
          </w:tcPr>
          <w:p w14:paraId="3A3F0FFB" w14:textId="77777777" w:rsidR="00D14EC7" w:rsidRPr="009436EE" w:rsidRDefault="00D14EC7" w:rsidP="00D14EC7">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PROJE PLANI VE MALİYET ANALİZİ…………...</w:t>
            </w:r>
            <w:r w:rsidRPr="009436EE">
              <w:rPr>
                <w:rFonts w:ascii="Times New Roman" w:eastAsia="Times New Roman" w:hAnsi="Times New Roman"/>
                <w:kern w:val="0"/>
                <w:sz w:val="24"/>
                <w:szCs w:val="24"/>
                <w:lang w:eastAsia="tr-TR"/>
              </w:rPr>
              <w:t>.....................................</w:t>
            </w:r>
          </w:p>
        </w:tc>
        <w:tc>
          <w:tcPr>
            <w:tcW w:w="658" w:type="dxa"/>
            <w:gridSpan w:val="2"/>
          </w:tcPr>
          <w:p w14:paraId="2054EA2D" w14:textId="3BA28564" w:rsidR="00D14EC7" w:rsidRPr="009436EE" w:rsidRDefault="00001D3B"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r w:rsidR="001A2DC2">
              <w:rPr>
                <w:rFonts w:ascii="Times New Roman" w:eastAsia="Times New Roman" w:hAnsi="Times New Roman"/>
                <w:kern w:val="0"/>
                <w:sz w:val="24"/>
                <w:szCs w:val="24"/>
                <w:lang w:eastAsia="tr-TR"/>
              </w:rPr>
              <w:t>4</w:t>
            </w:r>
          </w:p>
        </w:tc>
      </w:tr>
      <w:tr w:rsidR="00D14EC7" w:rsidRPr="009436EE" w14:paraId="10D45648" w14:textId="77777777" w:rsidTr="00637F69">
        <w:trPr>
          <w:gridAfter w:val="1"/>
          <w:wAfter w:w="108" w:type="dxa"/>
        </w:trPr>
        <w:tc>
          <w:tcPr>
            <w:tcW w:w="7659" w:type="dxa"/>
            <w:gridSpan w:val="2"/>
          </w:tcPr>
          <w:p w14:paraId="7E4D8D5D" w14:textId="77777777" w:rsidR="00D14EC7" w:rsidRPr="009436EE" w:rsidRDefault="00D14EC7" w:rsidP="00D14EC7">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6.1. Proje Planı……..</w:t>
            </w:r>
            <w:r w:rsidRPr="009436EE">
              <w:rPr>
                <w:rFonts w:ascii="Times New Roman" w:eastAsia="Times New Roman" w:hAnsi="Times New Roman"/>
                <w:kern w:val="0"/>
                <w:sz w:val="24"/>
                <w:szCs w:val="24"/>
                <w:lang w:eastAsia="tr-TR"/>
              </w:rPr>
              <w:t>...............................................................................</w:t>
            </w:r>
          </w:p>
        </w:tc>
        <w:tc>
          <w:tcPr>
            <w:tcW w:w="658" w:type="dxa"/>
            <w:gridSpan w:val="2"/>
          </w:tcPr>
          <w:p w14:paraId="00351E34" w14:textId="20ED40B7" w:rsidR="00D14EC7" w:rsidRPr="009436EE" w:rsidRDefault="00001D3B"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r w:rsidR="001A2DC2">
              <w:rPr>
                <w:rFonts w:ascii="Times New Roman" w:eastAsia="Times New Roman" w:hAnsi="Times New Roman"/>
                <w:kern w:val="0"/>
                <w:sz w:val="24"/>
                <w:szCs w:val="24"/>
                <w:lang w:eastAsia="tr-TR"/>
              </w:rPr>
              <w:t>4</w:t>
            </w:r>
          </w:p>
        </w:tc>
      </w:tr>
      <w:tr w:rsidR="00D14EC7" w:rsidRPr="009436EE" w14:paraId="5052EA89" w14:textId="77777777" w:rsidTr="00637F69">
        <w:trPr>
          <w:gridAfter w:val="1"/>
          <w:wAfter w:w="108" w:type="dxa"/>
        </w:trPr>
        <w:tc>
          <w:tcPr>
            <w:tcW w:w="7659" w:type="dxa"/>
            <w:gridSpan w:val="2"/>
          </w:tcPr>
          <w:p w14:paraId="3CFED423" w14:textId="77777777" w:rsidR="00D14EC7" w:rsidRPr="009436EE" w:rsidRDefault="00D14EC7" w:rsidP="00D14EC7">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6.2. Maliyet Aalizi…</w:t>
            </w:r>
            <w:r w:rsidRPr="009436EE">
              <w:rPr>
                <w:rFonts w:ascii="Times New Roman" w:eastAsia="Times New Roman" w:hAnsi="Times New Roman"/>
                <w:kern w:val="0"/>
                <w:sz w:val="24"/>
                <w:szCs w:val="24"/>
                <w:lang w:eastAsia="tr-TR"/>
              </w:rPr>
              <w:t>...............................................................................</w:t>
            </w:r>
          </w:p>
        </w:tc>
        <w:tc>
          <w:tcPr>
            <w:tcW w:w="658" w:type="dxa"/>
            <w:gridSpan w:val="2"/>
          </w:tcPr>
          <w:p w14:paraId="171D0B9B" w14:textId="0D833CFE" w:rsidR="00D14EC7" w:rsidRDefault="001A2DC2"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51</w:t>
            </w:r>
          </w:p>
        </w:tc>
      </w:tr>
      <w:tr w:rsidR="00D14EC7" w:rsidRPr="009436EE" w14:paraId="51795D33" w14:textId="77777777" w:rsidTr="00637F69">
        <w:trPr>
          <w:gridAfter w:val="1"/>
          <w:wAfter w:w="108" w:type="dxa"/>
        </w:trPr>
        <w:tc>
          <w:tcPr>
            <w:tcW w:w="7659" w:type="dxa"/>
            <w:gridSpan w:val="2"/>
          </w:tcPr>
          <w:p w14:paraId="17FC7093" w14:textId="77777777" w:rsidR="00D14EC7" w:rsidRDefault="00D14EC7" w:rsidP="00D14EC7">
            <w:pPr>
              <w:spacing w:after="0" w:line="360" w:lineRule="auto"/>
              <w:jc w:val="both"/>
              <w:rPr>
                <w:rFonts w:ascii="Times New Roman" w:eastAsia="Times New Roman" w:hAnsi="Times New Roman"/>
                <w:kern w:val="0"/>
                <w:sz w:val="24"/>
                <w:szCs w:val="24"/>
                <w:lang w:eastAsia="tr-TR"/>
              </w:rPr>
            </w:pPr>
          </w:p>
          <w:p w14:paraId="4A7772F8" w14:textId="77777777" w:rsidR="00D14EC7" w:rsidRDefault="00D14EC7" w:rsidP="00D14EC7">
            <w:pPr>
              <w:spacing w:after="0" w:line="360" w:lineRule="auto"/>
              <w:jc w:val="both"/>
              <w:rPr>
                <w:rFonts w:ascii="Times New Roman" w:eastAsia="Times New Roman" w:hAnsi="Times New Roman"/>
                <w:kern w:val="0"/>
                <w:sz w:val="24"/>
                <w:szCs w:val="24"/>
                <w:lang w:eastAsia="tr-TR"/>
              </w:rPr>
            </w:pPr>
          </w:p>
          <w:p w14:paraId="63827D71" w14:textId="77777777" w:rsidR="00D14EC7" w:rsidRPr="009436EE" w:rsidRDefault="00D14EC7" w:rsidP="00D14EC7">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gridSpan w:val="2"/>
          </w:tcPr>
          <w:p w14:paraId="201340BA" w14:textId="77777777" w:rsidR="00D14EC7" w:rsidRDefault="00D14EC7" w:rsidP="00D14EC7">
            <w:pPr>
              <w:tabs>
                <w:tab w:val="left" w:pos="3024"/>
              </w:tabs>
              <w:spacing w:after="0" w:line="360" w:lineRule="auto"/>
              <w:jc w:val="right"/>
              <w:rPr>
                <w:rFonts w:ascii="Times New Roman" w:eastAsia="Times New Roman" w:hAnsi="Times New Roman"/>
                <w:kern w:val="0"/>
                <w:sz w:val="24"/>
                <w:szCs w:val="24"/>
                <w:lang w:eastAsia="tr-TR"/>
              </w:rPr>
            </w:pPr>
          </w:p>
          <w:p w14:paraId="1DA6EFE5" w14:textId="77777777" w:rsidR="00D14EC7" w:rsidRDefault="00D14EC7" w:rsidP="00D14EC7">
            <w:pPr>
              <w:tabs>
                <w:tab w:val="left" w:pos="3024"/>
              </w:tabs>
              <w:spacing w:after="0" w:line="360" w:lineRule="auto"/>
              <w:jc w:val="right"/>
              <w:rPr>
                <w:rFonts w:ascii="Times New Roman" w:eastAsia="Times New Roman" w:hAnsi="Times New Roman"/>
                <w:kern w:val="0"/>
                <w:sz w:val="24"/>
                <w:szCs w:val="24"/>
                <w:lang w:eastAsia="tr-TR"/>
              </w:rPr>
            </w:pPr>
          </w:p>
          <w:p w14:paraId="284DF33E" w14:textId="4009BA76" w:rsidR="00D14EC7" w:rsidRPr="009436EE" w:rsidRDefault="001A2DC2"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52</w:t>
            </w:r>
          </w:p>
        </w:tc>
      </w:tr>
      <w:tr w:rsidR="00D14EC7" w14:paraId="33BCC618" w14:textId="77777777" w:rsidTr="00637F69">
        <w:trPr>
          <w:gridAfter w:val="1"/>
          <w:wAfter w:w="108" w:type="dxa"/>
        </w:trPr>
        <w:tc>
          <w:tcPr>
            <w:tcW w:w="7659" w:type="dxa"/>
            <w:gridSpan w:val="2"/>
          </w:tcPr>
          <w:p w14:paraId="6FC931C0" w14:textId="1BB5D2FC" w:rsidR="00D14EC7" w:rsidRDefault="00D14EC7"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 A</w:t>
            </w:r>
            <w:r w:rsidR="00482EDF">
              <w:rPr>
                <w:rFonts w:ascii="Times New Roman" w:eastAsia="Times New Roman" w:hAnsi="Times New Roman"/>
                <w:kern w:val="0"/>
                <w:sz w:val="24"/>
                <w:szCs w:val="24"/>
                <w:lang w:eastAsia="tr-TR"/>
              </w:rPr>
              <w:t>: Gerçekleştirilen Projenin Admin Paneli Site Arayüzü …..</w:t>
            </w:r>
            <w:r w:rsidRPr="009436EE">
              <w:rPr>
                <w:rFonts w:ascii="Times New Roman" w:eastAsia="Times New Roman" w:hAnsi="Times New Roman"/>
                <w:kern w:val="0"/>
                <w:sz w:val="24"/>
                <w:szCs w:val="24"/>
                <w:lang w:eastAsia="tr-TR"/>
              </w:rPr>
              <w:t>……………..</w:t>
            </w:r>
          </w:p>
          <w:p w14:paraId="62728F27" w14:textId="7EE09DEE" w:rsidR="00482EDF" w:rsidRDefault="00482EDF"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EK A.1. Anasayfa Tasarımı……………………………………………...</w:t>
            </w:r>
          </w:p>
          <w:p w14:paraId="0A17B22B" w14:textId="11D2332A" w:rsidR="00482EDF" w:rsidRDefault="00482EDF"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EK A.2. Kontrol Paneli Sayfası Tasarımı………………………………..</w:t>
            </w:r>
          </w:p>
          <w:p w14:paraId="480197DE" w14:textId="7AEDEE6D" w:rsidR="00482EDF" w:rsidRDefault="00482EDF"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EK A.3. Kan Stoğu Sayfası Tasarımı…………………………………….</w:t>
            </w:r>
          </w:p>
          <w:p w14:paraId="19F3D182" w14:textId="77777777" w:rsidR="00482EDF" w:rsidRDefault="00482EDF"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EK A.4. Bağışçı Bilgileri Sayfası Tasarımı……………………………...</w:t>
            </w:r>
          </w:p>
          <w:p w14:paraId="37F958E7" w14:textId="451C2B8F" w:rsidR="00482EDF" w:rsidRPr="009436EE" w:rsidRDefault="00482EDF" w:rsidP="00D14EC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EK A.5. Son Kullanma Tarihi Sayfası Tasarımı…………………………</w:t>
            </w:r>
          </w:p>
        </w:tc>
        <w:tc>
          <w:tcPr>
            <w:tcW w:w="658" w:type="dxa"/>
            <w:gridSpan w:val="2"/>
          </w:tcPr>
          <w:p w14:paraId="6EB4CCC9" w14:textId="77777777" w:rsidR="00D14EC7" w:rsidRDefault="00001D3B"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r w:rsidR="001A2DC2">
              <w:rPr>
                <w:rFonts w:ascii="Times New Roman" w:eastAsia="Times New Roman" w:hAnsi="Times New Roman"/>
                <w:kern w:val="0"/>
                <w:sz w:val="24"/>
                <w:szCs w:val="24"/>
                <w:lang w:eastAsia="tr-TR"/>
              </w:rPr>
              <w:t>3</w:t>
            </w:r>
          </w:p>
          <w:p w14:paraId="54FB9D64" w14:textId="7BED33BF" w:rsidR="00482EDF" w:rsidRDefault="00482EDF"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53</w:t>
            </w:r>
          </w:p>
          <w:p w14:paraId="5824B337" w14:textId="77777777" w:rsidR="00482EDF" w:rsidRDefault="00482EDF"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54</w:t>
            </w:r>
          </w:p>
          <w:p w14:paraId="6673BFCC" w14:textId="77777777" w:rsidR="00482EDF" w:rsidRDefault="00482EDF"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55</w:t>
            </w:r>
          </w:p>
          <w:p w14:paraId="51A2F4B5" w14:textId="77777777" w:rsidR="00482EDF" w:rsidRDefault="00482EDF"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56</w:t>
            </w:r>
          </w:p>
          <w:p w14:paraId="73D4548E" w14:textId="4F381F7F" w:rsidR="00482EDF" w:rsidRDefault="00482EDF"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57</w:t>
            </w:r>
          </w:p>
        </w:tc>
      </w:tr>
      <w:tr w:rsidR="00D14EC7" w:rsidRPr="009436EE" w14:paraId="3B2FA12D" w14:textId="77777777" w:rsidTr="00637F69">
        <w:trPr>
          <w:gridAfter w:val="1"/>
          <w:wAfter w:w="108" w:type="dxa"/>
        </w:trPr>
        <w:tc>
          <w:tcPr>
            <w:tcW w:w="7659" w:type="dxa"/>
            <w:gridSpan w:val="2"/>
          </w:tcPr>
          <w:p w14:paraId="6C085FF5" w14:textId="77777777" w:rsidR="00D14EC7" w:rsidRPr="009436EE" w:rsidRDefault="00D14EC7" w:rsidP="00D14EC7">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gridSpan w:val="2"/>
          </w:tcPr>
          <w:p w14:paraId="185620A9" w14:textId="468F66B0" w:rsidR="00D14EC7" w:rsidRPr="009436EE" w:rsidRDefault="00001D3B"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r w:rsidR="00482EDF">
              <w:rPr>
                <w:rFonts w:ascii="Times New Roman" w:eastAsia="Times New Roman" w:hAnsi="Times New Roman"/>
                <w:kern w:val="0"/>
                <w:sz w:val="24"/>
                <w:szCs w:val="24"/>
                <w:lang w:eastAsia="tr-TR"/>
              </w:rPr>
              <w:t>8</w:t>
            </w:r>
          </w:p>
        </w:tc>
      </w:tr>
      <w:tr w:rsidR="00D14EC7" w:rsidRPr="009436EE" w14:paraId="3B9EE68C" w14:textId="77777777" w:rsidTr="00637F69">
        <w:trPr>
          <w:gridAfter w:val="1"/>
          <w:wAfter w:w="108" w:type="dxa"/>
        </w:trPr>
        <w:tc>
          <w:tcPr>
            <w:tcW w:w="7659" w:type="dxa"/>
            <w:gridSpan w:val="2"/>
          </w:tcPr>
          <w:p w14:paraId="2D471484" w14:textId="77777777" w:rsidR="00D14EC7" w:rsidRPr="009436EE" w:rsidRDefault="00D14EC7" w:rsidP="00D14EC7">
            <w:pPr>
              <w:spacing w:after="0" w:line="360" w:lineRule="auto"/>
              <w:jc w:val="both"/>
              <w:rPr>
                <w:rFonts w:ascii="Times New Roman" w:eastAsia="Times New Roman" w:hAnsi="Times New Roman"/>
                <w:kern w:val="0"/>
                <w:sz w:val="24"/>
                <w:szCs w:val="24"/>
                <w:lang w:eastAsia="tr-TR"/>
              </w:rPr>
            </w:pPr>
          </w:p>
        </w:tc>
        <w:tc>
          <w:tcPr>
            <w:tcW w:w="658" w:type="dxa"/>
            <w:gridSpan w:val="2"/>
          </w:tcPr>
          <w:p w14:paraId="1AEAC547" w14:textId="77777777" w:rsidR="00D14EC7" w:rsidRDefault="00D14EC7" w:rsidP="00D14EC7">
            <w:pPr>
              <w:tabs>
                <w:tab w:val="left" w:pos="3024"/>
              </w:tabs>
              <w:spacing w:after="0" w:line="360" w:lineRule="auto"/>
              <w:jc w:val="right"/>
              <w:rPr>
                <w:rFonts w:ascii="Times New Roman" w:eastAsia="Times New Roman" w:hAnsi="Times New Roman"/>
                <w:kern w:val="0"/>
                <w:sz w:val="24"/>
                <w:szCs w:val="24"/>
                <w:lang w:eastAsia="tr-TR"/>
              </w:rPr>
            </w:pPr>
          </w:p>
        </w:tc>
      </w:tr>
      <w:tr w:rsidR="00D14EC7" w:rsidRPr="009436EE" w14:paraId="06C1784A" w14:textId="77777777" w:rsidTr="00637F69">
        <w:trPr>
          <w:gridAfter w:val="1"/>
          <w:wAfter w:w="108" w:type="dxa"/>
        </w:trPr>
        <w:tc>
          <w:tcPr>
            <w:tcW w:w="7659" w:type="dxa"/>
            <w:gridSpan w:val="2"/>
          </w:tcPr>
          <w:p w14:paraId="59FF53B6" w14:textId="77777777" w:rsidR="00D14EC7" w:rsidRPr="009436EE" w:rsidRDefault="00D14EC7" w:rsidP="00D14EC7">
            <w:pPr>
              <w:spacing w:after="0" w:line="360" w:lineRule="auto"/>
              <w:jc w:val="both"/>
              <w:rPr>
                <w:rFonts w:ascii="Times New Roman" w:eastAsia="Times New Roman" w:hAnsi="Times New Roman"/>
                <w:kern w:val="0"/>
                <w:sz w:val="24"/>
                <w:szCs w:val="24"/>
                <w:lang w:eastAsia="tr-TR"/>
              </w:rPr>
            </w:pPr>
          </w:p>
        </w:tc>
        <w:tc>
          <w:tcPr>
            <w:tcW w:w="658" w:type="dxa"/>
            <w:gridSpan w:val="2"/>
          </w:tcPr>
          <w:p w14:paraId="333B5891" w14:textId="77777777" w:rsidR="00D14EC7" w:rsidRDefault="00D14EC7" w:rsidP="00D14EC7">
            <w:pPr>
              <w:tabs>
                <w:tab w:val="left" w:pos="3024"/>
              </w:tabs>
              <w:spacing w:after="0" w:line="360" w:lineRule="auto"/>
              <w:jc w:val="right"/>
              <w:rPr>
                <w:rFonts w:ascii="Times New Roman" w:eastAsia="Times New Roman" w:hAnsi="Times New Roman"/>
                <w:kern w:val="0"/>
                <w:sz w:val="24"/>
                <w:szCs w:val="24"/>
                <w:lang w:eastAsia="tr-TR"/>
              </w:rPr>
            </w:pPr>
          </w:p>
        </w:tc>
      </w:tr>
      <w:tr w:rsidR="00D14EC7" w:rsidRPr="009436EE" w14:paraId="38BDFCD6" w14:textId="77777777" w:rsidTr="00637F69">
        <w:trPr>
          <w:gridAfter w:val="1"/>
          <w:wAfter w:w="108" w:type="dxa"/>
        </w:trPr>
        <w:tc>
          <w:tcPr>
            <w:tcW w:w="7659" w:type="dxa"/>
            <w:gridSpan w:val="2"/>
          </w:tcPr>
          <w:p w14:paraId="4730588B" w14:textId="6C326F36" w:rsidR="00D14EC7" w:rsidRPr="009436EE" w:rsidRDefault="004A5646" w:rsidP="004A5646">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BSM </w:t>
            </w:r>
            <w:r w:rsidR="00D14EC7">
              <w:rPr>
                <w:rFonts w:ascii="Times New Roman" w:eastAsia="Times New Roman" w:hAnsi="Times New Roman"/>
                <w:kern w:val="0"/>
                <w:sz w:val="24"/>
                <w:szCs w:val="24"/>
                <w:lang w:eastAsia="tr-TR"/>
              </w:rPr>
              <w:t>401</w:t>
            </w:r>
            <w:r w:rsidR="00D14EC7"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LGİSAYAR MÜHENDİSLİĞİ TASARIMI DEĞERLENDİR-ME</w:t>
            </w:r>
            <w:r w:rsidR="00D14EC7" w:rsidRPr="009436EE">
              <w:rPr>
                <w:rFonts w:ascii="Times New Roman" w:eastAsia="Times New Roman" w:hAnsi="Times New Roman"/>
                <w:kern w:val="0"/>
                <w:sz w:val="24"/>
                <w:szCs w:val="24"/>
                <w:lang w:eastAsia="tr-TR"/>
              </w:rPr>
              <w:t xml:space="preserve"> VE SÖZLÜ SINAV TUTANAĞI…</w:t>
            </w:r>
            <w:r w:rsidR="00D14EC7">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D14EC7" w:rsidRPr="009436EE">
              <w:rPr>
                <w:rFonts w:ascii="Times New Roman" w:eastAsia="Times New Roman" w:hAnsi="Times New Roman"/>
                <w:kern w:val="0"/>
                <w:sz w:val="24"/>
                <w:szCs w:val="24"/>
                <w:lang w:eastAsia="tr-TR"/>
              </w:rPr>
              <w:t>…</w:t>
            </w:r>
          </w:p>
        </w:tc>
        <w:tc>
          <w:tcPr>
            <w:tcW w:w="658" w:type="dxa"/>
            <w:gridSpan w:val="2"/>
          </w:tcPr>
          <w:p w14:paraId="24C1A60A" w14:textId="77777777" w:rsidR="00D14EC7" w:rsidRPr="009436EE" w:rsidRDefault="00D14EC7" w:rsidP="00D14EC7">
            <w:pPr>
              <w:tabs>
                <w:tab w:val="left" w:pos="3024"/>
              </w:tabs>
              <w:spacing w:after="0" w:line="360" w:lineRule="auto"/>
              <w:jc w:val="right"/>
              <w:rPr>
                <w:rFonts w:ascii="Times New Roman" w:eastAsia="Times New Roman" w:hAnsi="Times New Roman"/>
                <w:kern w:val="0"/>
                <w:sz w:val="24"/>
                <w:szCs w:val="24"/>
                <w:lang w:eastAsia="tr-TR"/>
              </w:rPr>
            </w:pPr>
          </w:p>
          <w:p w14:paraId="340B836F" w14:textId="33A9D716" w:rsidR="00D14EC7" w:rsidRPr="009436EE" w:rsidRDefault="00001D3B" w:rsidP="00D14EC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r w:rsidR="00482EDF">
              <w:rPr>
                <w:rFonts w:ascii="Times New Roman" w:eastAsia="Times New Roman" w:hAnsi="Times New Roman"/>
                <w:kern w:val="0"/>
                <w:sz w:val="24"/>
                <w:szCs w:val="24"/>
                <w:lang w:eastAsia="tr-TR"/>
              </w:rPr>
              <w:t>9</w:t>
            </w:r>
          </w:p>
        </w:tc>
      </w:tr>
      <w:tr w:rsidR="00D14EC7" w:rsidRPr="009436EE" w14:paraId="5DA50F12" w14:textId="77777777" w:rsidTr="00637F69">
        <w:trPr>
          <w:gridAfter w:val="1"/>
          <w:wAfter w:w="108" w:type="dxa"/>
        </w:trPr>
        <w:tc>
          <w:tcPr>
            <w:tcW w:w="7659" w:type="dxa"/>
            <w:gridSpan w:val="2"/>
          </w:tcPr>
          <w:p w14:paraId="6B996A77" w14:textId="77777777" w:rsidR="00D14EC7" w:rsidRPr="009436EE" w:rsidRDefault="00D14EC7" w:rsidP="00D14EC7">
            <w:pPr>
              <w:spacing w:after="0" w:line="360" w:lineRule="auto"/>
              <w:jc w:val="both"/>
              <w:rPr>
                <w:rFonts w:ascii="Times New Roman" w:eastAsia="Times New Roman" w:hAnsi="Times New Roman"/>
                <w:kern w:val="0"/>
                <w:sz w:val="24"/>
                <w:szCs w:val="24"/>
                <w:lang w:eastAsia="tr-TR"/>
              </w:rPr>
            </w:pPr>
          </w:p>
        </w:tc>
        <w:tc>
          <w:tcPr>
            <w:tcW w:w="658" w:type="dxa"/>
            <w:gridSpan w:val="2"/>
          </w:tcPr>
          <w:p w14:paraId="7796576E" w14:textId="77777777" w:rsidR="00D14EC7" w:rsidRPr="009436EE" w:rsidRDefault="00D14EC7" w:rsidP="00D14EC7">
            <w:pPr>
              <w:tabs>
                <w:tab w:val="left" w:pos="3024"/>
              </w:tabs>
              <w:spacing w:after="0" w:line="360" w:lineRule="auto"/>
              <w:jc w:val="right"/>
              <w:rPr>
                <w:rFonts w:ascii="Times New Roman" w:eastAsia="Times New Roman" w:hAnsi="Times New Roman"/>
                <w:kern w:val="0"/>
                <w:sz w:val="24"/>
                <w:szCs w:val="24"/>
                <w:lang w:eastAsia="tr-TR"/>
              </w:rPr>
            </w:pPr>
          </w:p>
        </w:tc>
      </w:tr>
    </w:tbl>
    <w:p w14:paraId="204005F9"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5331F287" w14:textId="59831714" w:rsidR="00156D77" w:rsidRPr="00E02251" w:rsidRDefault="003D76D9" w:rsidP="00F616E3">
      <w:pPr>
        <w:spacing w:after="0" w:line="240" w:lineRule="auto"/>
        <w:rPr>
          <w:rFonts w:ascii="Times New Roman" w:hAnsi="Times New Roman"/>
          <w:b/>
          <w:sz w:val="28"/>
          <w:szCs w:val="28"/>
        </w:rPr>
      </w:pPr>
      <w:r w:rsidRPr="009436EE">
        <w:br w:type="page"/>
      </w:r>
      <w:r w:rsidR="00D7450B" w:rsidRPr="00E02251">
        <w:rPr>
          <w:rFonts w:ascii="Times New Roman" w:hAnsi="Times New Roman"/>
          <w:b/>
          <w:sz w:val="28"/>
          <w:szCs w:val="28"/>
        </w:rPr>
        <w:lastRenderedPageBreak/>
        <w:t>SİMGELER VE KISALTMALAR LİSTESİ</w:t>
      </w:r>
      <w:bookmarkEnd w:id="1"/>
    </w:p>
    <w:p w14:paraId="3E32136A"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221F9257"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303DDC5D"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p w14:paraId="503B9D92" w14:textId="77777777" w:rsidR="00582FF8" w:rsidRPr="00582FF8" w:rsidRDefault="00582FF8" w:rsidP="00DA21CE">
      <w:pPr>
        <w:spacing w:before="120" w:after="0" w:line="360" w:lineRule="auto"/>
        <w:jc w:val="both"/>
        <w:rPr>
          <w:rFonts w:ascii="Times New Roman" w:eastAsia="Times New Roman" w:hAnsi="Times New Roman"/>
          <w:kern w:val="0"/>
          <w:sz w:val="24"/>
          <w:szCs w:val="24"/>
          <w:lang w:eastAsia="tr-TR"/>
        </w:rPr>
      </w:pPr>
      <w:r w:rsidRPr="00582FF8">
        <w:rPr>
          <w:rFonts w:ascii="Times New Roman" w:eastAsia="Times New Roman" w:hAnsi="Times New Roman"/>
          <w:kern w:val="0"/>
          <w:sz w:val="24"/>
          <w:szCs w:val="24"/>
          <w:lang w:eastAsia="tr-TR"/>
        </w:rPr>
        <w:t xml:space="preserve">UI </w:t>
      </w:r>
      <w:r>
        <w:rPr>
          <w:rFonts w:ascii="Times New Roman" w:eastAsia="Times New Roman" w:hAnsi="Times New Roman"/>
          <w:kern w:val="0"/>
          <w:sz w:val="24"/>
          <w:szCs w:val="24"/>
          <w:lang w:eastAsia="tr-TR"/>
        </w:rPr>
        <w:tab/>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User Interface (Kullanıcı Arayüzü)</w:t>
      </w:r>
    </w:p>
    <w:p w14:paraId="1A18D650" w14:textId="77777777" w:rsidR="00582FF8" w:rsidRPr="00582FF8" w:rsidRDefault="00582FF8" w:rsidP="00DA21CE">
      <w:pPr>
        <w:spacing w:before="120" w:after="0" w:line="360" w:lineRule="auto"/>
        <w:jc w:val="both"/>
        <w:rPr>
          <w:rFonts w:ascii="Times New Roman" w:eastAsia="Times New Roman" w:hAnsi="Times New Roman"/>
          <w:kern w:val="0"/>
          <w:sz w:val="24"/>
          <w:szCs w:val="24"/>
          <w:lang w:eastAsia="tr-TR"/>
        </w:rPr>
      </w:pPr>
      <w:r w:rsidRPr="00582FF8">
        <w:rPr>
          <w:rFonts w:ascii="Times New Roman" w:eastAsia="Times New Roman" w:hAnsi="Times New Roman"/>
          <w:kern w:val="0"/>
          <w:sz w:val="24"/>
          <w:szCs w:val="24"/>
          <w:lang w:eastAsia="tr-TR"/>
        </w:rPr>
        <w:t xml:space="preserve">UX </w:t>
      </w:r>
      <w:r>
        <w:rPr>
          <w:rFonts w:ascii="Times New Roman" w:eastAsia="Times New Roman" w:hAnsi="Times New Roman"/>
          <w:kern w:val="0"/>
          <w:sz w:val="24"/>
          <w:szCs w:val="24"/>
          <w:lang w:eastAsia="tr-TR"/>
        </w:rPr>
        <w:tab/>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User Experience (Kullanıcı Deneyimi)</w:t>
      </w:r>
    </w:p>
    <w:p w14:paraId="45E28099" w14:textId="77777777" w:rsidR="00582FF8" w:rsidRPr="00582FF8" w:rsidRDefault="00582FF8" w:rsidP="00DA21CE">
      <w:pPr>
        <w:spacing w:before="120" w:after="0" w:line="360" w:lineRule="auto"/>
        <w:jc w:val="both"/>
        <w:rPr>
          <w:rFonts w:ascii="Times New Roman" w:eastAsia="Times New Roman" w:hAnsi="Times New Roman"/>
          <w:kern w:val="0"/>
          <w:sz w:val="24"/>
          <w:szCs w:val="24"/>
          <w:lang w:eastAsia="tr-TR"/>
        </w:rPr>
      </w:pPr>
      <w:r w:rsidRPr="00582FF8">
        <w:rPr>
          <w:rFonts w:ascii="Times New Roman" w:eastAsia="Times New Roman" w:hAnsi="Times New Roman"/>
          <w:kern w:val="0"/>
          <w:sz w:val="24"/>
          <w:szCs w:val="24"/>
          <w:lang w:eastAsia="tr-TR"/>
        </w:rPr>
        <w:t>SMS</w:t>
      </w:r>
      <w:r>
        <w:rPr>
          <w:rFonts w:ascii="Times New Roman" w:eastAsia="Times New Roman" w:hAnsi="Times New Roman"/>
          <w:kern w:val="0"/>
          <w:sz w:val="24"/>
          <w:szCs w:val="24"/>
          <w:lang w:eastAsia="tr-TR"/>
        </w:rPr>
        <w:tab/>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xml:space="preserve"> : Short Message Service (Kısa Mesaj Servisi)</w:t>
      </w:r>
    </w:p>
    <w:p w14:paraId="1D6C36A4" w14:textId="77777777" w:rsidR="00582FF8" w:rsidRPr="00582FF8" w:rsidRDefault="00582FF8" w:rsidP="00DA21CE">
      <w:pPr>
        <w:spacing w:before="120" w:after="0" w:line="360" w:lineRule="auto"/>
        <w:jc w:val="both"/>
        <w:rPr>
          <w:rFonts w:ascii="Times New Roman" w:eastAsia="Times New Roman" w:hAnsi="Times New Roman"/>
          <w:kern w:val="0"/>
          <w:sz w:val="24"/>
          <w:szCs w:val="24"/>
          <w:lang w:eastAsia="tr-TR"/>
        </w:rPr>
      </w:pPr>
      <w:r w:rsidRPr="00582FF8">
        <w:rPr>
          <w:rFonts w:ascii="Times New Roman" w:eastAsia="Times New Roman" w:hAnsi="Times New Roman"/>
          <w:kern w:val="0"/>
          <w:sz w:val="24"/>
          <w:szCs w:val="24"/>
          <w:lang w:eastAsia="tr-TR"/>
        </w:rPr>
        <w:t xml:space="preserve">API </w:t>
      </w:r>
      <w:r>
        <w:rPr>
          <w:rFonts w:ascii="Times New Roman" w:eastAsia="Times New Roman" w:hAnsi="Times New Roman"/>
          <w:kern w:val="0"/>
          <w:sz w:val="24"/>
          <w:szCs w:val="24"/>
          <w:lang w:eastAsia="tr-TR"/>
        </w:rPr>
        <w:tab/>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Application Programming Interface (Uygulama Programlama Arayüzü)</w:t>
      </w:r>
    </w:p>
    <w:p w14:paraId="5B78E8E0" w14:textId="77777777" w:rsidR="00582FF8" w:rsidRPr="00582FF8" w:rsidRDefault="00582FF8" w:rsidP="00DA21CE">
      <w:pPr>
        <w:spacing w:before="120" w:after="0" w:line="360" w:lineRule="auto"/>
        <w:jc w:val="both"/>
        <w:rPr>
          <w:rFonts w:ascii="Times New Roman" w:eastAsia="Times New Roman" w:hAnsi="Times New Roman"/>
          <w:kern w:val="0"/>
          <w:sz w:val="24"/>
          <w:szCs w:val="24"/>
          <w:lang w:eastAsia="tr-TR"/>
        </w:rPr>
      </w:pPr>
      <w:r w:rsidRPr="00582FF8">
        <w:rPr>
          <w:rFonts w:ascii="Times New Roman" w:eastAsia="Times New Roman" w:hAnsi="Times New Roman"/>
          <w:kern w:val="0"/>
          <w:sz w:val="24"/>
          <w:szCs w:val="24"/>
          <w:lang w:eastAsia="tr-TR"/>
        </w:rPr>
        <w:t xml:space="preserve">DB </w:t>
      </w:r>
      <w:r>
        <w:rPr>
          <w:rFonts w:ascii="Times New Roman" w:eastAsia="Times New Roman" w:hAnsi="Times New Roman"/>
          <w:kern w:val="0"/>
          <w:sz w:val="24"/>
          <w:szCs w:val="24"/>
          <w:lang w:eastAsia="tr-TR"/>
        </w:rPr>
        <w:tab/>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Database (Veritabanı)</w:t>
      </w:r>
    </w:p>
    <w:p w14:paraId="488AB529" w14:textId="77777777" w:rsidR="00582FF8" w:rsidRPr="00582FF8" w:rsidRDefault="00582FF8" w:rsidP="00DA21CE">
      <w:pPr>
        <w:spacing w:before="120" w:after="0" w:line="360" w:lineRule="auto"/>
        <w:jc w:val="both"/>
        <w:rPr>
          <w:rFonts w:ascii="Times New Roman" w:eastAsia="Times New Roman" w:hAnsi="Times New Roman"/>
          <w:kern w:val="0"/>
          <w:sz w:val="24"/>
          <w:szCs w:val="24"/>
          <w:lang w:eastAsia="tr-TR"/>
        </w:rPr>
      </w:pPr>
      <w:r w:rsidRPr="00582FF8">
        <w:rPr>
          <w:rFonts w:ascii="Times New Roman" w:eastAsia="Times New Roman" w:hAnsi="Times New Roman"/>
          <w:kern w:val="0"/>
          <w:sz w:val="24"/>
          <w:szCs w:val="24"/>
          <w:lang w:eastAsia="tr-TR"/>
        </w:rPr>
        <w:t xml:space="preserve">MSSQL </w:t>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Microsoft SQL Server (Microsoft Veritabanı Yönetim Sistemi)</w:t>
      </w:r>
    </w:p>
    <w:p w14:paraId="0C54D34B" w14:textId="77777777" w:rsidR="00582FF8" w:rsidRPr="00582FF8" w:rsidRDefault="00582FF8" w:rsidP="00DA21CE">
      <w:pPr>
        <w:spacing w:before="120" w:after="0" w:line="360" w:lineRule="auto"/>
        <w:jc w:val="both"/>
        <w:rPr>
          <w:rFonts w:ascii="Times New Roman" w:eastAsia="Times New Roman" w:hAnsi="Times New Roman"/>
          <w:kern w:val="0"/>
          <w:sz w:val="24"/>
          <w:szCs w:val="24"/>
          <w:lang w:eastAsia="tr-TR"/>
        </w:rPr>
      </w:pPr>
      <w:r w:rsidRPr="00582FF8">
        <w:rPr>
          <w:rFonts w:ascii="Times New Roman" w:eastAsia="Times New Roman" w:hAnsi="Times New Roman"/>
          <w:kern w:val="0"/>
          <w:sz w:val="24"/>
          <w:szCs w:val="24"/>
          <w:lang w:eastAsia="tr-TR"/>
        </w:rPr>
        <w:t xml:space="preserve">Java </w:t>
      </w:r>
      <w:r>
        <w:rPr>
          <w:rFonts w:ascii="Times New Roman" w:eastAsia="Times New Roman" w:hAnsi="Times New Roman"/>
          <w:kern w:val="0"/>
          <w:sz w:val="24"/>
          <w:szCs w:val="24"/>
          <w:lang w:eastAsia="tr-TR"/>
        </w:rPr>
        <w:tab/>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Projede kullanılan yazılım dili</w:t>
      </w:r>
    </w:p>
    <w:p w14:paraId="2D3A9F37" w14:textId="77777777" w:rsidR="00582FF8" w:rsidRPr="00582FF8" w:rsidRDefault="00582FF8" w:rsidP="00DA21CE">
      <w:pPr>
        <w:spacing w:before="120" w:after="0" w:line="360" w:lineRule="auto"/>
        <w:jc w:val="both"/>
        <w:rPr>
          <w:rFonts w:ascii="Times New Roman" w:eastAsia="Times New Roman" w:hAnsi="Times New Roman"/>
          <w:kern w:val="0"/>
          <w:sz w:val="24"/>
          <w:szCs w:val="24"/>
          <w:lang w:eastAsia="tr-TR"/>
        </w:rPr>
      </w:pPr>
      <w:r w:rsidRPr="00582FF8">
        <w:rPr>
          <w:rFonts w:ascii="Times New Roman" w:eastAsia="Times New Roman" w:hAnsi="Times New Roman"/>
          <w:kern w:val="0"/>
          <w:sz w:val="24"/>
          <w:szCs w:val="24"/>
          <w:lang w:eastAsia="tr-TR"/>
        </w:rPr>
        <w:t xml:space="preserve">React </w:t>
      </w:r>
      <w:r>
        <w:rPr>
          <w:rFonts w:ascii="Times New Roman" w:eastAsia="Times New Roman" w:hAnsi="Times New Roman"/>
          <w:kern w:val="0"/>
          <w:sz w:val="24"/>
          <w:szCs w:val="24"/>
          <w:lang w:eastAsia="tr-TR"/>
        </w:rPr>
        <w:tab/>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Kullanıcı arayüzünün geliştirilmesinde kullanılan framework</w:t>
      </w:r>
    </w:p>
    <w:p w14:paraId="3CFAD8F2" w14:textId="77777777" w:rsidR="00D7450B" w:rsidRPr="009436EE" w:rsidRDefault="00582FF8" w:rsidP="00DA21CE">
      <w:pPr>
        <w:spacing w:before="120" w:after="0" w:line="360" w:lineRule="auto"/>
        <w:jc w:val="both"/>
        <w:rPr>
          <w:rFonts w:ascii="Times New Roman" w:eastAsia="Times New Roman" w:hAnsi="Times New Roman"/>
          <w:kern w:val="0"/>
          <w:sz w:val="20"/>
          <w:szCs w:val="20"/>
          <w:lang w:eastAsia="tr-TR"/>
        </w:rPr>
      </w:pPr>
      <w:r w:rsidRPr="00582FF8">
        <w:rPr>
          <w:rFonts w:ascii="Times New Roman" w:eastAsia="Times New Roman" w:hAnsi="Times New Roman"/>
          <w:kern w:val="0"/>
          <w:sz w:val="24"/>
          <w:szCs w:val="24"/>
          <w:lang w:eastAsia="tr-TR"/>
        </w:rPr>
        <w:t>SKA</w:t>
      </w:r>
      <w:r>
        <w:rPr>
          <w:rFonts w:ascii="Times New Roman" w:eastAsia="Times New Roman" w:hAnsi="Times New Roman"/>
          <w:kern w:val="0"/>
          <w:sz w:val="24"/>
          <w:szCs w:val="24"/>
          <w:lang w:eastAsia="tr-TR"/>
        </w:rPr>
        <w:tab/>
      </w:r>
      <w:r>
        <w:rPr>
          <w:rFonts w:ascii="Times New Roman" w:eastAsia="Times New Roman" w:hAnsi="Times New Roman"/>
          <w:kern w:val="0"/>
          <w:sz w:val="24"/>
          <w:szCs w:val="24"/>
          <w:lang w:eastAsia="tr-TR"/>
        </w:rPr>
        <w:tab/>
      </w:r>
      <w:r w:rsidRPr="00582FF8">
        <w:rPr>
          <w:rFonts w:ascii="Times New Roman" w:eastAsia="Times New Roman" w:hAnsi="Times New Roman"/>
          <w:kern w:val="0"/>
          <w:sz w:val="24"/>
          <w:szCs w:val="24"/>
          <w:lang w:eastAsia="tr-TR"/>
        </w:rPr>
        <w:t xml:space="preserve"> : Sürdürülebilir Kalkınma Amaçları</w:t>
      </w:r>
      <w:r w:rsidR="00D7450B" w:rsidRPr="009436EE">
        <w:rPr>
          <w:rFonts w:ascii="Times New Roman" w:eastAsia="Times New Roman" w:hAnsi="Times New Roman"/>
          <w:kern w:val="0"/>
          <w:sz w:val="20"/>
          <w:szCs w:val="20"/>
          <w:lang w:eastAsia="tr-TR"/>
        </w:rPr>
        <w:br w:type="page"/>
      </w:r>
    </w:p>
    <w:p w14:paraId="7E619F31"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02250E7F"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62A9BCA1"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4B669EC"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146C53" w:rsidRPr="00E7671B" w14:paraId="04E34FF4" w14:textId="77777777" w:rsidTr="00146C53">
        <w:tc>
          <w:tcPr>
            <w:tcW w:w="1800" w:type="dxa"/>
            <w:vAlign w:val="center"/>
          </w:tcPr>
          <w:p w14:paraId="050A4FC4" w14:textId="5378F0B2" w:rsidR="00146C53" w:rsidRPr="00E7671B"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1</w:t>
            </w:r>
            <w:r w:rsidRPr="00E7671B">
              <w:rPr>
                <w:rFonts w:ascii="Times New Roman" w:eastAsia="Times New Roman" w:hAnsi="Times New Roman"/>
                <w:kern w:val="0"/>
                <w:sz w:val="24"/>
                <w:szCs w:val="24"/>
                <w:lang w:eastAsia="tr-TR"/>
              </w:rPr>
              <w:t>.1.</w:t>
            </w:r>
          </w:p>
        </w:tc>
        <w:tc>
          <w:tcPr>
            <w:tcW w:w="5940" w:type="dxa"/>
            <w:vAlign w:val="center"/>
          </w:tcPr>
          <w:p w14:paraId="77A2BB30" w14:textId="77777777" w:rsidR="00146C53" w:rsidRPr="00E7671B"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Akış Şeması</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bottom"/>
          </w:tcPr>
          <w:p w14:paraId="38F407FD" w14:textId="6DFAE805" w:rsidR="00146C53" w:rsidRPr="00E7671B" w:rsidRDefault="001A2DC2" w:rsidP="00146C53">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r>
      <w:tr w:rsidR="00146C53" w:rsidRPr="00E7671B" w14:paraId="1E850B43" w14:textId="77777777" w:rsidTr="00146C53">
        <w:tc>
          <w:tcPr>
            <w:tcW w:w="1800" w:type="dxa"/>
            <w:vAlign w:val="center"/>
          </w:tcPr>
          <w:p w14:paraId="1F7EEB5B" w14:textId="13CB77AD" w:rsidR="00146C53" w:rsidRPr="00E7671B" w:rsidRDefault="00146C53" w:rsidP="00146C53">
            <w:pPr>
              <w:spacing w:before="80" w:after="80" w:line="36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 xml:space="preserve">Şekil </w:t>
            </w:r>
            <w:r>
              <w:rPr>
                <w:rFonts w:ascii="Times New Roman" w:eastAsia="Times New Roman" w:hAnsi="Times New Roman"/>
                <w:kern w:val="0"/>
                <w:sz w:val="24"/>
                <w:szCs w:val="24"/>
                <w:lang w:eastAsia="tr-TR"/>
              </w:rPr>
              <w:t>2</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3</w:t>
            </w:r>
            <w:r w:rsidRPr="00E7671B">
              <w:rPr>
                <w:rFonts w:ascii="Times New Roman" w:eastAsia="Times New Roman" w:hAnsi="Times New Roman"/>
                <w:kern w:val="0"/>
                <w:sz w:val="24"/>
                <w:szCs w:val="24"/>
                <w:lang w:eastAsia="tr-TR"/>
              </w:rPr>
              <w:t>.</w:t>
            </w:r>
          </w:p>
        </w:tc>
        <w:tc>
          <w:tcPr>
            <w:tcW w:w="5940" w:type="dxa"/>
            <w:vAlign w:val="center"/>
          </w:tcPr>
          <w:p w14:paraId="6317BFDF" w14:textId="77777777" w:rsidR="00146C53" w:rsidRPr="00E7671B"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Çok Katmanlı Mimari</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34A44F5A" w14:textId="7175C8FA" w:rsidR="00146C53" w:rsidRPr="00E7671B" w:rsidRDefault="00B45B54" w:rsidP="00146C53">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1A2DC2">
              <w:rPr>
                <w:rFonts w:ascii="Times New Roman" w:eastAsia="Times New Roman" w:hAnsi="Times New Roman"/>
                <w:kern w:val="0"/>
                <w:sz w:val="24"/>
                <w:szCs w:val="24"/>
                <w:lang w:eastAsia="tr-TR"/>
              </w:rPr>
              <w:t>20</w:t>
            </w:r>
          </w:p>
        </w:tc>
      </w:tr>
      <w:tr w:rsidR="00146C53" w:rsidRPr="00E7671B" w14:paraId="77DA9008" w14:textId="77777777" w:rsidTr="00146C53">
        <w:tc>
          <w:tcPr>
            <w:tcW w:w="1800" w:type="dxa"/>
            <w:vAlign w:val="center"/>
          </w:tcPr>
          <w:p w14:paraId="710DBB77" w14:textId="4BC52722" w:rsidR="00146C53" w:rsidRPr="00E7671B" w:rsidRDefault="00146C53" w:rsidP="00146C53">
            <w:pPr>
              <w:spacing w:before="80" w:after="80" w:line="36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 xml:space="preserve">Şekil </w:t>
            </w:r>
            <w:r>
              <w:rPr>
                <w:rFonts w:ascii="Times New Roman" w:eastAsia="Times New Roman" w:hAnsi="Times New Roman"/>
                <w:kern w:val="0"/>
                <w:sz w:val="24"/>
                <w:szCs w:val="24"/>
                <w:lang w:eastAsia="tr-TR"/>
              </w:rPr>
              <w:t>2</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3</w:t>
            </w:r>
            <w:r w:rsidRPr="00E7671B">
              <w:rPr>
                <w:rFonts w:ascii="Times New Roman" w:eastAsia="Times New Roman" w:hAnsi="Times New Roman"/>
                <w:kern w:val="0"/>
                <w:sz w:val="24"/>
                <w:szCs w:val="24"/>
                <w:lang w:eastAsia="tr-TR"/>
              </w:rPr>
              <w:t>.</w:t>
            </w:r>
          </w:p>
        </w:tc>
        <w:tc>
          <w:tcPr>
            <w:tcW w:w="5940" w:type="dxa"/>
            <w:vAlign w:val="center"/>
          </w:tcPr>
          <w:p w14:paraId="36DDB1ED" w14:textId="246F9F7F" w:rsidR="00146C53" w:rsidRPr="00E7671B"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Sistem Mimarisi Diyagramı</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71FFA7F0" w14:textId="1FFA85E4" w:rsidR="00146C53" w:rsidRPr="00E7671B" w:rsidRDefault="001A2DC2" w:rsidP="00146C53">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22</w:t>
            </w:r>
          </w:p>
        </w:tc>
      </w:tr>
      <w:tr w:rsidR="00146C53" w:rsidRPr="00E7671B" w14:paraId="0EB73324" w14:textId="77777777" w:rsidTr="00146C53">
        <w:tc>
          <w:tcPr>
            <w:tcW w:w="1800" w:type="dxa"/>
            <w:vAlign w:val="center"/>
          </w:tcPr>
          <w:p w14:paraId="39650E3D" w14:textId="61AE28C9" w:rsidR="00146C53" w:rsidRPr="00E7671B"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3.4</w:t>
            </w:r>
            <w:r w:rsidRPr="00E7671B">
              <w:rPr>
                <w:rFonts w:ascii="Times New Roman" w:eastAsia="Times New Roman" w:hAnsi="Times New Roman"/>
                <w:kern w:val="0"/>
                <w:sz w:val="24"/>
                <w:szCs w:val="24"/>
                <w:lang w:eastAsia="tr-TR"/>
              </w:rPr>
              <w:t>.</w:t>
            </w:r>
          </w:p>
        </w:tc>
        <w:tc>
          <w:tcPr>
            <w:tcW w:w="5940" w:type="dxa"/>
            <w:vAlign w:val="center"/>
          </w:tcPr>
          <w:p w14:paraId="74DFFC9E" w14:textId="679E5507" w:rsidR="00146C53"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Veri Akış Diyagramı..</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4FEB3E05" w14:textId="0E8C8249" w:rsidR="00146C53" w:rsidRDefault="001A2DC2" w:rsidP="00146C53">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30</w:t>
            </w:r>
          </w:p>
        </w:tc>
      </w:tr>
      <w:tr w:rsidR="00146C53" w:rsidRPr="00E7671B" w14:paraId="33D61C66" w14:textId="77777777" w:rsidTr="00146C53">
        <w:tc>
          <w:tcPr>
            <w:tcW w:w="1800" w:type="dxa"/>
            <w:vAlign w:val="center"/>
          </w:tcPr>
          <w:p w14:paraId="55B9EC9C" w14:textId="1E3F8BD9" w:rsidR="00146C53" w:rsidRPr="00E7671B"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4.2</w:t>
            </w:r>
            <w:r w:rsidRPr="00E7671B">
              <w:rPr>
                <w:rFonts w:ascii="Times New Roman" w:eastAsia="Times New Roman" w:hAnsi="Times New Roman"/>
                <w:kern w:val="0"/>
                <w:sz w:val="24"/>
                <w:szCs w:val="24"/>
                <w:lang w:eastAsia="tr-TR"/>
              </w:rPr>
              <w:t>.</w:t>
            </w:r>
          </w:p>
        </w:tc>
        <w:tc>
          <w:tcPr>
            <w:tcW w:w="5940" w:type="dxa"/>
            <w:vAlign w:val="center"/>
          </w:tcPr>
          <w:p w14:paraId="58B6ED25" w14:textId="1A8A646F" w:rsidR="00146C53"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Veritabanı Diyagram</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7CB4816D" w14:textId="1A13BF26" w:rsidR="00146C53" w:rsidRDefault="00B45B54" w:rsidP="00146C53">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1A2DC2">
              <w:rPr>
                <w:rFonts w:ascii="Times New Roman" w:eastAsia="Times New Roman" w:hAnsi="Times New Roman"/>
                <w:kern w:val="0"/>
                <w:sz w:val="24"/>
                <w:szCs w:val="24"/>
                <w:lang w:eastAsia="tr-TR"/>
              </w:rPr>
              <w:t>3</w:t>
            </w:r>
          </w:p>
        </w:tc>
      </w:tr>
      <w:tr w:rsidR="00146C53" w:rsidRPr="00E7671B" w14:paraId="76870324" w14:textId="77777777" w:rsidTr="00146C53">
        <w:tc>
          <w:tcPr>
            <w:tcW w:w="1800" w:type="dxa"/>
            <w:vAlign w:val="center"/>
          </w:tcPr>
          <w:p w14:paraId="15C112F0" w14:textId="53F97A52" w:rsidR="00146C53" w:rsidRPr="00E7671B"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6</w:t>
            </w:r>
            <w:r w:rsidRPr="00E7671B">
              <w:rPr>
                <w:rFonts w:ascii="Times New Roman" w:eastAsia="Times New Roman" w:hAnsi="Times New Roman"/>
                <w:kern w:val="0"/>
                <w:sz w:val="24"/>
                <w:szCs w:val="24"/>
                <w:lang w:eastAsia="tr-TR"/>
              </w:rPr>
              <w:t>.1.</w:t>
            </w:r>
          </w:p>
        </w:tc>
        <w:tc>
          <w:tcPr>
            <w:tcW w:w="5940" w:type="dxa"/>
            <w:vAlign w:val="center"/>
          </w:tcPr>
          <w:p w14:paraId="2B002BE6" w14:textId="5CDF9A5F" w:rsidR="00146C53"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Site Arayüzü 1 ...</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40A0DE90" w14:textId="3D0E43E3" w:rsidR="00146C53" w:rsidRDefault="00B45B54" w:rsidP="00146C53">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r w:rsidR="001A2DC2">
              <w:rPr>
                <w:rFonts w:ascii="Times New Roman" w:eastAsia="Times New Roman" w:hAnsi="Times New Roman"/>
                <w:kern w:val="0"/>
                <w:sz w:val="24"/>
                <w:szCs w:val="24"/>
                <w:lang w:eastAsia="tr-TR"/>
              </w:rPr>
              <w:t>8</w:t>
            </w:r>
          </w:p>
        </w:tc>
      </w:tr>
      <w:tr w:rsidR="00146C53" w:rsidRPr="00E7671B" w14:paraId="302F177A" w14:textId="77777777" w:rsidTr="00146C53">
        <w:tc>
          <w:tcPr>
            <w:tcW w:w="1800" w:type="dxa"/>
            <w:vAlign w:val="center"/>
          </w:tcPr>
          <w:p w14:paraId="57D8509B" w14:textId="2705A78E" w:rsidR="00146C53"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6.1</w:t>
            </w:r>
            <w:r w:rsidRPr="00E7671B">
              <w:rPr>
                <w:rFonts w:ascii="Times New Roman" w:eastAsia="Times New Roman" w:hAnsi="Times New Roman"/>
                <w:kern w:val="0"/>
                <w:sz w:val="24"/>
                <w:szCs w:val="24"/>
                <w:lang w:eastAsia="tr-TR"/>
              </w:rPr>
              <w:t>.</w:t>
            </w:r>
          </w:p>
        </w:tc>
        <w:tc>
          <w:tcPr>
            <w:tcW w:w="5940" w:type="dxa"/>
            <w:vAlign w:val="center"/>
          </w:tcPr>
          <w:p w14:paraId="209923A0" w14:textId="3F0AEAD5" w:rsidR="00146C53"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Site Arayüzü 2 ...</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2DF87862" w14:textId="619ADE17" w:rsidR="00146C53" w:rsidRDefault="00B45B54" w:rsidP="00146C53">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r w:rsidR="001A2DC2">
              <w:rPr>
                <w:rFonts w:ascii="Times New Roman" w:eastAsia="Times New Roman" w:hAnsi="Times New Roman"/>
                <w:kern w:val="0"/>
                <w:sz w:val="24"/>
                <w:szCs w:val="24"/>
                <w:lang w:eastAsia="tr-TR"/>
              </w:rPr>
              <w:t>9</w:t>
            </w:r>
          </w:p>
        </w:tc>
      </w:tr>
      <w:tr w:rsidR="00146C53" w:rsidRPr="00E7671B" w14:paraId="29C56D9A" w14:textId="77777777" w:rsidTr="00146C53">
        <w:tc>
          <w:tcPr>
            <w:tcW w:w="1800" w:type="dxa"/>
            <w:vAlign w:val="center"/>
          </w:tcPr>
          <w:p w14:paraId="03625CFF" w14:textId="51FD383A" w:rsidR="00146C53"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6.1</w:t>
            </w:r>
            <w:r w:rsidRPr="00E7671B">
              <w:rPr>
                <w:rFonts w:ascii="Times New Roman" w:eastAsia="Times New Roman" w:hAnsi="Times New Roman"/>
                <w:kern w:val="0"/>
                <w:sz w:val="24"/>
                <w:szCs w:val="24"/>
                <w:lang w:eastAsia="tr-TR"/>
              </w:rPr>
              <w:t>.</w:t>
            </w:r>
          </w:p>
        </w:tc>
        <w:tc>
          <w:tcPr>
            <w:tcW w:w="5940" w:type="dxa"/>
            <w:vAlign w:val="center"/>
          </w:tcPr>
          <w:p w14:paraId="6F964939" w14:textId="343CFCFD" w:rsidR="00146C53" w:rsidRDefault="00146C53" w:rsidP="00146C53">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Site Arayüzü 3 ...</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7383FE73" w14:textId="4148F1AD" w:rsidR="00146C53" w:rsidRDefault="001A2DC2" w:rsidP="00146C53">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50</w:t>
            </w:r>
          </w:p>
        </w:tc>
      </w:tr>
    </w:tbl>
    <w:p w14:paraId="6DA049FE"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2" w:name="_Toc346021899"/>
      <w:r w:rsidRPr="009436EE">
        <w:rPr>
          <w:rFonts w:ascii="Times New Roman" w:eastAsia="Times New Roman" w:hAnsi="Times New Roman"/>
          <w:kern w:val="0"/>
          <w:sz w:val="20"/>
          <w:szCs w:val="20"/>
          <w:lang w:eastAsia="tr-TR"/>
        </w:rPr>
        <w:br w:type="page"/>
      </w:r>
    </w:p>
    <w:p w14:paraId="39437987"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6C9A0B61"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6CB3722F"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3B306F48"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892820" w:rsidRPr="00E7671B" w14:paraId="2A66CFC1" w14:textId="65587EB3" w:rsidTr="00892820">
        <w:tc>
          <w:tcPr>
            <w:tcW w:w="1800" w:type="dxa"/>
            <w:vAlign w:val="center"/>
          </w:tcPr>
          <w:p w14:paraId="71D5994B" w14:textId="3817D8D7" w:rsidR="00892820" w:rsidRPr="00E7671B" w:rsidRDefault="00892820" w:rsidP="00012EAB">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3.2</w:t>
            </w:r>
            <w:r w:rsidRPr="00E7671B">
              <w:rPr>
                <w:rFonts w:ascii="Times New Roman" w:eastAsia="Times New Roman" w:hAnsi="Times New Roman"/>
                <w:kern w:val="0"/>
                <w:sz w:val="24"/>
                <w:szCs w:val="24"/>
                <w:lang w:eastAsia="tr-TR"/>
              </w:rPr>
              <w:t>.</w:t>
            </w:r>
          </w:p>
        </w:tc>
        <w:tc>
          <w:tcPr>
            <w:tcW w:w="5940" w:type="dxa"/>
            <w:vAlign w:val="center"/>
          </w:tcPr>
          <w:p w14:paraId="5355DE08" w14:textId="48F6B2D6" w:rsidR="00892820" w:rsidRPr="00E7671B" w:rsidRDefault="00892820" w:rsidP="00012EA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Araştırma Olanakları Tablosu……</w:t>
            </w:r>
            <w:r w:rsidRPr="00E7671B">
              <w:rPr>
                <w:rFonts w:ascii="Times New Roman" w:eastAsia="Times New Roman" w:hAnsi="Times New Roman"/>
                <w:kern w:val="0"/>
                <w:sz w:val="24"/>
                <w:szCs w:val="24"/>
                <w:lang w:eastAsia="tr-TR"/>
              </w:rPr>
              <w:t>………………………...</w:t>
            </w:r>
          </w:p>
        </w:tc>
        <w:tc>
          <w:tcPr>
            <w:tcW w:w="588" w:type="dxa"/>
            <w:vAlign w:val="center"/>
          </w:tcPr>
          <w:p w14:paraId="0F018D2B" w14:textId="23F60292" w:rsidR="00892820" w:rsidRPr="00E7671B" w:rsidRDefault="00B45B54" w:rsidP="00012EA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1A2DC2">
              <w:rPr>
                <w:rFonts w:ascii="Times New Roman" w:eastAsia="Times New Roman" w:hAnsi="Times New Roman"/>
                <w:kern w:val="0"/>
                <w:sz w:val="24"/>
                <w:szCs w:val="24"/>
                <w:lang w:eastAsia="tr-TR"/>
              </w:rPr>
              <w:t>8</w:t>
            </w:r>
          </w:p>
        </w:tc>
      </w:tr>
      <w:tr w:rsidR="00892820" w:rsidRPr="00E7671B" w14:paraId="0CB86533" w14:textId="77777777" w:rsidTr="00892820">
        <w:tc>
          <w:tcPr>
            <w:tcW w:w="1800" w:type="dxa"/>
            <w:vAlign w:val="center"/>
          </w:tcPr>
          <w:p w14:paraId="6106E387" w14:textId="6EF96294" w:rsidR="00892820" w:rsidRDefault="00A66380" w:rsidP="00012EAB">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5</w:t>
            </w:r>
            <w:r w:rsidR="00892820">
              <w:rPr>
                <w:rFonts w:ascii="Times New Roman" w:eastAsia="Times New Roman" w:hAnsi="Times New Roman"/>
                <w:kern w:val="0"/>
                <w:sz w:val="24"/>
                <w:szCs w:val="24"/>
                <w:lang w:eastAsia="tr-TR"/>
              </w:rPr>
              <w:t xml:space="preserve">.3. </w:t>
            </w:r>
          </w:p>
        </w:tc>
        <w:tc>
          <w:tcPr>
            <w:tcW w:w="5940" w:type="dxa"/>
            <w:vAlign w:val="center"/>
          </w:tcPr>
          <w:p w14:paraId="60539014" w14:textId="50A35C9B" w:rsidR="00892820" w:rsidRDefault="00892820" w:rsidP="00012EA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Risk Yönetimi Tablosu……………………………………..</w:t>
            </w:r>
          </w:p>
        </w:tc>
        <w:tc>
          <w:tcPr>
            <w:tcW w:w="588" w:type="dxa"/>
            <w:vAlign w:val="center"/>
          </w:tcPr>
          <w:p w14:paraId="00CB2789" w14:textId="73C83E6C" w:rsidR="00892820" w:rsidRPr="00E7671B" w:rsidRDefault="00B45B54" w:rsidP="00012EA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1A2DC2">
              <w:rPr>
                <w:rFonts w:ascii="Times New Roman" w:eastAsia="Times New Roman" w:hAnsi="Times New Roman"/>
                <w:kern w:val="0"/>
                <w:sz w:val="24"/>
                <w:szCs w:val="24"/>
                <w:lang w:eastAsia="tr-TR"/>
              </w:rPr>
              <w:t>9</w:t>
            </w:r>
          </w:p>
        </w:tc>
      </w:tr>
      <w:tr w:rsidR="00892820" w:rsidRPr="00E7671B" w14:paraId="565BFF3C" w14:textId="77777777" w:rsidTr="00892820">
        <w:tc>
          <w:tcPr>
            <w:tcW w:w="1800" w:type="dxa"/>
            <w:vAlign w:val="center"/>
          </w:tcPr>
          <w:p w14:paraId="294519F3" w14:textId="3DEC49A0" w:rsidR="00892820" w:rsidRDefault="00025CB8" w:rsidP="00012EAB">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5.6</w:t>
            </w:r>
            <w:r w:rsidR="00892820">
              <w:rPr>
                <w:rFonts w:ascii="Times New Roman" w:eastAsia="Times New Roman" w:hAnsi="Times New Roman"/>
                <w:kern w:val="0"/>
                <w:sz w:val="24"/>
                <w:szCs w:val="24"/>
                <w:lang w:eastAsia="tr-TR"/>
              </w:rPr>
              <w:t>.</w:t>
            </w:r>
          </w:p>
        </w:tc>
        <w:tc>
          <w:tcPr>
            <w:tcW w:w="5940" w:type="dxa"/>
            <w:vAlign w:val="center"/>
          </w:tcPr>
          <w:p w14:paraId="5B015106" w14:textId="67C7CD69" w:rsidR="00892820" w:rsidRDefault="00892820" w:rsidP="00012EA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Araştırma Önerisinden Beklenen Yaygın Etki Tablosu……</w:t>
            </w:r>
          </w:p>
        </w:tc>
        <w:tc>
          <w:tcPr>
            <w:tcW w:w="588" w:type="dxa"/>
            <w:vAlign w:val="center"/>
          </w:tcPr>
          <w:p w14:paraId="5C8E3389" w14:textId="3F7C2B8C" w:rsidR="00892820" w:rsidRPr="00E7671B" w:rsidRDefault="001A2DC2" w:rsidP="00012EA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42</w:t>
            </w:r>
          </w:p>
        </w:tc>
      </w:tr>
      <w:tr w:rsidR="00892820" w:rsidRPr="00E7671B" w14:paraId="4AD7ABF9" w14:textId="6BF2D2CD" w:rsidTr="00892820">
        <w:tc>
          <w:tcPr>
            <w:tcW w:w="1800" w:type="dxa"/>
            <w:vAlign w:val="center"/>
          </w:tcPr>
          <w:p w14:paraId="453CDC2E" w14:textId="77777777" w:rsidR="00892820" w:rsidRPr="00E7671B" w:rsidRDefault="00892820" w:rsidP="00012EAB">
            <w:pPr>
              <w:spacing w:before="80" w:after="8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Pr="00E7671B">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6</w:t>
            </w:r>
            <w:r w:rsidRPr="00E7671B">
              <w:rPr>
                <w:rFonts w:ascii="Times New Roman" w:eastAsia="Times New Roman" w:hAnsi="Times New Roman"/>
                <w:kern w:val="0"/>
                <w:sz w:val="24"/>
                <w:szCs w:val="24"/>
                <w:lang w:eastAsia="tr-TR"/>
              </w:rPr>
              <w:t>.1.</w:t>
            </w:r>
          </w:p>
        </w:tc>
        <w:tc>
          <w:tcPr>
            <w:tcW w:w="5940" w:type="dxa"/>
            <w:vAlign w:val="center"/>
          </w:tcPr>
          <w:p w14:paraId="7AB582A1" w14:textId="026A030B" w:rsidR="00892820" w:rsidRPr="00E7671B" w:rsidRDefault="00892820" w:rsidP="00012EA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İş-Zaman Çizelgesi</w:t>
            </w:r>
            <w:r w:rsidRPr="00E7671B">
              <w:rPr>
                <w:rFonts w:ascii="Times New Roman" w:eastAsia="Times New Roman" w:hAnsi="Times New Roman"/>
                <w:kern w:val="0"/>
                <w:sz w:val="24"/>
                <w:szCs w:val="24"/>
                <w:lang w:eastAsia="tr-TR"/>
              </w:rPr>
              <w:t>…………………………………………</w:t>
            </w:r>
          </w:p>
        </w:tc>
        <w:tc>
          <w:tcPr>
            <w:tcW w:w="588" w:type="dxa"/>
            <w:vAlign w:val="center"/>
          </w:tcPr>
          <w:p w14:paraId="5D8DE11B" w14:textId="1368DFBF" w:rsidR="00892820" w:rsidRPr="00E7671B" w:rsidRDefault="00B45B54" w:rsidP="00012EA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r w:rsidR="001A2DC2">
              <w:rPr>
                <w:rFonts w:ascii="Times New Roman" w:eastAsia="Times New Roman" w:hAnsi="Times New Roman"/>
                <w:kern w:val="0"/>
                <w:sz w:val="24"/>
                <w:szCs w:val="24"/>
                <w:lang w:eastAsia="tr-TR"/>
              </w:rPr>
              <w:t>7</w:t>
            </w:r>
          </w:p>
        </w:tc>
      </w:tr>
    </w:tbl>
    <w:p w14:paraId="11FE10F7" w14:textId="42CCBC80" w:rsidR="00B26686" w:rsidRPr="009436EE" w:rsidRDefault="002E1731" w:rsidP="00892820">
      <w:pPr>
        <w:spacing w:before="120" w:after="0" w:line="360" w:lineRule="auto"/>
        <w:rPr>
          <w:rFonts w:ascii="Times New Roman" w:eastAsia="Times New Roman" w:hAnsi="Times New Roman"/>
          <w:kern w:val="0"/>
          <w:sz w:val="20"/>
          <w:szCs w:val="20"/>
          <w:lang w:eastAsia="tr-TR"/>
        </w:rPr>
      </w:pPr>
      <w:r>
        <w:rPr>
          <w:rFonts w:ascii="Times New Roman" w:eastAsia="Times New Roman" w:hAnsi="Times New Roman"/>
          <w:kern w:val="0"/>
          <w:sz w:val="24"/>
          <w:szCs w:val="24"/>
          <w:lang w:eastAsia="tr-TR"/>
        </w:rPr>
        <w:t xml:space="preserve">        </w:t>
      </w:r>
    </w:p>
    <w:p w14:paraId="64DD30AE" w14:textId="77777777" w:rsidR="00B26686" w:rsidRPr="009436EE" w:rsidRDefault="00B26686" w:rsidP="00C53414">
      <w:pPr>
        <w:spacing w:before="120" w:after="0" w:line="240" w:lineRule="auto"/>
        <w:rPr>
          <w:rFonts w:ascii="Times New Roman" w:eastAsia="Times New Roman" w:hAnsi="Times New Roman"/>
          <w:kern w:val="0"/>
          <w:sz w:val="20"/>
          <w:szCs w:val="20"/>
          <w:lang w:eastAsia="tr-TR"/>
        </w:rPr>
      </w:pPr>
    </w:p>
    <w:p w14:paraId="4B6FBE36" w14:textId="62E92BA2"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18E0EE05" w14:textId="77777777" w:rsidR="005B05F8" w:rsidRPr="009436EE" w:rsidRDefault="005B05F8" w:rsidP="005B05F8">
      <w:pPr>
        <w:spacing w:before="120" w:after="0" w:line="240" w:lineRule="auto"/>
        <w:rPr>
          <w:rFonts w:ascii="Times New Roman" w:hAnsi="Times New Roman"/>
          <w:b/>
          <w:sz w:val="28"/>
          <w:szCs w:val="28"/>
        </w:rPr>
      </w:pPr>
      <w:bookmarkStart w:id="3" w:name="_Hlk187285882"/>
      <w:r w:rsidRPr="009436EE">
        <w:rPr>
          <w:rFonts w:ascii="Times New Roman" w:hAnsi="Times New Roman"/>
          <w:b/>
          <w:sz w:val="28"/>
          <w:szCs w:val="28"/>
        </w:rPr>
        <w:lastRenderedPageBreak/>
        <w:t>ÖZET</w:t>
      </w:r>
    </w:p>
    <w:p w14:paraId="0817E579"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17CB1A84"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65C4FF56"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12167174" w14:textId="77777777" w:rsidR="00744A0C" w:rsidRDefault="00744A0C" w:rsidP="004852C1">
      <w:pPr>
        <w:pStyle w:val="AnaParagrafYaziStiliSau"/>
        <w:spacing w:line="240" w:lineRule="auto"/>
      </w:pPr>
      <w:r w:rsidRPr="00744A0C">
        <w:rPr>
          <w:b/>
          <w:bCs/>
        </w:rPr>
        <w:t>Anahtar kelimeler:</w:t>
      </w:r>
      <w:r w:rsidRPr="00744A0C">
        <w:t xml:space="preserve"> Kan bağışı, farkındalık, web tasarımı, SMS entegrasyonu, sosyal sorumluluk, Java Spring Boot</w:t>
      </w:r>
    </w:p>
    <w:p w14:paraId="09673AD2" w14:textId="77777777" w:rsidR="00744A0C" w:rsidRPr="00744A0C" w:rsidRDefault="00744A0C" w:rsidP="004852C1">
      <w:pPr>
        <w:pStyle w:val="AnaParagrafYaziStiliSau"/>
        <w:spacing w:line="240" w:lineRule="auto"/>
      </w:pPr>
    </w:p>
    <w:p w14:paraId="64BE8DA9" w14:textId="77777777" w:rsidR="00744A0C" w:rsidRDefault="00744A0C" w:rsidP="004852C1">
      <w:pPr>
        <w:pStyle w:val="AnaParagrafYaziStiliSau"/>
        <w:spacing w:line="240" w:lineRule="auto"/>
      </w:pPr>
      <w:r w:rsidRPr="00744A0C">
        <w:t>Bu proje, kan bağışı farkındalığını artırmayı ve acil durumlarda kan bağışı sürecini hızlandırmayı hedefleyen bir web platformu geliştirmeyi amaçlamaktadır. Platform, kullanıcıların konum ve telefon bilgilerini kullanarak kayıt olmasını sağlar ve ihtiyaç durumunda hızlı SMS bildirimleri ile bağışçıları bilgilendirir.</w:t>
      </w:r>
    </w:p>
    <w:p w14:paraId="1FC7A168" w14:textId="77777777" w:rsidR="00744A0C" w:rsidRDefault="00744A0C" w:rsidP="004852C1">
      <w:pPr>
        <w:pStyle w:val="AnaParagrafYaziStiliSau"/>
        <w:spacing w:line="240" w:lineRule="auto"/>
      </w:pPr>
    </w:p>
    <w:p w14:paraId="020B2099" w14:textId="7D4D767D" w:rsidR="00744A0C" w:rsidRPr="00744A0C" w:rsidRDefault="00744A0C" w:rsidP="004852C1">
      <w:pPr>
        <w:pStyle w:val="AnaParagrafYaziStiliSau"/>
        <w:spacing w:line="240" w:lineRule="auto"/>
      </w:pPr>
      <w:r w:rsidRPr="00744A0C">
        <w:t xml:space="preserve"> Ayrıca, bağışçılara verilen puan sistemi, kullanıcıları teşvik ederek bağış süreçlerine katılımı artırmayı hedeflemektedir. Cevizci ve arkadaşları (2020), geçici ret sonrası bağışçı kazanımında telefon ve mesaj hatırlatmalarının potansiyel etkisi olduğunu ancak istatistiksel olarak anlamlı olmadığını belirtmişlerdir. Bu bağlamda, projemizde daha etkili hatırlatma yöntemleri kullanılarak bağışçı kazanımının artırılması amaçlanmaktadır.</w:t>
      </w:r>
    </w:p>
    <w:p w14:paraId="7FEE3C8F" w14:textId="77777777" w:rsidR="00744A0C" w:rsidRPr="00744A0C" w:rsidRDefault="00744A0C" w:rsidP="004852C1">
      <w:pPr>
        <w:pStyle w:val="AnaParagrafYaziStiliSau"/>
        <w:spacing w:line="240" w:lineRule="auto"/>
      </w:pPr>
      <w:r w:rsidRPr="00744A0C">
        <w:t>Proje kapsamında, Java Spring Boot ve React teknolojileri kullanılarak kullanıcı dostu bir arayüz ve etkili bir veri yönetim sistemi oluşturulmuştur. Aurum Mühendislik Sistemleri ve Mimarlık Dergisi (2018) tarafından sunulan öncül bilgi tabanlı kan paylaşım sistemi yaklaşımları doğrultusunda, platformun veritabanı yönetimi MSSQL tabanlı bir sistemle güvenli bir şekilde entegre edilmiştir. Hablemitoğlu ve arkadaşları (2010), kan bağışının bireylerin toplumsal sorumluluk bilincini artırmada önemli bir rol oynadığını belirtmişlerdir.</w:t>
      </w:r>
    </w:p>
    <w:p w14:paraId="719635E1" w14:textId="77777777" w:rsidR="00744A0C" w:rsidRPr="00744A0C" w:rsidRDefault="00744A0C" w:rsidP="004852C1">
      <w:pPr>
        <w:pStyle w:val="AnaParagrafYaziStiliSau"/>
        <w:spacing w:line="240" w:lineRule="auto"/>
      </w:pPr>
      <w:r w:rsidRPr="00744A0C">
        <w:t>Sonuç olarak, proje, dijital teknolojilerin sosyal sorumluluk alanında etkili bir şekilde kullanılabileceğini göstermekte ve toplum sağlığına yönelik önemli katkılar sunmaktadır.</w:t>
      </w:r>
    </w:p>
    <w:p w14:paraId="077CFCE8" w14:textId="77777777" w:rsidR="002977DD" w:rsidRPr="009436EE" w:rsidRDefault="009F4B57" w:rsidP="00744A0C">
      <w:pPr>
        <w:pStyle w:val="AnaParagrafYaziStiliSau"/>
        <w:rPr>
          <w:sz w:val="20"/>
          <w:szCs w:val="20"/>
        </w:rPr>
        <w:sectPr w:rsidR="002977DD" w:rsidRPr="009436EE" w:rsidSect="00716901">
          <w:pgSz w:w="11906" w:h="16838"/>
          <w:pgMar w:top="1701" w:right="1843" w:bottom="1418" w:left="1843" w:header="708" w:footer="708" w:gutter="0"/>
          <w:pgNumType w:fmt="lowerRoman"/>
          <w:cols w:space="708"/>
          <w:docGrid w:linePitch="360"/>
        </w:sectPr>
      </w:pPr>
      <w:r w:rsidRPr="009436EE">
        <w:rPr>
          <w:sz w:val="20"/>
          <w:szCs w:val="20"/>
        </w:rPr>
        <w:br w:type="page"/>
      </w:r>
    </w:p>
    <w:p w14:paraId="60FF0A0D" w14:textId="77777777" w:rsidR="00C86B22" w:rsidRPr="009436EE" w:rsidRDefault="00C86B22" w:rsidP="00D80A19">
      <w:pPr>
        <w:pStyle w:val="OzetYaziStiliSau"/>
        <w:rPr>
          <w:b/>
          <w:sz w:val="28"/>
          <w:szCs w:val="28"/>
        </w:rPr>
      </w:pPr>
    </w:p>
    <w:p w14:paraId="33317049" w14:textId="77777777" w:rsidR="009F4B57" w:rsidRPr="009436EE" w:rsidRDefault="009F4B57" w:rsidP="00C86B22">
      <w:pPr>
        <w:pStyle w:val="Heading1"/>
        <w:ind w:left="1418" w:hanging="1418"/>
      </w:pPr>
      <w:bookmarkStart w:id="4" w:name="_Toc346019778"/>
      <w:r w:rsidRPr="009436EE">
        <w:t>GİRİŞ</w:t>
      </w:r>
      <w:bookmarkEnd w:id="4"/>
    </w:p>
    <w:p w14:paraId="0AAD7903" w14:textId="77777777" w:rsidR="009F4B57" w:rsidRPr="009436EE" w:rsidRDefault="009F4B57" w:rsidP="00B77667">
      <w:pPr>
        <w:pStyle w:val="BaslikBosluklari"/>
      </w:pPr>
    </w:p>
    <w:p w14:paraId="3C082F6C" w14:textId="77777777" w:rsidR="009F4B57" w:rsidRPr="009436EE" w:rsidRDefault="009F4B57" w:rsidP="00B77667">
      <w:pPr>
        <w:pStyle w:val="BaslikBosluklari"/>
      </w:pPr>
    </w:p>
    <w:p w14:paraId="15FB06CB" w14:textId="416BE1DE" w:rsidR="00744A0C" w:rsidRPr="00744A0C" w:rsidRDefault="00744A0C" w:rsidP="00744A0C">
      <w:pPr>
        <w:pStyle w:val="AnaParagrafYaziStiliSau"/>
      </w:pPr>
      <w:r w:rsidRPr="00744A0C">
        <w:t xml:space="preserve">Kan bağışı, hayat kurtarıcı bir eylem olmasının yanı sıra toplum sağlığının sürdürülebilirliği açısından da kritik bir öneme sahiptir. Hablemitoğlu ve arkadaşları (2010) tarafından yapılan araştırmada, kan bağışının sosyolojik açıdan bir fedakârlık örneği olduğu ve bireylerin bu davranışı sergilemelerinde sosyal ve manevi faktörlerin etkili olduğu belirtilmiştir. Ancak, gönüllü kan bağışlarının yeterli seviyeye ulaşamaması, hem yerel hem de küresel ölçekte kan temini süreçlerini olumsuz etkilemektedir. Cevizci ve arkadaşları (2020) tarafından gerçekleştirilen çalışmada, geçici retlerin bağış oranlarını düşüren nedenler arasında yer aldığı ve bu durumun sürdürülebilir kan temini için ciddi bir sorun oluşturduğu vurgulanmıştır. Ülkemizde kan ihtiyacı Türk Kızılayı tarafından gönüllü bağışlarla karşılanmaktadır, ancak bu bağışların sayısının ihtiyacın gerisinde kaldığı bilinmektedir </w:t>
      </w:r>
      <w:r>
        <w:t>[2]</w:t>
      </w:r>
      <w:r w:rsidRPr="00744A0C">
        <w:t>.</w:t>
      </w:r>
    </w:p>
    <w:p w14:paraId="5A4050D1" w14:textId="77777777" w:rsidR="00744A0C" w:rsidRPr="00744A0C" w:rsidRDefault="00744A0C" w:rsidP="00744A0C">
      <w:pPr>
        <w:pStyle w:val="AnaParagrafYaziStiliSau"/>
      </w:pPr>
      <w:r w:rsidRPr="00744A0C">
        <w:t>Teknolojinin hızlı gelişimi, kan bağışı süreçlerini iyileştirmek için dijital çözümler geliştirilmesine olanak tanımaktadır. Aurum Mühendislik Sistemleri ve Mimarlık Dergisi (2018) tarafından sunulan öncül bilgi tabanlı kan paylaşım sistemi, gönüllü ve ihtiyaç sahipleri arasındaki iletişimi bulut sunucular üzerinden sağlayarak hızlı ve doğru eşleştirme yapabilmektedir. Bu uygulamalar sayesinde, bağışçılara uygun zamanlarda hatırlatmalar yapılabilir, kan ihtiyacı olan bireylerin talepleri hızlı bir şekilde karşılanabilir ve bağışçılar coğrafi konumlarına göre yönlendirilerek daha etkili bir bağış süreci oluşturulabilir.</w:t>
      </w:r>
    </w:p>
    <w:p w14:paraId="70694F2B" w14:textId="77777777" w:rsidR="00744A0C" w:rsidRPr="00744A0C" w:rsidRDefault="00744A0C" w:rsidP="00744A0C">
      <w:pPr>
        <w:pStyle w:val="AnaParagrafYaziStiliSau"/>
      </w:pPr>
      <w:r w:rsidRPr="00744A0C">
        <w:t>Bu tez çalışması, kan bağışı süreçlerinde yaşanan zorluklara dijital bir çözüm sunmayı amaçlamaktadır. Cevizci ve arkadaşları (2020) tarafından yapılan çalışmada, telefon ve mesaj hatırlatmalarının geçici ret sonrası bağışçı kazanımını artırmada potansiyel etkisi olduğu, ancak istatistiksel olarak anlamlı olmadığı görülmüştür. Bu doğrultuda, proje kapsamında geliştirilen dijital platform, daha etkili hatırlatma yöntemleri ile bağışçı kazanımını artırmayı hedeflemektedir. Hablemitoğlu ve arkadaşları (2010) ise kan bağışının bireylerin fedakârlık ve sosyal sorumluluk tutumlarıyla doğrudan ilişkili olduğunu belirtmişlerdir.</w:t>
      </w:r>
    </w:p>
    <w:p w14:paraId="019EDBC0" w14:textId="77777777" w:rsidR="002373AE" w:rsidRPr="007D42E3" w:rsidRDefault="002373AE" w:rsidP="004A5646">
      <w:pPr>
        <w:pStyle w:val="AnaParagrafYaziStiliSau"/>
      </w:pPr>
    </w:p>
    <w:p w14:paraId="4661132A" w14:textId="77777777" w:rsidR="009C006E" w:rsidRPr="007D42E3" w:rsidRDefault="00B0617A" w:rsidP="00B67095">
      <w:pPr>
        <w:pStyle w:val="AltBaslkSau"/>
        <w:rPr>
          <w:lang w:val="tr-TR"/>
        </w:rPr>
      </w:pPr>
      <w:r w:rsidRPr="007D42E3">
        <w:rPr>
          <w:lang w:val="tr-TR"/>
        </w:rPr>
        <w:lastRenderedPageBreak/>
        <w:t>Projenin Arka Planı ve Önemi</w:t>
      </w:r>
      <w:r w:rsidR="009C006E" w:rsidRPr="007D42E3">
        <w:rPr>
          <w:lang w:val="tr-TR"/>
        </w:rPr>
        <w:t xml:space="preserve"> </w:t>
      </w:r>
    </w:p>
    <w:p w14:paraId="152917DD" w14:textId="77777777" w:rsidR="002373AE" w:rsidRPr="007D42E3" w:rsidRDefault="002373AE" w:rsidP="004A5646">
      <w:pPr>
        <w:pStyle w:val="AnaParagrafYaziStiliSau"/>
      </w:pPr>
    </w:p>
    <w:bookmarkEnd w:id="3"/>
    <w:p w14:paraId="70D2B5B1" w14:textId="77777777" w:rsidR="00744A0C" w:rsidRPr="00744A0C" w:rsidRDefault="00744A0C" w:rsidP="00744A0C">
      <w:pPr>
        <w:pStyle w:val="AnaParagrafYaziStiliSau"/>
      </w:pPr>
      <w:r w:rsidRPr="00744A0C">
        <w:t>Kan bağışı, toplum sağlığı açısından hayati bir öneme sahiptir. Ancak, özellikle acil durumlarda veya afet bölgelerinde kan ihtiyacının hızlı bir şekilde karşılanamaması ciddi sonuçlara yol açabilmektedir. Geleneksel yöntemlerle bağışçıların belirlenmesi ve ihtiyaç sahiplerine ulaşılması zaman kaybına neden olabilir. Aurum Mühendislik Sistemleri ve Mimarlık Dergisi (2018) tarafından geliştirilen öncül bilgi tabanlı kan paylaşım sistemi, gönüllü ve ihtiyaç sahipleri arasındaki iletişimi dijital platformlar aracılığıyla hızlandırmayı ve verimliliği artırmayı amaçlamaktadır.</w:t>
      </w:r>
    </w:p>
    <w:p w14:paraId="5E91343F" w14:textId="77777777" w:rsidR="00744A0C" w:rsidRPr="00744A0C" w:rsidRDefault="00744A0C" w:rsidP="00744A0C">
      <w:pPr>
        <w:pStyle w:val="AnaParagrafYaziStiliSau"/>
      </w:pPr>
      <w:r w:rsidRPr="00744A0C">
        <w:t>Cevizci ve arkadaşları (2020) tarafından yapılan araştırmada, geçici ret alan bağışçıların telefon ve mesaj hatırlatmaları ile geri kazanım oranlarında artış gözlemlenmiştir. Bu sonuçlar, dijital hatırlatma yöntemlerinin kan bağışı süreçlerinde potansiyel bir rol oynadığını göstermektedir. Hablemitoğlu ve arkadaşları (2010) kan bağışının bireylerin fedakârlık ve sosyal sorumluluk tutumlarıyla doğrudan ilişkili olduğunu belirtmişlerdir. Bu doğrultuda, geliştirilen web tabanlı sistemin, bağışçı motivasyonunu artırarak kan bağışı oranlarının yükselmesine katkı sağlaması beklenmektedir.</w:t>
      </w:r>
    </w:p>
    <w:p w14:paraId="081443EC" w14:textId="77777777" w:rsidR="00B0617A" w:rsidRPr="00744A0C" w:rsidRDefault="00B0617A" w:rsidP="00744A0C">
      <w:pPr>
        <w:pStyle w:val="AnaParagrafYaziStiliSau"/>
      </w:pPr>
    </w:p>
    <w:p w14:paraId="0C7E5BA0" w14:textId="77777777" w:rsidR="00B0617A" w:rsidRDefault="00B0617A" w:rsidP="004A5646">
      <w:pPr>
        <w:pStyle w:val="AnaParagrafYaziStiliSau"/>
      </w:pPr>
    </w:p>
    <w:p w14:paraId="668DC704" w14:textId="77777777" w:rsidR="00B0617A" w:rsidRDefault="00B0617A" w:rsidP="004A5646">
      <w:pPr>
        <w:pStyle w:val="AnaParagrafYaziStiliSau"/>
      </w:pPr>
    </w:p>
    <w:p w14:paraId="6818BFA4" w14:textId="77777777" w:rsidR="00B0617A" w:rsidRPr="009436EE" w:rsidRDefault="00B0617A" w:rsidP="004A5646">
      <w:pPr>
        <w:pStyle w:val="AnaParagrafYaziStiliSau"/>
      </w:pPr>
    </w:p>
    <w:p w14:paraId="187CD298" w14:textId="77777777" w:rsidR="00E07D91" w:rsidRPr="009436EE" w:rsidRDefault="00E07D91" w:rsidP="004A5646">
      <w:pPr>
        <w:pStyle w:val="AnaParagrafYaziStiliSau"/>
      </w:pPr>
    </w:p>
    <w:p w14:paraId="07A7C6CC" w14:textId="77777777" w:rsidR="00AF2143" w:rsidRDefault="00AF2143" w:rsidP="004A5646">
      <w:pPr>
        <w:pStyle w:val="AnaParagrafYaziStiliSau"/>
        <w:jc w:val="center"/>
      </w:pPr>
      <w:r w:rsidRPr="00AF2143">
        <w:rPr>
          <w:noProof/>
          <w:lang w:val="tr-TR"/>
        </w:rPr>
        <w:lastRenderedPageBreak/>
        <w:drawing>
          <wp:inline distT="0" distB="0" distL="0" distR="0" wp14:anchorId="3C3FFB78" wp14:editId="7D9F01F5">
            <wp:extent cx="3677920" cy="814970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2097" cy="8181121"/>
                    </a:xfrm>
                    <a:prstGeom prst="rect">
                      <a:avLst/>
                    </a:prstGeom>
                  </pic:spPr>
                </pic:pic>
              </a:graphicData>
            </a:graphic>
          </wp:inline>
        </w:drawing>
      </w:r>
    </w:p>
    <w:p w14:paraId="4A822EB7" w14:textId="21F5DB4B" w:rsidR="002373AE" w:rsidRDefault="00AF2143" w:rsidP="004A5646">
      <w:pPr>
        <w:pStyle w:val="AnaParagrafYaziStiliSau"/>
        <w:jc w:val="center"/>
        <w:rPr>
          <w:sz w:val="18"/>
          <w:szCs w:val="18"/>
        </w:rPr>
      </w:pPr>
      <w:r w:rsidRPr="004A5646">
        <w:rPr>
          <w:sz w:val="18"/>
          <w:szCs w:val="18"/>
        </w:rPr>
        <w:t>Şekil 1.1 akış Şeması</w:t>
      </w:r>
    </w:p>
    <w:p w14:paraId="6FEA7F1F" w14:textId="71DF8814" w:rsidR="00C72DA8" w:rsidRDefault="00C72DA8" w:rsidP="004A5646">
      <w:pPr>
        <w:pStyle w:val="AnaParagrafYaziStiliSau"/>
        <w:jc w:val="center"/>
        <w:rPr>
          <w:sz w:val="18"/>
          <w:szCs w:val="18"/>
        </w:rPr>
      </w:pPr>
    </w:p>
    <w:p w14:paraId="121E0FD1" w14:textId="77777777" w:rsidR="00C72DA8" w:rsidRPr="00C72DA8" w:rsidRDefault="00C72DA8" w:rsidP="00C72DA8">
      <w:pPr>
        <w:pStyle w:val="AnaParagrafYaziStiliSau"/>
      </w:pPr>
      <w:bookmarkStart w:id="5" w:name="_Hlk187285953"/>
      <w:r w:rsidRPr="00C72DA8">
        <w:lastRenderedPageBreak/>
        <w:t>Bu akış diyagramı, bir kan bağışı yönetim sisteminin işleyişini detaylı bir şekilde açıklamaktadır. Süreç, kullanıcının sisteme erişimi ile başlar ve öncelikle kullanıcı kayıt ve giriş kontrolü yapılır. Eğer kullanıcı sisteme daha önce kayıtlı değilse, kayıt formu doldurma adımına yönlendirilir. Kayıt işleminin tamamlanmasının ardından, kullanıcı kimliğini doğrulamak amacıyla bir SMS doğrulama süreci gerçekleştirilir.</w:t>
      </w:r>
    </w:p>
    <w:p w14:paraId="26518105" w14:textId="77777777" w:rsidR="00C72DA8" w:rsidRPr="00C72DA8" w:rsidRDefault="00C72DA8" w:rsidP="00C72DA8">
      <w:pPr>
        <w:pStyle w:val="AnaParagrafYaziStiliSau"/>
      </w:pPr>
    </w:p>
    <w:p w14:paraId="1FCF6A38" w14:textId="77777777" w:rsidR="00C72DA8" w:rsidRPr="00C72DA8" w:rsidRDefault="00C72DA8" w:rsidP="00C72DA8">
      <w:pPr>
        <w:pStyle w:val="AnaParagrafYaziStiliSau"/>
      </w:pPr>
      <w:r w:rsidRPr="00C72DA8">
        <w:t>Doğrulamanın ardından, kullanıcı tarafından bir kan bağışı ilanı oluşturulur. Bu ilan, sistem tarafından uygun bağışçıları belirlemek ve onlara SMS ile bilgilendirme göndermek üzere işlenir. Bağışçı bulunup bulunmadığı kontrol edilir. Eğer uygun bir bağışçı bulunursa, bağış süreci tamamlanarak işlem sonlandırılır. Ancak, bağışçı bulunamadığı durumlarda, sistem kullanıcıya yeni bir ilan oluşturma veya mevcut ilanı güncelleme imkânı sunar.</w:t>
      </w:r>
    </w:p>
    <w:p w14:paraId="732AB22B" w14:textId="77777777" w:rsidR="00C72DA8" w:rsidRPr="00C72DA8" w:rsidRDefault="00C72DA8" w:rsidP="00C72DA8">
      <w:pPr>
        <w:pStyle w:val="AnaParagrafYaziStiliSau"/>
      </w:pPr>
    </w:p>
    <w:p w14:paraId="27744B12" w14:textId="30C1EB10" w:rsidR="00C72DA8" w:rsidRDefault="00C72DA8" w:rsidP="00C72DA8">
      <w:pPr>
        <w:pStyle w:val="AnaParagrafYaziStiliSau"/>
      </w:pPr>
      <w:r w:rsidRPr="00C72DA8">
        <w:t>Bu sistem, kan bağışı sürecini dijitalleştirerek hem bağışçıları hem de ihtiyaç sahiplerini hızlı ve etkin bir şekilde bir araya getirmeyi hedeflemektedir. Süreç, bağış sürecinin başarıyla tamamlanması veya ilan güncelleme aşamasından sonra sona erer. Bu yapı, kullanıcı dostu bir deneyim sağlarken aynı zamanda bağış sürecini optimize etmektedir.</w:t>
      </w:r>
    </w:p>
    <w:p w14:paraId="1A638075" w14:textId="77777777" w:rsidR="00C72DA8" w:rsidRPr="00C72DA8" w:rsidRDefault="00C72DA8" w:rsidP="00C72DA8">
      <w:pPr>
        <w:pStyle w:val="AnaParagrafYaziStiliSau"/>
      </w:pPr>
    </w:p>
    <w:p w14:paraId="7F46FB91" w14:textId="77777777" w:rsidR="0009168E" w:rsidRPr="007D42E3" w:rsidRDefault="00192EBA" w:rsidP="00B67095">
      <w:pPr>
        <w:pStyle w:val="AltBaslkSau"/>
        <w:rPr>
          <w:lang w:val="tr-TR"/>
        </w:rPr>
      </w:pPr>
      <w:r w:rsidRPr="007D42E3">
        <w:rPr>
          <w:lang w:val="tr-TR"/>
        </w:rPr>
        <w:t>Literatür Taraması</w:t>
      </w:r>
    </w:p>
    <w:p w14:paraId="612DE8C1" w14:textId="77777777" w:rsidR="002373AE" w:rsidRPr="007D42E3" w:rsidRDefault="002373AE" w:rsidP="004A5646">
      <w:pPr>
        <w:pStyle w:val="AnaParagrafYaziStiliSau"/>
      </w:pPr>
    </w:p>
    <w:p w14:paraId="3947105A" w14:textId="77777777" w:rsidR="00192EBA" w:rsidRPr="007D42E3" w:rsidRDefault="00192EBA" w:rsidP="004A5646">
      <w:pPr>
        <w:pStyle w:val="AnaParagrafYaziStiliSau"/>
      </w:pPr>
      <w:r w:rsidRPr="007D42E3">
        <w:t>Kan bağışıyla ilgili daha önce yapılan çalışmalar, bağışçıların motivasyonunu artırmak için çeşitli teşvik yöntemlerinin etkili olduğunu göstermektedir. Örneğin:</w:t>
      </w:r>
    </w:p>
    <w:p w14:paraId="764B172C" w14:textId="77777777" w:rsidR="00192EBA" w:rsidRPr="007D42E3" w:rsidRDefault="00192EBA" w:rsidP="004A5646">
      <w:pPr>
        <w:pStyle w:val="AnaParagrafYaziStiliSau"/>
      </w:pPr>
    </w:p>
    <w:p w14:paraId="39C4E1F4" w14:textId="77777777" w:rsidR="00192EBA" w:rsidRPr="007D42E3" w:rsidRDefault="00192EBA" w:rsidP="004A5646">
      <w:pPr>
        <w:pStyle w:val="AnaParagrafYaziStiliSau"/>
        <w:numPr>
          <w:ilvl w:val="0"/>
          <w:numId w:val="4"/>
        </w:numPr>
      </w:pPr>
      <w:r w:rsidRPr="007D42E3">
        <w:t>Cevizci ve arkadaşları (2010), bağışçıların motivasyonel unsurlarını incelemiş ve bu unsurların bağış oranlarını artırmada etkili olduğunu belirtmiştir.</w:t>
      </w:r>
    </w:p>
    <w:p w14:paraId="511D27EE" w14:textId="77777777" w:rsidR="00192EBA" w:rsidRPr="007D42E3" w:rsidRDefault="00192EBA" w:rsidP="004A5646">
      <w:pPr>
        <w:pStyle w:val="AnaParagrafYaziStiliSau"/>
        <w:numPr>
          <w:ilvl w:val="0"/>
          <w:numId w:val="4"/>
        </w:numPr>
      </w:pPr>
      <w:r w:rsidRPr="007D42E3">
        <w:t>Hablemitoğlu ve arkadaşları (2010), kan bağışının sosyal sorumluluk bağlamında ele alınması gerektiğini vurgulamıştır.</w:t>
      </w:r>
    </w:p>
    <w:p w14:paraId="6691AA94" w14:textId="77777777" w:rsidR="0009168E" w:rsidRPr="007D42E3" w:rsidRDefault="00192EBA" w:rsidP="004A5646">
      <w:pPr>
        <w:pStyle w:val="AnaParagrafYaziStiliSau"/>
      </w:pPr>
      <w:r w:rsidRPr="007D42E3">
        <w:t>Bu çalışmalardan elde edilen bilgiler, mevcut projenin altyapısını oluşturmuş ve dijital çözümlerle desteklenmiştir.</w:t>
      </w:r>
    </w:p>
    <w:p w14:paraId="7D49D6CA" w14:textId="77777777" w:rsidR="002373AE" w:rsidRPr="007D42E3" w:rsidRDefault="002373AE" w:rsidP="004A5646">
      <w:pPr>
        <w:pStyle w:val="AnaParagrafYaziStiliSau"/>
      </w:pPr>
    </w:p>
    <w:p w14:paraId="14C1FA39" w14:textId="77777777" w:rsidR="00BD1F84" w:rsidRPr="007D42E3" w:rsidRDefault="00192EBA" w:rsidP="00B67095">
      <w:pPr>
        <w:pStyle w:val="AltBaslkSau"/>
      </w:pPr>
      <w:bookmarkStart w:id="6" w:name="_Toc346019781"/>
      <w:r w:rsidRPr="007D42E3">
        <w:lastRenderedPageBreak/>
        <w:t>Problem Tanımı</w:t>
      </w:r>
      <w:r w:rsidR="008356BC" w:rsidRPr="007D42E3">
        <w:t xml:space="preserve"> </w:t>
      </w:r>
      <w:bookmarkEnd w:id="6"/>
    </w:p>
    <w:p w14:paraId="70A9137A" w14:textId="77777777" w:rsidR="002373AE" w:rsidRPr="007D42E3" w:rsidRDefault="002373AE" w:rsidP="004A5646">
      <w:pPr>
        <w:pStyle w:val="AnaParagrafYaziStiliSau"/>
      </w:pPr>
    </w:p>
    <w:p w14:paraId="215D270F" w14:textId="77777777" w:rsidR="00192EBA" w:rsidRPr="007D42E3" w:rsidRDefault="00192EBA" w:rsidP="004A5646">
      <w:pPr>
        <w:pStyle w:val="AnaParagrafYaziStiliSau"/>
      </w:pPr>
      <w:r w:rsidRPr="007D42E3">
        <w:t>Türkiye’de ve dünyada kan bağış oranları istenen seviyede değildir. Özellikle acil durumlar ve doğal afetlerde kan temininde gecikmeler yaşanabilmektedir. Geleneksel kan bağışı yöntemleri, bağışçıların belirlenmesinde ve ihtiyaç sahiplerine ulaşılmasında yetersiz kalmaktadır. Bu durum, sağlık hizmetlerinin sürdürülebilirliğini olumsuz etkileyebilir.</w:t>
      </w:r>
    </w:p>
    <w:p w14:paraId="0DB0281E" w14:textId="77777777" w:rsidR="00192EBA" w:rsidRPr="007D42E3" w:rsidRDefault="00192EBA" w:rsidP="004A5646">
      <w:pPr>
        <w:pStyle w:val="AnaParagrafYaziStiliSau"/>
      </w:pPr>
    </w:p>
    <w:p w14:paraId="39FFCD2F" w14:textId="77777777" w:rsidR="002373AE" w:rsidRPr="007D42E3" w:rsidRDefault="00192EBA" w:rsidP="004A5646">
      <w:pPr>
        <w:pStyle w:val="AnaParagrafYaziStiliSau"/>
      </w:pPr>
      <w:r w:rsidRPr="007D42E3">
        <w:t>Mevcut problem, dijital teknolojilerden faydalanarak nasıl çözülebilir? Bu soruya yanıt aramak amacıyla proje geliştirilmiştir. Kan bağış süreçlerini daha erişilebilir ve hızlı hale getirmek, platformun temel hedefidir.</w:t>
      </w:r>
    </w:p>
    <w:p w14:paraId="256F4617" w14:textId="77777777" w:rsidR="00192EBA" w:rsidRPr="007D42E3" w:rsidRDefault="00192EBA" w:rsidP="004A5646">
      <w:pPr>
        <w:pStyle w:val="AnaParagrafYaziStiliSau"/>
      </w:pPr>
    </w:p>
    <w:p w14:paraId="38E094CE" w14:textId="77777777" w:rsidR="0009168E" w:rsidRPr="007D42E3" w:rsidRDefault="00192EBA" w:rsidP="00B67095">
      <w:pPr>
        <w:pStyle w:val="AltBaslkSau"/>
      </w:pPr>
      <w:r w:rsidRPr="007D42E3">
        <w:t>Araştırmanın Amacı</w:t>
      </w:r>
    </w:p>
    <w:p w14:paraId="1AB9825F" w14:textId="77777777" w:rsidR="002373AE" w:rsidRPr="007D42E3" w:rsidRDefault="002373AE" w:rsidP="004A5646">
      <w:pPr>
        <w:pStyle w:val="AnaParagrafYaziStiliSau"/>
      </w:pPr>
    </w:p>
    <w:p w14:paraId="3AE4E048" w14:textId="77777777" w:rsidR="00821EE2" w:rsidRPr="00821EE2" w:rsidRDefault="00821EE2" w:rsidP="00821EE2">
      <w:pPr>
        <w:pStyle w:val="AnaParagrafYaziStiliSau"/>
      </w:pPr>
      <w:r w:rsidRPr="00821EE2">
        <w:t>Bu çalışmanın amacı, toplumda kan bağışı farkındalığını artıracak ve acil durumlarda hızlı hareket edilmesini sağlayacak bir dijital platform geliştirmektir. Platformun, kullanıcıların bağış süreçlerine kolaylıkla katılmasını sağlaması ve SMS bildirimleri gibi yenilikçi yöntemlerle süreci hızlandırması hedeflenmektedir. Ayrıca, bağışçılar için bir puanlama sistemi sunularak, sosyal yardımların teşvik edilmesi amaçlanmaktadır.</w:t>
      </w:r>
    </w:p>
    <w:p w14:paraId="797CF5FB" w14:textId="683AA27F" w:rsidR="00821EE2" w:rsidRPr="00821EE2" w:rsidRDefault="00821EE2" w:rsidP="00821EE2">
      <w:pPr>
        <w:pStyle w:val="AnaParagrafYaziStiliSau"/>
      </w:pPr>
      <w:r w:rsidRPr="00821EE2">
        <w:t>ACU Sağlık Bilimleri Dergisi'nde yayınlanan bir çalışma, "kan bağış davranışını etkileyen faktörlerin belirlenmesi ve bu faktörlerin planlı davranış teorisi çerçevesinde değerlendirilmesi" gerektiğini ortaya koymuştur [4]. Bu bağlamda, "planlı davranış teorisi, bireylerin davranışsal niyet ve davranışı üzerindeki tutum, sübjektif norm ve algılanan davranışsal kontrol gibi faktörlerin etkisini sistematik bir şekilde incelemektedir" [4]. Dolayısıyla, geliştirilecek dijital platformun, kan bağışçılarını motive eden ve bağış sürecini kolaylaştıran özellikler içermesi beklenmektedir.</w:t>
      </w:r>
    </w:p>
    <w:p w14:paraId="49F5977E" w14:textId="77777777" w:rsidR="00821EE2" w:rsidRPr="00821EE2" w:rsidRDefault="00821EE2" w:rsidP="00821EE2">
      <w:pPr>
        <w:pStyle w:val="AnaParagrafYaziStiliSau"/>
      </w:pPr>
      <w:r w:rsidRPr="00821EE2">
        <w:t xml:space="preserve">Çankaya Üniversitesi Fen-Edebiyat Fakültesi tarafından gerçekleştirilen bir araştırmada ise, "üniversite öğrencilerinin kan bağışına karşı tutumları ve bu tutumları etkileyen bilgilerin incelenmesi" hedeflenmiştir [5]. Araştırma sonuçları, "öğrencilerin büyük bir kısmının kan bağışını hayati bir sorumluluk olarak gördüğünü ve kan bağışında bulunma niyetlerinin, sahip oldukları bilgi düzeyiyle </w:t>
      </w:r>
      <w:r w:rsidRPr="00821EE2">
        <w:lastRenderedPageBreak/>
        <w:t>doğrudan ilişkili olduğunu" göstermiştir [5]. Bu doğrultuda, projemiz dijital platformunun, kullanıcıların kan bağışına ilişkin bilgilerini artıracak ve olumlu tutumlar geliştirmelerini destekleyecek içeriklere sahip olması planlanmaktadır.</w:t>
      </w:r>
    </w:p>
    <w:p w14:paraId="6DC1999B" w14:textId="77777777" w:rsidR="00821EE2" w:rsidRPr="00821EE2" w:rsidRDefault="00821EE2" w:rsidP="00821EE2">
      <w:pPr>
        <w:pStyle w:val="AnaParagrafYaziStiliSau"/>
      </w:pPr>
      <w:r w:rsidRPr="00821EE2">
        <w:t>Bu çalışma ile dijital teknolojilerin toplumsal fayda sağlamak için nasıl kullanılabileceği konusunda bir model sunulması hedeflenmiştir.</w:t>
      </w:r>
    </w:p>
    <w:p w14:paraId="2ECCA2FB" w14:textId="77777777" w:rsidR="00192EBA" w:rsidRPr="007D42E3" w:rsidRDefault="00192EBA" w:rsidP="004A5646">
      <w:pPr>
        <w:pStyle w:val="AnaParagrafYaziStiliSau"/>
      </w:pPr>
    </w:p>
    <w:p w14:paraId="7B954A0D" w14:textId="77777777" w:rsidR="004002A7" w:rsidRPr="007D42E3" w:rsidRDefault="00192EBA" w:rsidP="00B67095">
      <w:pPr>
        <w:pStyle w:val="AltBaslkSau"/>
      </w:pPr>
      <w:r w:rsidRPr="007D42E3">
        <w:t>Araştırmanın Kapsamı ve Sınırlamaları</w:t>
      </w:r>
    </w:p>
    <w:p w14:paraId="47FD71AB" w14:textId="77777777" w:rsidR="00821EE2" w:rsidRPr="008A6227" w:rsidRDefault="00821EE2" w:rsidP="008A6227">
      <w:pPr>
        <w:pStyle w:val="AnaParagrafYaziStiliSau"/>
      </w:pPr>
      <w:r w:rsidRPr="008A6227">
        <w:t>Proje, kan bağış sürecinin dijitalleştirilmesi için tasarlanan bir platformun geliştirilmesini kapsamaktadır. Çalışma, Türkiye’deki mevcut kan bağışı sistemine odaklanmış olup, kullanıcıların kolaylıkla bağışçı ve ihtiyaç sahibi olarak kaydolabileceği bir yapı oluşturmayı hedeflemektedir.</w:t>
      </w:r>
    </w:p>
    <w:p w14:paraId="60FE7AE5" w14:textId="6FF27435" w:rsidR="00821EE2" w:rsidRPr="008A6227" w:rsidRDefault="00821EE2" w:rsidP="008A6227">
      <w:pPr>
        <w:pStyle w:val="AnaParagrafYaziStiliSau"/>
      </w:pPr>
      <w:r w:rsidRPr="008A6227">
        <w:t>ACU Sağlık Bilimleri Dergisi'nde yapılan araştırmada, "kan bağışı kampanyalarında çekici ve başarılı politikaların oluşturulabilmesi için bağış davranışını etkileyen faktörlerin belirlenmesi önemlidir" [4]. Bu doğrultuda, platformun geliştirilmesinde, kullanıcıların kan bağışına katılımını artıracak teşvik mekanizmaları ve bilgilendirme araçları entegre edilecektir.</w:t>
      </w:r>
    </w:p>
    <w:p w14:paraId="1DBD91DD" w14:textId="77777777" w:rsidR="00821EE2" w:rsidRPr="008A6227" w:rsidRDefault="00821EE2" w:rsidP="008A6227">
      <w:pPr>
        <w:pStyle w:val="AnaParagrafYaziStiliSau"/>
      </w:pPr>
      <w:r w:rsidRPr="008A6227">
        <w:t>Çankaya Üniversitesi tarafından yapılan çalışmada ise, "üniversite öğrencilerinin kan bağışına yönelik tutumlarının ve bu tutumları etkileyen bilgilerin incelenmesi" sonucu, "öğrencilerin bilgi düzeylerinin artırılmasının, kan bağışına olan katılım oranlarını olumlu yönde etkileyebileceği" saptanmıştır [5]. Bu nedenle, platformun eğitim ve bilinçlendirme içerikleri ile desteklenmesi planlanmaktadır.</w:t>
      </w:r>
    </w:p>
    <w:p w14:paraId="0C9189A1" w14:textId="77777777" w:rsidR="00821EE2" w:rsidRPr="008A6227" w:rsidRDefault="00821EE2" w:rsidP="008A6227">
      <w:pPr>
        <w:pStyle w:val="AnaParagrafYaziStiliSau"/>
      </w:pPr>
      <w:r w:rsidRPr="008A6227">
        <w:t>Sınırlamalar:</w:t>
      </w:r>
    </w:p>
    <w:p w14:paraId="46599DC2" w14:textId="77777777" w:rsidR="00821EE2" w:rsidRPr="008A6227" w:rsidRDefault="00821EE2" w:rsidP="008A6227">
      <w:pPr>
        <w:pStyle w:val="AnaParagrafYaziStiliSau"/>
      </w:pPr>
      <w:r w:rsidRPr="008A6227">
        <w:t>Platformun etkinliği, kullanıcıların katılım oranlarına bağlıdır.</w:t>
      </w:r>
    </w:p>
    <w:p w14:paraId="7706051F" w14:textId="77777777" w:rsidR="00821EE2" w:rsidRPr="008A6227" w:rsidRDefault="00821EE2" w:rsidP="008A6227">
      <w:pPr>
        <w:pStyle w:val="AnaParagrafYaziStiliSau"/>
      </w:pPr>
      <w:r w:rsidRPr="008A6227">
        <w:t>Veri güvenliği ve kullanıcı gizliliği, platformun başarısı için kritik öneme sahiptir.</w:t>
      </w:r>
    </w:p>
    <w:p w14:paraId="3CFF7ACF" w14:textId="77777777" w:rsidR="00821EE2" w:rsidRPr="008A6227" w:rsidRDefault="00821EE2" w:rsidP="008A6227">
      <w:pPr>
        <w:pStyle w:val="AnaParagrafYaziStiliSau"/>
      </w:pPr>
      <w:r w:rsidRPr="008A6227">
        <w:t>Pilot çalışma süreci sadece belirli bir coğrafi bölgeyle sınırlandırılmıştır.</w:t>
      </w:r>
    </w:p>
    <w:p w14:paraId="30173D7A" w14:textId="632578BB" w:rsidR="00821EE2" w:rsidRPr="008A6227" w:rsidRDefault="00821EE2" w:rsidP="008A6227">
      <w:pPr>
        <w:pStyle w:val="AnaParagrafYaziStiliSau"/>
      </w:pPr>
      <w:r w:rsidRPr="008A6227">
        <w:t>Bu sınırlamalar, platformun geniş ölçekli uygulanabilirliğinin ve uzun vadeli başarısının değerlendirilmesinde dikkate alınmalıdır. Özellikle, "gönüllü kan bağışçılarının motivasyonları ve engelleri üzerine yapılan çalışmalar, platformun kullanıcı deneyimini iyileştirmek için gerekli iyileştirmelerin belirlenmesine yardımcı olmuştur" [4]. Bu bağlamda, çalışmanın sonuçları genel nüfus için genellenebilirlik taşımayabilir ve farklı demografik gruplar üzerinde ek araştırmalar yapılması gerekebilir.</w:t>
      </w:r>
    </w:p>
    <w:p w14:paraId="29BB0E28" w14:textId="77777777" w:rsidR="0010752D" w:rsidRDefault="0010752D" w:rsidP="004A5646">
      <w:pPr>
        <w:pStyle w:val="AnaParagrafYaziStiliSau"/>
      </w:pPr>
    </w:p>
    <w:p w14:paraId="081AD952" w14:textId="77777777" w:rsidR="0010752D" w:rsidRDefault="0010752D" w:rsidP="00616228">
      <w:pPr>
        <w:pStyle w:val="AltBaslkSau"/>
      </w:pPr>
      <w:r>
        <w:lastRenderedPageBreak/>
        <w:t>Piyasadaki Mevcut Çözümler</w:t>
      </w:r>
    </w:p>
    <w:p w14:paraId="090FC887" w14:textId="77777777" w:rsidR="0010752D" w:rsidRPr="0010752D" w:rsidRDefault="0010752D" w:rsidP="004A5646">
      <w:pPr>
        <w:pStyle w:val="AnaParagrafYaziStiliSau"/>
      </w:pPr>
    </w:p>
    <w:p w14:paraId="3D8C9D30" w14:textId="77777777" w:rsidR="0010752D" w:rsidRPr="0010752D" w:rsidRDefault="0010752D" w:rsidP="0010752D">
      <w:pPr>
        <w:pStyle w:val="AltBaslkSau"/>
        <w:numPr>
          <w:ilvl w:val="0"/>
          <w:numId w:val="0"/>
        </w:numPr>
        <w:ind w:left="360"/>
        <w:rPr>
          <w:b w:val="0"/>
        </w:rPr>
      </w:pPr>
      <w:r w:rsidRPr="0010752D">
        <w:rPr>
          <w:b w:val="0"/>
        </w:rPr>
        <w:t>Kan bağışı ve yardım projeleri için piyasada birçok dijital platform ve yazılım çözümü bulunmaktadır. Bu çözümler genellikle bağışçıları ve ihtiyaç sahiplerini bir araya getirerek süreçleri hızlandırmayı ve verimliliği artırmayı hedeflemektedir. Mevcut çözümler şu şekilde sıralanabilir:</w:t>
      </w:r>
    </w:p>
    <w:p w14:paraId="5677127A" w14:textId="77777777" w:rsidR="0010752D" w:rsidRDefault="0010752D" w:rsidP="004A5646">
      <w:pPr>
        <w:pStyle w:val="AnaParagrafYaziStiliSau"/>
      </w:pPr>
    </w:p>
    <w:p w14:paraId="310CBC92" w14:textId="77777777" w:rsidR="0010752D" w:rsidRDefault="0010752D" w:rsidP="003A0255">
      <w:pPr>
        <w:pStyle w:val="AnaParagrafYaziStiliSau"/>
        <w:numPr>
          <w:ilvl w:val="0"/>
          <w:numId w:val="24"/>
        </w:numPr>
      </w:pPr>
      <w:r>
        <w:t>Türk Kızılayı Kan Bağışı Mobil Uygulaması:</w:t>
      </w:r>
    </w:p>
    <w:p w14:paraId="50AAF63E" w14:textId="77777777" w:rsidR="0010752D" w:rsidRDefault="0010752D" w:rsidP="004A5646">
      <w:pPr>
        <w:pStyle w:val="AnaParagrafYaziStiliSau"/>
      </w:pPr>
    </w:p>
    <w:p w14:paraId="49B5941F" w14:textId="77777777" w:rsidR="0010752D" w:rsidRDefault="0010752D" w:rsidP="003A0255">
      <w:pPr>
        <w:pStyle w:val="AnaParagrafYaziStiliSau"/>
        <w:numPr>
          <w:ilvl w:val="0"/>
          <w:numId w:val="25"/>
        </w:numPr>
      </w:pPr>
      <w:r>
        <w:t>Türkiye genelinde kan bağışı süreçlerini organize etmek için kullanılan bir mobil uygulamadır.</w:t>
      </w:r>
    </w:p>
    <w:p w14:paraId="56003CCE" w14:textId="77777777" w:rsidR="0010752D" w:rsidRDefault="0010752D" w:rsidP="003A0255">
      <w:pPr>
        <w:pStyle w:val="AnaParagrafYaziStiliSau"/>
        <w:numPr>
          <w:ilvl w:val="0"/>
          <w:numId w:val="25"/>
        </w:numPr>
      </w:pPr>
      <w:r>
        <w:t>Kullanıcıların kan bağış noktalarını bulmalarını sağlar ve bağış geçmişlerini takip etmelerine olanak tanır.</w:t>
      </w:r>
    </w:p>
    <w:p w14:paraId="622998FB" w14:textId="77777777" w:rsidR="0010752D" w:rsidRDefault="0010752D" w:rsidP="003A0255">
      <w:pPr>
        <w:pStyle w:val="AnaParagrafYaziStiliSau"/>
        <w:numPr>
          <w:ilvl w:val="0"/>
          <w:numId w:val="25"/>
        </w:numPr>
      </w:pPr>
      <w:r>
        <w:t>Acil durumlarda ihtiyaç sahiplerine bildirim gönderme özelliği bulunmaktadır.</w:t>
      </w:r>
    </w:p>
    <w:p w14:paraId="70DEAF78" w14:textId="77777777" w:rsidR="0010752D" w:rsidRDefault="0010752D" w:rsidP="003A0255">
      <w:pPr>
        <w:pStyle w:val="AnaParagrafYaziStiliSau"/>
        <w:numPr>
          <w:ilvl w:val="0"/>
          <w:numId w:val="24"/>
        </w:numPr>
      </w:pPr>
      <w:r>
        <w:t>Red Cross Blood Donor App (Kızılhaç):</w:t>
      </w:r>
    </w:p>
    <w:p w14:paraId="29FE8A14" w14:textId="77777777" w:rsidR="0010752D" w:rsidRDefault="0010752D" w:rsidP="004A5646">
      <w:pPr>
        <w:pStyle w:val="AnaParagrafYaziStiliSau"/>
      </w:pPr>
    </w:p>
    <w:p w14:paraId="2503E1EE" w14:textId="77777777" w:rsidR="0010752D" w:rsidRDefault="0010752D" w:rsidP="003A0255">
      <w:pPr>
        <w:pStyle w:val="AnaParagrafYaziStiliSau"/>
        <w:numPr>
          <w:ilvl w:val="0"/>
          <w:numId w:val="26"/>
        </w:numPr>
      </w:pPr>
      <w:r>
        <w:t>Kızılhaç tarafından geliştirilmiş bir uygulama olup kullanıcıların kan bağış süreçlerini yönetmelerine olanak tanır.</w:t>
      </w:r>
    </w:p>
    <w:p w14:paraId="20FF37F0" w14:textId="77777777" w:rsidR="0010752D" w:rsidRDefault="0010752D" w:rsidP="003A0255">
      <w:pPr>
        <w:pStyle w:val="AnaParagrafYaziStiliSau"/>
        <w:numPr>
          <w:ilvl w:val="0"/>
          <w:numId w:val="26"/>
        </w:numPr>
      </w:pPr>
      <w:r>
        <w:t>Kullanıcılar, bağış noktalarına kayıt olabilir, randevu alabilir ve bağış geçmişlerini görüntüleyebilir.</w:t>
      </w:r>
    </w:p>
    <w:p w14:paraId="7A11A8CF" w14:textId="77777777" w:rsidR="0010752D" w:rsidRDefault="0010752D" w:rsidP="003A0255">
      <w:pPr>
        <w:pStyle w:val="AnaParagrafYaziStiliSau"/>
        <w:numPr>
          <w:ilvl w:val="0"/>
          <w:numId w:val="24"/>
        </w:numPr>
      </w:pPr>
      <w:r>
        <w:t>Be My Donor:</w:t>
      </w:r>
    </w:p>
    <w:p w14:paraId="1285F700" w14:textId="77777777" w:rsidR="0010752D" w:rsidRDefault="0010752D" w:rsidP="004A5646">
      <w:pPr>
        <w:pStyle w:val="AnaParagrafYaziStiliSau"/>
      </w:pPr>
    </w:p>
    <w:p w14:paraId="386180C2" w14:textId="77777777" w:rsidR="0010752D" w:rsidRDefault="0010752D" w:rsidP="003A0255">
      <w:pPr>
        <w:pStyle w:val="AnaParagrafYaziStiliSau"/>
        <w:numPr>
          <w:ilvl w:val="0"/>
          <w:numId w:val="27"/>
        </w:numPr>
      </w:pPr>
      <w:r>
        <w:t>Bağışçıları ihtiyaç sahipleriyle doğrudan buluşturan global bir platformdur.</w:t>
      </w:r>
    </w:p>
    <w:p w14:paraId="0F957071" w14:textId="77777777" w:rsidR="0010752D" w:rsidRDefault="0010752D" w:rsidP="003A0255">
      <w:pPr>
        <w:pStyle w:val="AnaParagrafYaziStiliSau"/>
        <w:numPr>
          <w:ilvl w:val="0"/>
          <w:numId w:val="27"/>
        </w:numPr>
      </w:pPr>
      <w:r>
        <w:t>Konum tabanlı eşleştirme özelliği ile bağışçıların acil durumlarda hızlıca harekete geçmesini sağlar.</w:t>
      </w:r>
    </w:p>
    <w:p w14:paraId="730749FB" w14:textId="77777777" w:rsidR="0010752D" w:rsidRDefault="0010752D" w:rsidP="003A0255">
      <w:pPr>
        <w:pStyle w:val="AnaParagrafYaziStiliSau"/>
        <w:numPr>
          <w:ilvl w:val="0"/>
          <w:numId w:val="24"/>
        </w:numPr>
      </w:pPr>
      <w:r>
        <w:t>GiveBlood:</w:t>
      </w:r>
    </w:p>
    <w:p w14:paraId="79AE2574" w14:textId="77777777" w:rsidR="0010752D" w:rsidRDefault="0010752D" w:rsidP="004A5646">
      <w:pPr>
        <w:pStyle w:val="AnaParagrafYaziStiliSau"/>
      </w:pPr>
    </w:p>
    <w:p w14:paraId="28DFDC56" w14:textId="77777777" w:rsidR="0010752D" w:rsidRDefault="0010752D" w:rsidP="003A0255">
      <w:pPr>
        <w:pStyle w:val="AnaParagrafYaziStiliSau"/>
        <w:numPr>
          <w:ilvl w:val="0"/>
          <w:numId w:val="28"/>
        </w:numPr>
      </w:pPr>
      <w:r>
        <w:t>Kullanıcıların kan bağışı randevuları almasını ve bağışçı ağına katılmasını sağlayan bir uygulamadır.</w:t>
      </w:r>
    </w:p>
    <w:p w14:paraId="2F149933" w14:textId="77777777" w:rsidR="0010752D" w:rsidRDefault="0010752D" w:rsidP="003A0255">
      <w:pPr>
        <w:pStyle w:val="AnaParagrafYaziStiliSau"/>
        <w:numPr>
          <w:ilvl w:val="0"/>
          <w:numId w:val="28"/>
        </w:numPr>
      </w:pPr>
      <w:r>
        <w:t>Sosyal sorumluluk projeleriyle entegre çalışarak bağış bilincini artırır.</w:t>
      </w:r>
    </w:p>
    <w:p w14:paraId="4445F7B8" w14:textId="77777777" w:rsidR="0010752D" w:rsidRDefault="0010752D" w:rsidP="003A0255">
      <w:pPr>
        <w:pStyle w:val="AnaParagrafYaziStiliSau"/>
        <w:numPr>
          <w:ilvl w:val="0"/>
          <w:numId w:val="24"/>
        </w:numPr>
      </w:pPr>
      <w:r>
        <w:t>PlasmaMatch:</w:t>
      </w:r>
    </w:p>
    <w:p w14:paraId="4B3D1E8B" w14:textId="77777777" w:rsidR="0010752D" w:rsidRDefault="0010752D" w:rsidP="004A5646">
      <w:pPr>
        <w:pStyle w:val="AnaParagrafYaziStiliSau"/>
      </w:pPr>
    </w:p>
    <w:p w14:paraId="02C98607" w14:textId="77777777" w:rsidR="0010752D" w:rsidRDefault="0010752D" w:rsidP="003A0255">
      <w:pPr>
        <w:pStyle w:val="AnaParagrafYaziStiliSau"/>
        <w:numPr>
          <w:ilvl w:val="0"/>
          <w:numId w:val="29"/>
        </w:numPr>
      </w:pPr>
      <w:r>
        <w:t>Özellikle plazma bağışı için tasarlanmış bir platformdur.</w:t>
      </w:r>
    </w:p>
    <w:p w14:paraId="0827719E" w14:textId="77777777" w:rsidR="0010752D" w:rsidRDefault="0010752D" w:rsidP="003A0255">
      <w:pPr>
        <w:pStyle w:val="AnaParagrafYaziStiliSau"/>
        <w:numPr>
          <w:ilvl w:val="0"/>
          <w:numId w:val="29"/>
        </w:numPr>
      </w:pPr>
      <w:r>
        <w:t>Kan grubu ve özel tıbbi gereksinimlere göre bağışçıları eşleştirme özelliği sunar.</w:t>
      </w:r>
    </w:p>
    <w:p w14:paraId="6C3E8148" w14:textId="77777777" w:rsidR="0010752D" w:rsidRDefault="0010752D" w:rsidP="003A0255">
      <w:pPr>
        <w:pStyle w:val="AnaParagrafYaziStiliSau"/>
        <w:numPr>
          <w:ilvl w:val="0"/>
          <w:numId w:val="24"/>
        </w:numPr>
      </w:pPr>
      <w:r>
        <w:t>Local Kan Bağışı Platformları:</w:t>
      </w:r>
    </w:p>
    <w:p w14:paraId="34F2918C" w14:textId="77777777" w:rsidR="0010752D" w:rsidRDefault="0010752D" w:rsidP="004A5646">
      <w:pPr>
        <w:pStyle w:val="AnaParagrafYaziStiliSau"/>
      </w:pPr>
    </w:p>
    <w:p w14:paraId="58C66FDD" w14:textId="77777777" w:rsidR="0010752D" w:rsidRDefault="0010752D" w:rsidP="003A0255">
      <w:pPr>
        <w:pStyle w:val="AnaParagrafYaziStiliSau"/>
        <w:numPr>
          <w:ilvl w:val="0"/>
          <w:numId w:val="30"/>
        </w:numPr>
      </w:pPr>
      <w:r>
        <w:t>Türkiye’de çeşitli illerde faaliyet gösteren bağımsız yerel kan bağışı organizasyonları tarafından geliştirilen platformlar bulunmaktadır.</w:t>
      </w:r>
    </w:p>
    <w:p w14:paraId="4FBE607A" w14:textId="77777777" w:rsidR="0010752D" w:rsidRDefault="0010752D" w:rsidP="003A0255">
      <w:pPr>
        <w:pStyle w:val="AnaParagrafYaziStiliSau"/>
        <w:numPr>
          <w:ilvl w:val="0"/>
          <w:numId w:val="30"/>
        </w:numPr>
      </w:pPr>
      <w:r>
        <w:t>Bu platformlar, belirli bölgelerde etkin bir bağış ağı oluşturmayı hedefler.</w:t>
      </w:r>
    </w:p>
    <w:p w14:paraId="55881770" w14:textId="77777777" w:rsidR="0010752D" w:rsidRPr="007D42E3" w:rsidRDefault="0010752D" w:rsidP="004A5646">
      <w:pPr>
        <w:pStyle w:val="AnaParagrafYaziStiliSau"/>
      </w:pPr>
      <w:r>
        <w:t>Bu çözümler, kan bağışı süreçlerini hızlandırma ve kolaylaştırma konusunda önemli katkılar sağlamaktadır. Ancak çoğu platform, kullanıcılara puanlama mekanizması veya teşvik sistemleri sunmamaktadır. Bu durum, geliştirilecek platformun yenilikçi özellikleriyle piyasadaki diğer çözümlerden ayrılmasını sağlayacaktır.</w:t>
      </w:r>
    </w:p>
    <w:p w14:paraId="60F80BD6" w14:textId="77777777" w:rsidR="008535D8" w:rsidRDefault="008535D8" w:rsidP="004A5646">
      <w:pPr>
        <w:pStyle w:val="AnaParagrafYaziStiliSau"/>
      </w:pPr>
    </w:p>
    <w:p w14:paraId="0D6C31CE" w14:textId="25543218" w:rsidR="00F34F09" w:rsidRPr="009436EE" w:rsidRDefault="00F34F09" w:rsidP="00F34F09">
      <w:pPr>
        <w:pStyle w:val="Heading1"/>
        <w:tabs>
          <w:tab w:val="left" w:pos="1418"/>
        </w:tabs>
      </w:pPr>
      <w:r>
        <w:t>Ç</w:t>
      </w:r>
      <w:r w:rsidR="00C72DA8">
        <w:t>ÖZÜLMEK İSTENEN PROBLEMİN TANI</w:t>
      </w:r>
      <w:r>
        <w:t>MI</w:t>
      </w:r>
    </w:p>
    <w:p w14:paraId="0ABF5E60" w14:textId="77777777" w:rsidR="00F34F09" w:rsidRDefault="00F34F09" w:rsidP="00F34F09">
      <w:pPr>
        <w:spacing w:after="0" w:line="360" w:lineRule="auto"/>
        <w:jc w:val="both"/>
        <w:rPr>
          <w:rFonts w:ascii="Times New Roman" w:eastAsia="Times New Roman" w:hAnsi="Times New Roman"/>
          <w:kern w:val="0"/>
          <w:sz w:val="24"/>
          <w:szCs w:val="24"/>
          <w:lang w:eastAsia="tr-TR"/>
        </w:rPr>
      </w:pPr>
    </w:p>
    <w:p w14:paraId="6A944C58" w14:textId="77777777" w:rsidR="00F34F09" w:rsidRDefault="00F34F09" w:rsidP="00F34F09">
      <w:pPr>
        <w:spacing w:after="0" w:line="360" w:lineRule="auto"/>
        <w:jc w:val="both"/>
        <w:rPr>
          <w:rFonts w:ascii="Times New Roman" w:eastAsia="Times New Roman" w:hAnsi="Times New Roman"/>
          <w:kern w:val="0"/>
          <w:sz w:val="24"/>
          <w:szCs w:val="24"/>
          <w:lang w:eastAsia="tr-TR"/>
        </w:rPr>
      </w:pPr>
    </w:p>
    <w:p w14:paraId="5641CEC1" w14:textId="0FA5363E" w:rsidR="00F34F09" w:rsidRDefault="00F34F09" w:rsidP="00A33E84">
      <w:pPr>
        <w:pStyle w:val="AltBaslkSau"/>
      </w:pPr>
      <w:r w:rsidRPr="001F226A">
        <w:t>Giriş</w:t>
      </w:r>
    </w:p>
    <w:p w14:paraId="209CDBD4" w14:textId="77777777" w:rsidR="00A33E84" w:rsidRPr="001F226A" w:rsidRDefault="00A33E84" w:rsidP="00583BB8">
      <w:pPr>
        <w:spacing w:after="0" w:line="360" w:lineRule="auto"/>
        <w:jc w:val="both"/>
        <w:rPr>
          <w:rFonts w:ascii="Times New Roman" w:eastAsia="Times New Roman" w:hAnsi="Times New Roman"/>
          <w:b/>
          <w:bCs/>
          <w:kern w:val="0"/>
          <w:sz w:val="24"/>
          <w:szCs w:val="24"/>
          <w:lang w:eastAsia="tr-TR"/>
        </w:rPr>
      </w:pPr>
    </w:p>
    <w:p w14:paraId="35A5B128" w14:textId="0187D0E9" w:rsidR="00F34F09" w:rsidRPr="001D6CAE" w:rsidRDefault="0031541B" w:rsidP="00583BB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Kan</w:t>
      </w:r>
      <w:r w:rsidR="00F34F09" w:rsidRPr="001D6CAE">
        <w:rPr>
          <w:rFonts w:ascii="Times New Roman" w:eastAsia="Times New Roman" w:hAnsi="Times New Roman"/>
          <w:kern w:val="0"/>
          <w:sz w:val="24"/>
          <w:szCs w:val="24"/>
          <w:lang w:eastAsia="tr-TR"/>
        </w:rPr>
        <w:t xml:space="preserve"> bağışı, bireylerin hayatını kurtarmak ve toplum sağlığını desteklemek için kritik bir öneme sahiptir. Ancak, dünyanın çeşitli bölgelerinde, özellikle doğal afetler, kazalar veya tıbbi acil durumlar sırasında, kan ihtiyacının zamanında karşılanamaması ciddi sağlık sorunlarına yol açmaktadır. Dünya Sağlık Örgütü'nün (WHO) raporlarına göre, her yıl milyonlarca insan, gerekli kan temin edilemediği için hayatını kaybetmektedir. Bu durum, toplum genelinde farkındalık eksikliğinden ve mevcut kan bağışı sistemlerinin yetersizliğinden kaynaklanmaktadır.</w:t>
      </w:r>
    </w:p>
    <w:p w14:paraId="308A2CB7" w14:textId="77777777" w:rsidR="00F34F09" w:rsidRPr="001D6CAE" w:rsidRDefault="00F34F09" w:rsidP="00583BB8">
      <w:p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kern w:val="0"/>
          <w:sz w:val="24"/>
          <w:szCs w:val="24"/>
          <w:lang w:eastAsia="tr-TR"/>
        </w:rPr>
        <w:t xml:space="preserve">Kan bağışı, yalnızca acil durumlarda değil, düzenli olarak yapılması gereken bir eylemdir. Ancak, birçok ülkede, özellikle de gelişmekte olan ülkelerde, bağışçılara ulaşmak ve onları teşvik etmek konusunda önemli zorluklar yaşanmaktadır. Geliştirilecek olan bu proje, modern teknolojilerden yararlanarak kan bağışı süreçlerini daha erişilebilir ve etkili hale getirmek amacıyla tasarlanmıştır. Projenin </w:t>
      </w:r>
      <w:r w:rsidRPr="001D6CAE">
        <w:rPr>
          <w:rFonts w:ascii="Times New Roman" w:eastAsia="Times New Roman" w:hAnsi="Times New Roman"/>
          <w:kern w:val="0"/>
          <w:sz w:val="24"/>
          <w:szCs w:val="24"/>
          <w:lang w:eastAsia="tr-TR"/>
        </w:rPr>
        <w:lastRenderedPageBreak/>
        <w:t>temel amacı, bireyleri bağış yapmaya teşvik ederek hayat kurtarmaya katkıda bulunmak ve kan bağışı oranlarını sürdürülebilir şekilde artırmaktır.</w:t>
      </w:r>
    </w:p>
    <w:p w14:paraId="3FE23283" w14:textId="77777777" w:rsidR="00F34F09" w:rsidRPr="001F226A" w:rsidRDefault="00F34F09" w:rsidP="00583BB8">
      <w:pPr>
        <w:spacing w:after="0" w:line="360" w:lineRule="auto"/>
        <w:jc w:val="both"/>
        <w:rPr>
          <w:rFonts w:ascii="Times New Roman" w:eastAsia="Times New Roman" w:hAnsi="Times New Roman"/>
          <w:kern w:val="0"/>
          <w:sz w:val="24"/>
          <w:szCs w:val="24"/>
          <w:lang w:eastAsia="tr-TR"/>
        </w:rPr>
      </w:pPr>
    </w:p>
    <w:p w14:paraId="63B890BF" w14:textId="05B2B51B" w:rsidR="00F34F09" w:rsidRDefault="00F34F09" w:rsidP="00583BB8">
      <w:pPr>
        <w:spacing w:after="0" w:line="360" w:lineRule="auto"/>
        <w:jc w:val="both"/>
        <w:rPr>
          <w:rFonts w:ascii="Times New Roman" w:eastAsia="Times New Roman" w:hAnsi="Times New Roman"/>
          <w:b/>
          <w:bCs/>
          <w:kern w:val="0"/>
          <w:sz w:val="24"/>
          <w:szCs w:val="24"/>
          <w:lang w:eastAsia="tr-TR"/>
        </w:rPr>
      </w:pPr>
      <w:r w:rsidRPr="001F226A">
        <w:rPr>
          <w:rFonts w:ascii="Times New Roman" w:eastAsia="Times New Roman" w:hAnsi="Times New Roman"/>
          <w:b/>
          <w:bCs/>
          <w:kern w:val="0"/>
          <w:sz w:val="24"/>
          <w:szCs w:val="24"/>
          <w:lang w:eastAsia="tr-TR"/>
        </w:rPr>
        <w:t>2.</w:t>
      </w:r>
      <w:r>
        <w:rPr>
          <w:rFonts w:ascii="Times New Roman" w:eastAsia="Times New Roman" w:hAnsi="Times New Roman"/>
          <w:b/>
          <w:bCs/>
          <w:kern w:val="0"/>
          <w:sz w:val="24"/>
          <w:szCs w:val="24"/>
          <w:lang w:eastAsia="tr-TR"/>
        </w:rPr>
        <w:t>2.</w:t>
      </w:r>
      <w:r w:rsidR="00C72DA8">
        <w:rPr>
          <w:rFonts w:ascii="Times New Roman" w:eastAsia="Times New Roman" w:hAnsi="Times New Roman"/>
          <w:b/>
          <w:bCs/>
          <w:kern w:val="0"/>
          <w:sz w:val="24"/>
          <w:szCs w:val="24"/>
          <w:lang w:eastAsia="tr-TR"/>
        </w:rPr>
        <w:t xml:space="preserve"> Problemin Tanı</w:t>
      </w:r>
      <w:r w:rsidRPr="001F226A">
        <w:rPr>
          <w:rFonts w:ascii="Times New Roman" w:eastAsia="Times New Roman" w:hAnsi="Times New Roman"/>
          <w:b/>
          <w:bCs/>
          <w:kern w:val="0"/>
          <w:sz w:val="24"/>
          <w:szCs w:val="24"/>
          <w:lang w:eastAsia="tr-TR"/>
        </w:rPr>
        <w:t>mı</w:t>
      </w:r>
    </w:p>
    <w:p w14:paraId="4A5F8716" w14:textId="77777777" w:rsidR="00927F3C" w:rsidRPr="001F226A" w:rsidRDefault="00927F3C" w:rsidP="00583BB8">
      <w:pPr>
        <w:spacing w:after="0" w:line="360" w:lineRule="auto"/>
        <w:jc w:val="both"/>
        <w:rPr>
          <w:rFonts w:ascii="Times New Roman" w:eastAsia="Times New Roman" w:hAnsi="Times New Roman"/>
          <w:b/>
          <w:bCs/>
          <w:kern w:val="0"/>
          <w:sz w:val="24"/>
          <w:szCs w:val="24"/>
          <w:lang w:eastAsia="tr-TR"/>
        </w:rPr>
      </w:pPr>
    </w:p>
    <w:p w14:paraId="3A95E254" w14:textId="3D34B3E9" w:rsidR="00F34F09" w:rsidRDefault="00F34F09" w:rsidP="00583BB8">
      <w:pPr>
        <w:spacing w:after="0" w:line="360" w:lineRule="auto"/>
        <w:jc w:val="both"/>
        <w:rPr>
          <w:rFonts w:ascii="Times New Roman" w:eastAsia="Times New Roman" w:hAnsi="Times New Roman"/>
          <w:b/>
          <w:bCs/>
          <w:kern w:val="0"/>
          <w:sz w:val="24"/>
          <w:szCs w:val="24"/>
          <w:lang w:eastAsia="tr-TR"/>
        </w:rPr>
      </w:pPr>
      <w:r w:rsidRPr="001F226A">
        <w:rPr>
          <w:rFonts w:ascii="Times New Roman" w:eastAsia="Times New Roman" w:hAnsi="Times New Roman"/>
          <w:b/>
          <w:bCs/>
          <w:kern w:val="0"/>
          <w:sz w:val="24"/>
          <w:szCs w:val="24"/>
          <w:lang w:eastAsia="tr-TR"/>
        </w:rPr>
        <w:t>2.</w:t>
      </w:r>
      <w:r>
        <w:rPr>
          <w:rFonts w:ascii="Times New Roman" w:eastAsia="Times New Roman" w:hAnsi="Times New Roman"/>
          <w:b/>
          <w:bCs/>
          <w:kern w:val="0"/>
          <w:sz w:val="24"/>
          <w:szCs w:val="24"/>
          <w:lang w:eastAsia="tr-TR"/>
        </w:rPr>
        <w:t>2</w:t>
      </w:r>
      <w:r w:rsidRPr="001F226A">
        <w:rPr>
          <w:rFonts w:ascii="Times New Roman" w:eastAsia="Times New Roman" w:hAnsi="Times New Roman"/>
          <w:b/>
          <w:bCs/>
          <w:kern w:val="0"/>
          <w:sz w:val="24"/>
          <w:szCs w:val="24"/>
          <w:lang w:eastAsia="tr-TR"/>
        </w:rPr>
        <w:t>.</w:t>
      </w:r>
      <w:r>
        <w:rPr>
          <w:rFonts w:ascii="Times New Roman" w:eastAsia="Times New Roman" w:hAnsi="Times New Roman"/>
          <w:b/>
          <w:bCs/>
          <w:kern w:val="0"/>
          <w:sz w:val="24"/>
          <w:szCs w:val="24"/>
          <w:lang w:eastAsia="tr-TR"/>
        </w:rPr>
        <w:t>1.</w:t>
      </w:r>
      <w:r w:rsidRPr="001F226A">
        <w:rPr>
          <w:rFonts w:ascii="Times New Roman" w:eastAsia="Times New Roman" w:hAnsi="Times New Roman"/>
          <w:b/>
          <w:bCs/>
          <w:kern w:val="0"/>
          <w:sz w:val="24"/>
          <w:szCs w:val="24"/>
          <w:lang w:eastAsia="tr-TR"/>
        </w:rPr>
        <w:t xml:space="preserve"> Kan Bağışı Konusundaki Farkındalık Eksikliği</w:t>
      </w:r>
    </w:p>
    <w:p w14:paraId="29E6C45E" w14:textId="77777777" w:rsidR="00927F3C" w:rsidRPr="001F226A" w:rsidRDefault="00927F3C" w:rsidP="00583BB8">
      <w:pPr>
        <w:spacing w:after="0" w:line="360" w:lineRule="auto"/>
        <w:jc w:val="both"/>
        <w:rPr>
          <w:rFonts w:ascii="Times New Roman" w:eastAsia="Times New Roman" w:hAnsi="Times New Roman"/>
          <w:b/>
          <w:bCs/>
          <w:kern w:val="0"/>
          <w:sz w:val="24"/>
          <w:szCs w:val="24"/>
          <w:lang w:eastAsia="tr-TR"/>
        </w:rPr>
      </w:pPr>
    </w:p>
    <w:p w14:paraId="5DC0F117" w14:textId="77777777" w:rsidR="00A44DA5" w:rsidRPr="00A44DA5" w:rsidRDefault="00A44DA5" w:rsidP="00A44DA5">
      <w:pPr>
        <w:spacing w:after="0" w:line="360" w:lineRule="auto"/>
        <w:jc w:val="both"/>
        <w:rPr>
          <w:rFonts w:ascii="Times New Roman" w:eastAsia="Times New Roman" w:hAnsi="Times New Roman"/>
          <w:kern w:val="0"/>
          <w:sz w:val="24"/>
          <w:szCs w:val="24"/>
          <w:lang w:eastAsia="tr-TR"/>
        </w:rPr>
      </w:pPr>
      <w:r w:rsidRPr="00A44DA5">
        <w:rPr>
          <w:rFonts w:ascii="Times New Roman" w:eastAsia="Times New Roman" w:hAnsi="Times New Roman"/>
          <w:kern w:val="0"/>
          <w:sz w:val="24"/>
          <w:szCs w:val="24"/>
          <w:lang w:eastAsia="tr-TR"/>
        </w:rPr>
        <w:t>Birçok ülkede, bireyler kan bağışının önemini yeterince kavrayamamış durumdadır. Toplumların büyük bir kısmı, kan bağışının yalnızca hastanelerdeki planlı operasyonlar için gerekli olduğunu düşünmektedir. Bu bilgi eksikliği, insanların kan bağışına katılımını sınırlamaktadır. Özellikle genç nüfus arasında, bağış yapmanın sosyal sorumluluk boyutunun anlaşılması oldukça zayıftır. Araştırmalar, kan bağışının sadece bağış alan kişi için değil, bağışçıların da psikolojik ve fiziksel sağlığı üzerinde olumlu etkiler yarattığını göstermektedir. Örneğin, düzenli kan bağışı yapan bireylerin kalp hastalığı riskinin azaldığı tespit edilmiştir.</w:t>
      </w:r>
    </w:p>
    <w:p w14:paraId="4DEDDE24" w14:textId="6FB10338" w:rsidR="00A44DA5" w:rsidRPr="00A44DA5" w:rsidRDefault="00A44DA5" w:rsidP="00A44DA5">
      <w:pPr>
        <w:spacing w:after="0" w:line="360" w:lineRule="auto"/>
        <w:jc w:val="both"/>
        <w:rPr>
          <w:rFonts w:ascii="Times New Roman" w:eastAsia="Times New Roman" w:hAnsi="Times New Roman"/>
          <w:kern w:val="0"/>
          <w:sz w:val="24"/>
          <w:szCs w:val="24"/>
          <w:lang w:eastAsia="tr-TR"/>
        </w:rPr>
      </w:pPr>
      <w:r w:rsidRPr="00A44DA5">
        <w:rPr>
          <w:rFonts w:ascii="Times New Roman" w:eastAsia="Times New Roman" w:hAnsi="Times New Roman"/>
          <w:kern w:val="0"/>
          <w:sz w:val="24"/>
          <w:szCs w:val="24"/>
          <w:lang w:eastAsia="tr-TR"/>
        </w:rPr>
        <w:t xml:space="preserve">Bağış yapmanın bireysel ve toplumsal faydalarına rağmen, dünya genelinde birçok insan kan bağışına yönelik yanlış algılara sahiptir. Örneğin, bağış sırasında sağlık sorunları yaşanabileceği veya bağış sürecinin uzun ve karmaşık olduğu gibi yanlış inanışlar, bireylerin bağış yapma motivasyonunu azaltmaktadır. Bunun yanı sıra, geçici retler, kan bağışı oranlarını düşüren önemli faktörlerden biridir </w:t>
      </w:r>
      <w:r>
        <w:rPr>
          <w:rFonts w:ascii="Times New Roman" w:eastAsia="Times New Roman" w:hAnsi="Times New Roman"/>
          <w:kern w:val="0"/>
          <w:sz w:val="24"/>
          <w:szCs w:val="24"/>
          <w:lang w:eastAsia="tr-TR"/>
        </w:rPr>
        <w:t>[</w:t>
      </w:r>
      <w:r w:rsidR="001A2DC2">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w:t>
      </w:r>
      <w:r w:rsidRPr="00A44DA5">
        <w:rPr>
          <w:rFonts w:ascii="Times New Roman" w:eastAsia="Times New Roman" w:hAnsi="Times New Roman"/>
          <w:kern w:val="0"/>
          <w:sz w:val="24"/>
          <w:szCs w:val="24"/>
          <w:lang w:eastAsia="tr-TR"/>
        </w:rPr>
        <w:t xml:space="preserve">. Bu durum, bağışçının geçici bir süre için kan verememesiyle sonuçlansa da, çoğunlukla bu bireylerin kan bağışına geri dönmediği belirtilmiştir </w:t>
      </w:r>
      <w:r>
        <w:rPr>
          <w:rFonts w:ascii="Times New Roman" w:eastAsia="Times New Roman" w:hAnsi="Times New Roman"/>
          <w:kern w:val="0"/>
          <w:sz w:val="24"/>
          <w:szCs w:val="24"/>
          <w:lang w:eastAsia="tr-TR"/>
        </w:rPr>
        <w:t>[</w:t>
      </w:r>
      <w:r w:rsidR="001A2DC2">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w:t>
      </w:r>
      <w:r w:rsidRPr="00A44DA5">
        <w:rPr>
          <w:rFonts w:ascii="Times New Roman" w:eastAsia="Times New Roman" w:hAnsi="Times New Roman"/>
          <w:kern w:val="0"/>
          <w:sz w:val="24"/>
          <w:szCs w:val="24"/>
          <w:lang w:eastAsia="tr-TR"/>
        </w:rPr>
        <w:t>.</w:t>
      </w:r>
    </w:p>
    <w:p w14:paraId="396FDC4D" w14:textId="3ABB3529" w:rsidR="00A44DA5" w:rsidRPr="00A44DA5" w:rsidRDefault="00A44DA5" w:rsidP="00A44DA5">
      <w:pPr>
        <w:spacing w:after="0" w:line="360" w:lineRule="auto"/>
        <w:jc w:val="both"/>
        <w:rPr>
          <w:rFonts w:ascii="Times New Roman" w:eastAsia="Times New Roman" w:hAnsi="Times New Roman"/>
          <w:kern w:val="0"/>
          <w:sz w:val="24"/>
          <w:szCs w:val="24"/>
          <w:lang w:eastAsia="tr-TR"/>
        </w:rPr>
      </w:pPr>
      <w:r w:rsidRPr="00A44DA5">
        <w:rPr>
          <w:rFonts w:ascii="Times New Roman" w:eastAsia="Times New Roman" w:hAnsi="Times New Roman"/>
          <w:kern w:val="0"/>
          <w:sz w:val="24"/>
          <w:szCs w:val="24"/>
          <w:lang w:eastAsia="tr-TR"/>
        </w:rPr>
        <w:t xml:space="preserve">Geçici retlerin bağış oranlarını olumsuz etkilediği göz önüne alındığında, bağışçıların yeniden kazanımı için etkili yöntemler geliştirilmesi kritik bir öneme sahiptir. Literatür, telefonla yapılan hatırlatmaların bağışçı geri dönüşünü artırmada olumlu etkiler sağladığını ortaya koymaktadır. Telefonla yapılan hatırlatmalar, kişisel etkileşime daha fazla izin vererek, bağışçıların sürece yeniden dahil olmasını teşvik etmektedir </w:t>
      </w:r>
      <w:r>
        <w:rPr>
          <w:rFonts w:ascii="Times New Roman" w:eastAsia="Times New Roman" w:hAnsi="Times New Roman"/>
          <w:kern w:val="0"/>
          <w:sz w:val="24"/>
          <w:szCs w:val="24"/>
          <w:lang w:eastAsia="tr-TR"/>
        </w:rPr>
        <w:t>[</w:t>
      </w:r>
      <w:r w:rsidR="001A2DC2">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w:t>
      </w:r>
      <w:r w:rsidRPr="00A44DA5">
        <w:rPr>
          <w:rFonts w:ascii="Times New Roman" w:eastAsia="Times New Roman" w:hAnsi="Times New Roman"/>
          <w:kern w:val="0"/>
          <w:sz w:val="24"/>
          <w:szCs w:val="24"/>
          <w:lang w:eastAsia="tr-TR"/>
        </w:rPr>
        <w:t>.Bu bağlamda, bu proje kan bağışına yönelik yanlış algıları ortadan kaldırmayı, bireylerde pozitif bir tutum geliştirmeyi ve geçici ret almış bağışçıların kazanımını artırmayı hedeflemektedir.</w:t>
      </w:r>
    </w:p>
    <w:p w14:paraId="19592195" w14:textId="77777777" w:rsidR="00927F3C" w:rsidRPr="00225DBC" w:rsidRDefault="00927F3C" w:rsidP="00583BB8">
      <w:pPr>
        <w:spacing w:after="0" w:line="360" w:lineRule="auto"/>
        <w:jc w:val="both"/>
        <w:rPr>
          <w:rFonts w:ascii="Times New Roman" w:eastAsia="Times New Roman" w:hAnsi="Times New Roman"/>
          <w:kern w:val="0"/>
          <w:sz w:val="24"/>
          <w:szCs w:val="24"/>
          <w:lang w:eastAsia="tr-TR"/>
        </w:rPr>
      </w:pPr>
    </w:p>
    <w:p w14:paraId="6ED0B2CF" w14:textId="77777777" w:rsidR="0031541B" w:rsidRDefault="0031541B" w:rsidP="00583BB8">
      <w:pPr>
        <w:spacing w:after="0" w:line="360" w:lineRule="auto"/>
        <w:jc w:val="both"/>
        <w:rPr>
          <w:rFonts w:ascii="Times New Roman" w:eastAsia="Times New Roman" w:hAnsi="Times New Roman"/>
          <w:b/>
          <w:bCs/>
          <w:kern w:val="0"/>
          <w:sz w:val="24"/>
          <w:szCs w:val="24"/>
          <w:lang w:eastAsia="tr-TR"/>
        </w:rPr>
      </w:pPr>
    </w:p>
    <w:p w14:paraId="62BC9B2A" w14:textId="77777777" w:rsidR="0031541B" w:rsidRDefault="0031541B" w:rsidP="00583BB8">
      <w:pPr>
        <w:spacing w:after="0" w:line="360" w:lineRule="auto"/>
        <w:jc w:val="both"/>
        <w:rPr>
          <w:rFonts w:ascii="Times New Roman" w:eastAsia="Times New Roman" w:hAnsi="Times New Roman"/>
          <w:b/>
          <w:bCs/>
          <w:kern w:val="0"/>
          <w:sz w:val="24"/>
          <w:szCs w:val="24"/>
          <w:lang w:eastAsia="tr-TR"/>
        </w:rPr>
      </w:pPr>
    </w:p>
    <w:p w14:paraId="63FA6DA8" w14:textId="576898D9" w:rsidR="00F34F09" w:rsidRDefault="00F34F09" w:rsidP="00583BB8">
      <w:pPr>
        <w:spacing w:after="0" w:line="360" w:lineRule="auto"/>
        <w:jc w:val="both"/>
        <w:rPr>
          <w:rFonts w:ascii="Times New Roman" w:eastAsia="Times New Roman" w:hAnsi="Times New Roman"/>
          <w:b/>
          <w:bCs/>
          <w:kern w:val="0"/>
          <w:sz w:val="24"/>
          <w:szCs w:val="24"/>
          <w:lang w:eastAsia="tr-TR"/>
        </w:rPr>
      </w:pPr>
      <w:r w:rsidRPr="001F226A">
        <w:rPr>
          <w:rFonts w:ascii="Times New Roman" w:eastAsia="Times New Roman" w:hAnsi="Times New Roman"/>
          <w:b/>
          <w:bCs/>
          <w:kern w:val="0"/>
          <w:sz w:val="24"/>
          <w:szCs w:val="24"/>
          <w:lang w:eastAsia="tr-TR"/>
        </w:rPr>
        <w:lastRenderedPageBreak/>
        <w:t>2.2.</w:t>
      </w:r>
      <w:r>
        <w:rPr>
          <w:rFonts w:ascii="Times New Roman" w:eastAsia="Times New Roman" w:hAnsi="Times New Roman"/>
          <w:b/>
          <w:bCs/>
          <w:kern w:val="0"/>
          <w:sz w:val="24"/>
          <w:szCs w:val="24"/>
          <w:lang w:eastAsia="tr-TR"/>
        </w:rPr>
        <w:t>2.</w:t>
      </w:r>
      <w:r w:rsidRPr="001F226A">
        <w:rPr>
          <w:rFonts w:ascii="Times New Roman" w:eastAsia="Times New Roman" w:hAnsi="Times New Roman"/>
          <w:b/>
          <w:bCs/>
          <w:kern w:val="0"/>
          <w:sz w:val="24"/>
          <w:szCs w:val="24"/>
          <w:lang w:eastAsia="tr-TR"/>
        </w:rPr>
        <w:t xml:space="preserve"> Acil Durumlarda ve Afetlerde Kan İhtiyacı</w:t>
      </w:r>
    </w:p>
    <w:p w14:paraId="41ADC873" w14:textId="77777777" w:rsidR="00927F3C" w:rsidRPr="001F226A" w:rsidRDefault="00927F3C" w:rsidP="00583BB8">
      <w:pPr>
        <w:spacing w:after="0" w:line="360" w:lineRule="auto"/>
        <w:jc w:val="both"/>
        <w:rPr>
          <w:rFonts w:ascii="Times New Roman" w:eastAsia="Times New Roman" w:hAnsi="Times New Roman"/>
          <w:b/>
          <w:bCs/>
          <w:kern w:val="0"/>
          <w:sz w:val="24"/>
          <w:szCs w:val="24"/>
          <w:lang w:eastAsia="tr-TR"/>
        </w:rPr>
      </w:pPr>
    </w:p>
    <w:p w14:paraId="194DC1BE" w14:textId="77777777" w:rsidR="00F34F09" w:rsidRPr="00225DBC" w:rsidRDefault="00F34F09" w:rsidP="00583BB8">
      <w:pPr>
        <w:spacing w:after="0" w:line="360" w:lineRule="auto"/>
        <w:jc w:val="both"/>
        <w:rPr>
          <w:rFonts w:ascii="Times New Roman" w:eastAsia="Times New Roman" w:hAnsi="Times New Roman"/>
          <w:kern w:val="0"/>
          <w:sz w:val="24"/>
          <w:szCs w:val="24"/>
          <w:lang w:eastAsia="tr-TR"/>
        </w:rPr>
      </w:pPr>
      <w:r w:rsidRPr="00225DBC">
        <w:rPr>
          <w:rFonts w:ascii="Times New Roman" w:eastAsia="Times New Roman" w:hAnsi="Times New Roman"/>
          <w:kern w:val="0"/>
          <w:sz w:val="24"/>
          <w:szCs w:val="24"/>
          <w:lang w:eastAsia="tr-TR"/>
        </w:rPr>
        <w:t>Doğal afetler, büyük kazalar veya salgın hastalıklar gibi durumlarda kan ihtiyacı hızla artmaktadır. Ancak mevcut sistemler, bu ani ve yoğun talebi karşılamakta genellikle başarısız olmaktadır. Özellikle deprem, sel gibi afetlerde, bölgesel kan bankalarının yetersiz kalması, hayat kurtarıcı müdahalelerin gecikmesine neden olmaktadır. Örneğin, 1999 Marmara Depremi sırasında kan ihtiyacının hızlı bir şekilde karşılanamaması, birçok can kaybına yol açmıştır. Bu tür durumlarda, etkin bir kan bağışı ağına sahip olmanın ne kadar hayati olduğu açıktır.</w:t>
      </w:r>
    </w:p>
    <w:p w14:paraId="570E453A" w14:textId="08A2A947" w:rsidR="00F34F09" w:rsidRDefault="00F34F09" w:rsidP="00583BB8">
      <w:pPr>
        <w:spacing w:after="0" w:line="360" w:lineRule="auto"/>
        <w:jc w:val="both"/>
        <w:rPr>
          <w:rFonts w:ascii="Times New Roman" w:eastAsia="Times New Roman" w:hAnsi="Times New Roman"/>
          <w:kern w:val="0"/>
          <w:sz w:val="24"/>
          <w:szCs w:val="24"/>
          <w:lang w:eastAsia="tr-TR"/>
        </w:rPr>
      </w:pPr>
      <w:r w:rsidRPr="00225DBC">
        <w:rPr>
          <w:rFonts w:ascii="Times New Roman" w:eastAsia="Times New Roman" w:hAnsi="Times New Roman"/>
          <w:kern w:val="0"/>
          <w:sz w:val="24"/>
          <w:szCs w:val="24"/>
          <w:lang w:eastAsia="tr-TR"/>
        </w:rPr>
        <w:t>Ayrıca, pandemi dönemlerinde olduğu gibi, kan bağışı süreçlerinin aksaması, sağlık sistemini olumsuz etkilemektedir. COVID-19 pandemisi sırasında dünya genelinde kan bağış oranlarında %20-30 arasında bir düşüş yaşanmıştır. Bu durum, bağış süreçlerinin dijital araçlarla desteklenmesinin ne kadar önemli olduğunu göstermektedir.</w:t>
      </w:r>
    </w:p>
    <w:p w14:paraId="6344C3C2" w14:textId="77777777" w:rsidR="00927F3C" w:rsidRPr="00225DBC" w:rsidRDefault="00927F3C" w:rsidP="00583BB8">
      <w:pPr>
        <w:spacing w:after="0" w:line="360" w:lineRule="auto"/>
        <w:jc w:val="both"/>
        <w:rPr>
          <w:rFonts w:ascii="Times New Roman" w:eastAsia="Times New Roman" w:hAnsi="Times New Roman"/>
          <w:kern w:val="0"/>
          <w:sz w:val="24"/>
          <w:szCs w:val="24"/>
          <w:lang w:eastAsia="tr-TR"/>
        </w:rPr>
      </w:pPr>
    </w:p>
    <w:p w14:paraId="5982AC8B" w14:textId="0FD9F4E8" w:rsidR="00F34F09" w:rsidRDefault="00F34F09" w:rsidP="00583BB8">
      <w:pPr>
        <w:spacing w:after="0" w:line="360" w:lineRule="auto"/>
        <w:jc w:val="both"/>
        <w:rPr>
          <w:rFonts w:ascii="Times New Roman" w:eastAsia="Times New Roman" w:hAnsi="Times New Roman"/>
          <w:b/>
          <w:bCs/>
          <w:kern w:val="0"/>
          <w:sz w:val="24"/>
          <w:szCs w:val="24"/>
          <w:lang w:eastAsia="tr-TR"/>
        </w:rPr>
      </w:pPr>
      <w:r w:rsidRPr="001F226A">
        <w:rPr>
          <w:rFonts w:ascii="Times New Roman" w:eastAsia="Times New Roman" w:hAnsi="Times New Roman"/>
          <w:b/>
          <w:bCs/>
          <w:kern w:val="0"/>
          <w:sz w:val="24"/>
          <w:szCs w:val="24"/>
          <w:lang w:eastAsia="tr-TR"/>
        </w:rPr>
        <w:t>2.</w:t>
      </w:r>
      <w:r>
        <w:rPr>
          <w:rFonts w:ascii="Times New Roman" w:eastAsia="Times New Roman" w:hAnsi="Times New Roman"/>
          <w:b/>
          <w:bCs/>
          <w:kern w:val="0"/>
          <w:sz w:val="24"/>
          <w:szCs w:val="24"/>
          <w:lang w:eastAsia="tr-TR"/>
        </w:rPr>
        <w:t>2.</w:t>
      </w:r>
      <w:r w:rsidRPr="001F226A">
        <w:rPr>
          <w:rFonts w:ascii="Times New Roman" w:eastAsia="Times New Roman" w:hAnsi="Times New Roman"/>
          <w:b/>
          <w:bCs/>
          <w:kern w:val="0"/>
          <w:sz w:val="24"/>
          <w:szCs w:val="24"/>
          <w:lang w:eastAsia="tr-TR"/>
        </w:rPr>
        <w:t>3. Mevcut Sistemlerin Eksiklikleri</w:t>
      </w:r>
    </w:p>
    <w:p w14:paraId="3795213A" w14:textId="77777777" w:rsidR="00927F3C" w:rsidRPr="001F226A" w:rsidRDefault="00927F3C" w:rsidP="00583BB8">
      <w:pPr>
        <w:spacing w:after="0" w:line="360" w:lineRule="auto"/>
        <w:jc w:val="both"/>
        <w:rPr>
          <w:rFonts w:ascii="Times New Roman" w:eastAsia="Times New Roman" w:hAnsi="Times New Roman"/>
          <w:b/>
          <w:bCs/>
          <w:kern w:val="0"/>
          <w:sz w:val="24"/>
          <w:szCs w:val="24"/>
          <w:lang w:eastAsia="tr-TR"/>
        </w:rPr>
      </w:pPr>
    </w:p>
    <w:p w14:paraId="05222E9C" w14:textId="77777777" w:rsidR="00F34F09" w:rsidRPr="00225DBC" w:rsidRDefault="00F34F09" w:rsidP="00583BB8">
      <w:pPr>
        <w:spacing w:after="0" w:line="360" w:lineRule="auto"/>
        <w:jc w:val="both"/>
        <w:rPr>
          <w:rFonts w:ascii="Times New Roman" w:eastAsia="Times New Roman" w:hAnsi="Times New Roman"/>
          <w:kern w:val="0"/>
          <w:sz w:val="24"/>
          <w:szCs w:val="24"/>
          <w:lang w:eastAsia="tr-TR"/>
        </w:rPr>
      </w:pPr>
      <w:r w:rsidRPr="00225DBC">
        <w:rPr>
          <w:rFonts w:ascii="Times New Roman" w:eastAsia="Times New Roman" w:hAnsi="Times New Roman"/>
          <w:kern w:val="0"/>
          <w:sz w:val="24"/>
          <w:szCs w:val="24"/>
          <w:lang w:eastAsia="tr-TR"/>
        </w:rPr>
        <w:t>Mevcut kan bağışı sistemleri, genellikle manuel süreçlere ve sınırlı teknoloji kullanımına dayanmaktadır. Bağışçıların kayıt altına alınması, kan bağışı süreçlerinin planlanması ve ihtiyaç sahipleriyle bağışçıların eşleştirilmesi gibi süreçler, zaman alıcı ve hatalara açık bir şekilde yürütülmektedir. Ayrıca, dijital altyapının eksikliği, bağışçıların ve ihtiyaç sahiplerinin etkili bir şekilde buluşturulmasını zorlaştırmaktadır. SMS veya mobil uygulama gibi hızlı iletişim yöntemlerinin eksikliği, acil durumlarda bağış sürecinin yavaş işlemesine neden olmaktadır.</w:t>
      </w:r>
    </w:p>
    <w:p w14:paraId="0B62CF8C" w14:textId="77777777" w:rsidR="00F34F09" w:rsidRPr="00225DBC" w:rsidRDefault="00F34F09" w:rsidP="00583BB8">
      <w:pPr>
        <w:spacing w:after="0" w:line="360" w:lineRule="auto"/>
        <w:jc w:val="both"/>
        <w:rPr>
          <w:rFonts w:ascii="Times New Roman" w:eastAsia="Times New Roman" w:hAnsi="Times New Roman"/>
          <w:kern w:val="0"/>
          <w:sz w:val="24"/>
          <w:szCs w:val="24"/>
          <w:lang w:eastAsia="tr-TR"/>
        </w:rPr>
      </w:pPr>
      <w:r w:rsidRPr="00225DBC">
        <w:rPr>
          <w:rFonts w:ascii="Times New Roman" w:eastAsia="Times New Roman" w:hAnsi="Times New Roman"/>
          <w:kern w:val="0"/>
          <w:sz w:val="24"/>
          <w:szCs w:val="24"/>
          <w:lang w:eastAsia="tr-TR"/>
        </w:rPr>
        <w:t>Geleneksel yöntemlerin bir diğer eksikliği de bağış süreçlerinin şeffaf olmamasıdır. Bağışçıların kanlarının nerede ve nasıl kullanıldığını bilmemesi, güven eksikliğine yol açmaktadır. Bu proje, bağışçıların sürece daha fazla güven duymasını sağlamak amacıyla, bağış işlemlerini izlenebilir ve şeffaf hale getirecek teknolojiler sunmayı hedeflemektedir.</w:t>
      </w:r>
    </w:p>
    <w:p w14:paraId="511C6A2C" w14:textId="77777777" w:rsidR="00583BB8" w:rsidRDefault="00583BB8" w:rsidP="00583BB8">
      <w:pPr>
        <w:spacing w:after="0" w:line="360" w:lineRule="auto"/>
        <w:jc w:val="both"/>
        <w:rPr>
          <w:rFonts w:ascii="Times New Roman" w:eastAsia="Times New Roman" w:hAnsi="Times New Roman"/>
          <w:b/>
          <w:bCs/>
          <w:kern w:val="0"/>
          <w:sz w:val="24"/>
          <w:szCs w:val="24"/>
          <w:lang w:eastAsia="tr-TR"/>
        </w:rPr>
      </w:pPr>
    </w:p>
    <w:p w14:paraId="35F8A75D" w14:textId="77777777" w:rsidR="0031541B" w:rsidRDefault="0031541B" w:rsidP="00583BB8">
      <w:pPr>
        <w:spacing w:after="0" w:line="360" w:lineRule="auto"/>
        <w:jc w:val="both"/>
        <w:rPr>
          <w:rFonts w:ascii="Times New Roman" w:eastAsia="Times New Roman" w:hAnsi="Times New Roman"/>
          <w:b/>
          <w:bCs/>
          <w:kern w:val="0"/>
          <w:sz w:val="24"/>
          <w:szCs w:val="24"/>
          <w:lang w:eastAsia="tr-TR"/>
        </w:rPr>
      </w:pPr>
    </w:p>
    <w:p w14:paraId="761FDF21" w14:textId="77777777" w:rsidR="0031541B" w:rsidRDefault="0031541B" w:rsidP="00583BB8">
      <w:pPr>
        <w:spacing w:after="0" w:line="360" w:lineRule="auto"/>
        <w:jc w:val="both"/>
        <w:rPr>
          <w:rFonts w:ascii="Times New Roman" w:eastAsia="Times New Roman" w:hAnsi="Times New Roman"/>
          <w:b/>
          <w:bCs/>
          <w:kern w:val="0"/>
          <w:sz w:val="24"/>
          <w:szCs w:val="24"/>
          <w:lang w:eastAsia="tr-TR"/>
        </w:rPr>
      </w:pPr>
    </w:p>
    <w:p w14:paraId="3E2ED897" w14:textId="77777777" w:rsidR="0031541B" w:rsidRDefault="0031541B" w:rsidP="00583BB8">
      <w:pPr>
        <w:spacing w:after="0" w:line="360" w:lineRule="auto"/>
        <w:jc w:val="both"/>
        <w:rPr>
          <w:rFonts w:ascii="Times New Roman" w:eastAsia="Times New Roman" w:hAnsi="Times New Roman"/>
          <w:b/>
          <w:bCs/>
          <w:kern w:val="0"/>
          <w:sz w:val="24"/>
          <w:szCs w:val="24"/>
          <w:lang w:eastAsia="tr-TR"/>
        </w:rPr>
      </w:pPr>
    </w:p>
    <w:p w14:paraId="784BB139" w14:textId="3FBFDA84" w:rsidR="00F34F09" w:rsidRDefault="00F34F09" w:rsidP="00583BB8">
      <w:pPr>
        <w:spacing w:after="0" w:line="360" w:lineRule="auto"/>
        <w:jc w:val="both"/>
        <w:rPr>
          <w:rFonts w:ascii="Times New Roman" w:eastAsia="Times New Roman" w:hAnsi="Times New Roman"/>
          <w:b/>
          <w:bCs/>
          <w:kern w:val="0"/>
          <w:sz w:val="24"/>
          <w:szCs w:val="24"/>
          <w:lang w:eastAsia="tr-TR"/>
        </w:rPr>
      </w:pPr>
      <w:r>
        <w:rPr>
          <w:rFonts w:ascii="Times New Roman" w:eastAsia="Times New Roman" w:hAnsi="Times New Roman"/>
          <w:b/>
          <w:bCs/>
          <w:kern w:val="0"/>
          <w:sz w:val="24"/>
          <w:szCs w:val="24"/>
          <w:lang w:eastAsia="tr-TR"/>
        </w:rPr>
        <w:lastRenderedPageBreak/>
        <w:t>2.</w:t>
      </w:r>
      <w:r w:rsidRPr="001F226A">
        <w:rPr>
          <w:rFonts w:ascii="Times New Roman" w:eastAsia="Times New Roman" w:hAnsi="Times New Roman"/>
          <w:b/>
          <w:bCs/>
          <w:kern w:val="0"/>
          <w:sz w:val="24"/>
          <w:szCs w:val="24"/>
          <w:lang w:eastAsia="tr-TR"/>
        </w:rPr>
        <w:t>3. Proje Hedefleri</w:t>
      </w:r>
    </w:p>
    <w:p w14:paraId="2A9265D5" w14:textId="77777777" w:rsidR="00927F3C" w:rsidRPr="001F226A" w:rsidRDefault="00927F3C" w:rsidP="00583BB8">
      <w:pPr>
        <w:spacing w:after="0" w:line="360" w:lineRule="auto"/>
        <w:jc w:val="both"/>
        <w:rPr>
          <w:rFonts w:ascii="Times New Roman" w:eastAsia="Times New Roman" w:hAnsi="Times New Roman"/>
          <w:b/>
          <w:bCs/>
          <w:kern w:val="0"/>
          <w:sz w:val="24"/>
          <w:szCs w:val="24"/>
          <w:lang w:eastAsia="tr-TR"/>
        </w:rPr>
      </w:pPr>
    </w:p>
    <w:p w14:paraId="0ADADEBB" w14:textId="77777777" w:rsidR="00F34F09" w:rsidRPr="001D6CAE" w:rsidRDefault="00F34F09" w:rsidP="00583BB8">
      <w:p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kern w:val="0"/>
          <w:sz w:val="24"/>
          <w:szCs w:val="24"/>
          <w:lang w:eastAsia="tr-TR"/>
        </w:rPr>
        <w:t>Bu projeyle aşağıdaki hedeflere ulaşılması planlanmaktadır:</w:t>
      </w:r>
    </w:p>
    <w:p w14:paraId="099F6BB4" w14:textId="77777777" w:rsidR="00F34F09" w:rsidRPr="001D6CAE" w:rsidRDefault="00F34F09" w:rsidP="003A0255">
      <w:pPr>
        <w:numPr>
          <w:ilvl w:val="0"/>
          <w:numId w:val="37"/>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Dijitalleşme:</w:t>
      </w:r>
      <w:r w:rsidRPr="001D6CAE">
        <w:rPr>
          <w:rFonts w:ascii="Times New Roman" w:eastAsia="Times New Roman" w:hAnsi="Times New Roman"/>
          <w:kern w:val="0"/>
          <w:sz w:val="24"/>
          <w:szCs w:val="24"/>
          <w:lang w:eastAsia="tr-TR"/>
        </w:rPr>
        <w:t xml:space="preserve"> Kan bağışı süreçlerini tamamen dijitalleştirerek bağışçı ve ihtiyaç sahipleri arasında hızlı bir iletişim ağı oluşturmak.</w:t>
      </w:r>
    </w:p>
    <w:p w14:paraId="43F37B9B" w14:textId="77777777" w:rsidR="00F34F09" w:rsidRPr="001D6CAE" w:rsidRDefault="00F34F09" w:rsidP="003A0255">
      <w:pPr>
        <w:numPr>
          <w:ilvl w:val="0"/>
          <w:numId w:val="37"/>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Farkındalık Artırma:</w:t>
      </w:r>
      <w:r w:rsidRPr="001D6CAE">
        <w:rPr>
          <w:rFonts w:ascii="Times New Roman" w:eastAsia="Times New Roman" w:hAnsi="Times New Roman"/>
          <w:kern w:val="0"/>
          <w:sz w:val="24"/>
          <w:szCs w:val="24"/>
          <w:lang w:eastAsia="tr-TR"/>
        </w:rPr>
        <w:t xml:space="preserve"> Toplumda kan bağışı bilincini yaygınlaştırmak ve daha geniş bir bağışçı kitlesi oluşturmak.</w:t>
      </w:r>
    </w:p>
    <w:p w14:paraId="6ED9D162" w14:textId="77777777" w:rsidR="00F34F09" w:rsidRPr="001D6CAE" w:rsidRDefault="00F34F09" w:rsidP="003A0255">
      <w:pPr>
        <w:numPr>
          <w:ilvl w:val="0"/>
          <w:numId w:val="37"/>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Hızlı Erişim:</w:t>
      </w:r>
      <w:r w:rsidRPr="001D6CAE">
        <w:rPr>
          <w:rFonts w:ascii="Times New Roman" w:eastAsia="Times New Roman" w:hAnsi="Times New Roman"/>
          <w:kern w:val="0"/>
          <w:sz w:val="24"/>
          <w:szCs w:val="24"/>
          <w:lang w:eastAsia="tr-TR"/>
        </w:rPr>
        <w:t xml:space="preserve"> Acil durumlarda, konum tabanlı bildirimlerle ihtiyaç sahiplerine en yakın bağışçıların hızla harekete geçmesini sağlamak.</w:t>
      </w:r>
    </w:p>
    <w:p w14:paraId="354281E8" w14:textId="77777777" w:rsidR="00F34F09" w:rsidRPr="001D6CAE" w:rsidRDefault="00F34F09" w:rsidP="003A0255">
      <w:pPr>
        <w:numPr>
          <w:ilvl w:val="0"/>
          <w:numId w:val="37"/>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Motivasyon Mekanizması:</w:t>
      </w:r>
      <w:r w:rsidRPr="001D6CAE">
        <w:rPr>
          <w:rFonts w:ascii="Times New Roman" w:eastAsia="Times New Roman" w:hAnsi="Times New Roman"/>
          <w:kern w:val="0"/>
          <w:sz w:val="24"/>
          <w:szCs w:val="24"/>
          <w:lang w:eastAsia="tr-TR"/>
        </w:rPr>
        <w:t xml:space="preserve"> Bağış yapan bireylere puan tabanlı ödüller sunarak bağış süreçlerine katılımı artırmak.</w:t>
      </w:r>
    </w:p>
    <w:p w14:paraId="537E6AEF" w14:textId="77777777" w:rsidR="00F34F09" w:rsidRPr="001D6CAE" w:rsidRDefault="00F34F09" w:rsidP="003A0255">
      <w:pPr>
        <w:numPr>
          <w:ilvl w:val="0"/>
          <w:numId w:val="37"/>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Afet Yardımı:</w:t>
      </w:r>
      <w:r w:rsidRPr="001D6CAE">
        <w:rPr>
          <w:rFonts w:ascii="Times New Roman" w:eastAsia="Times New Roman" w:hAnsi="Times New Roman"/>
          <w:kern w:val="0"/>
          <w:sz w:val="24"/>
          <w:szCs w:val="24"/>
          <w:lang w:eastAsia="tr-TR"/>
        </w:rPr>
        <w:t xml:space="preserve"> Afet bölgelerine kan bağışını organize ederek toplumsal dayanışmayı güçlendirmek.</w:t>
      </w:r>
    </w:p>
    <w:p w14:paraId="30C0C2D5" w14:textId="0EBB035E" w:rsidR="00F34F09" w:rsidRPr="00927F3C" w:rsidRDefault="00F34F09" w:rsidP="003A0255">
      <w:pPr>
        <w:numPr>
          <w:ilvl w:val="0"/>
          <w:numId w:val="37"/>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Şeffaflık:</w:t>
      </w:r>
      <w:r w:rsidRPr="001D6CAE">
        <w:rPr>
          <w:rFonts w:ascii="Times New Roman" w:eastAsia="Times New Roman" w:hAnsi="Times New Roman"/>
          <w:kern w:val="0"/>
          <w:sz w:val="24"/>
          <w:szCs w:val="24"/>
          <w:lang w:eastAsia="tr-TR"/>
        </w:rPr>
        <w:t xml:space="preserve"> Bağışçıların bağışlarının nerede kullanıldığını görebilmelerini sağlayarak güven oluşturmak.</w:t>
      </w:r>
    </w:p>
    <w:p w14:paraId="6DFF2F68" w14:textId="77777777" w:rsidR="00F34F09" w:rsidRDefault="00F34F09" w:rsidP="00583BB8">
      <w:pPr>
        <w:spacing w:after="0" w:line="360" w:lineRule="auto"/>
        <w:jc w:val="both"/>
        <w:rPr>
          <w:rFonts w:ascii="Times New Roman" w:eastAsia="Times New Roman" w:hAnsi="Times New Roman"/>
          <w:b/>
          <w:bCs/>
          <w:kern w:val="0"/>
          <w:sz w:val="24"/>
          <w:szCs w:val="24"/>
          <w:lang w:eastAsia="tr-TR"/>
        </w:rPr>
      </w:pPr>
    </w:p>
    <w:p w14:paraId="71CA944D" w14:textId="47811246" w:rsidR="00F34F09" w:rsidRDefault="00F34F09" w:rsidP="00583BB8">
      <w:pPr>
        <w:spacing w:after="0" w:line="360" w:lineRule="auto"/>
        <w:jc w:val="both"/>
        <w:rPr>
          <w:rFonts w:ascii="Times New Roman" w:eastAsia="Times New Roman" w:hAnsi="Times New Roman"/>
          <w:b/>
          <w:bCs/>
          <w:kern w:val="0"/>
          <w:sz w:val="24"/>
          <w:szCs w:val="24"/>
          <w:lang w:eastAsia="tr-TR"/>
        </w:rPr>
      </w:pPr>
      <w:r>
        <w:rPr>
          <w:rFonts w:ascii="Times New Roman" w:eastAsia="Times New Roman" w:hAnsi="Times New Roman"/>
          <w:b/>
          <w:bCs/>
          <w:kern w:val="0"/>
          <w:sz w:val="24"/>
          <w:szCs w:val="24"/>
          <w:lang w:eastAsia="tr-TR"/>
        </w:rPr>
        <w:t>2.4</w:t>
      </w:r>
      <w:r w:rsidRPr="001F226A">
        <w:rPr>
          <w:rFonts w:ascii="Times New Roman" w:eastAsia="Times New Roman" w:hAnsi="Times New Roman"/>
          <w:b/>
          <w:bCs/>
          <w:kern w:val="0"/>
          <w:sz w:val="24"/>
          <w:szCs w:val="24"/>
          <w:lang w:eastAsia="tr-TR"/>
        </w:rPr>
        <w:t>. Çözüm Teklifi: Dijital Kan Bağışı Platformu</w:t>
      </w:r>
    </w:p>
    <w:p w14:paraId="3DA6DF05" w14:textId="77777777" w:rsidR="00927F3C" w:rsidRPr="001F226A" w:rsidRDefault="00927F3C" w:rsidP="00583BB8">
      <w:pPr>
        <w:spacing w:after="0" w:line="360" w:lineRule="auto"/>
        <w:jc w:val="both"/>
        <w:rPr>
          <w:rFonts w:ascii="Times New Roman" w:eastAsia="Times New Roman" w:hAnsi="Times New Roman"/>
          <w:b/>
          <w:bCs/>
          <w:kern w:val="0"/>
          <w:sz w:val="24"/>
          <w:szCs w:val="24"/>
          <w:lang w:eastAsia="tr-TR"/>
        </w:rPr>
      </w:pPr>
    </w:p>
    <w:p w14:paraId="03A840FE" w14:textId="77777777" w:rsidR="00F34F09" w:rsidRPr="001D6CAE" w:rsidRDefault="00F34F09" w:rsidP="00583BB8">
      <w:p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kern w:val="0"/>
          <w:sz w:val="24"/>
          <w:szCs w:val="24"/>
          <w:lang w:eastAsia="tr-TR"/>
        </w:rPr>
        <w:t>Projede geliştirilecek platform aşağıdaki temel özelliklere sahip olacaktır:</w:t>
      </w:r>
    </w:p>
    <w:p w14:paraId="68D1FCDB" w14:textId="77777777" w:rsidR="00F34F09" w:rsidRPr="001D6CAE" w:rsidRDefault="00F34F09" w:rsidP="003A0255">
      <w:pPr>
        <w:numPr>
          <w:ilvl w:val="0"/>
          <w:numId w:val="38"/>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Konum Tabanlı Kayıt ve Bildirim Sistemi:</w:t>
      </w:r>
      <w:r w:rsidRPr="001D6CAE">
        <w:rPr>
          <w:rFonts w:ascii="Times New Roman" w:eastAsia="Times New Roman" w:hAnsi="Times New Roman"/>
          <w:kern w:val="0"/>
          <w:sz w:val="24"/>
          <w:szCs w:val="24"/>
          <w:lang w:eastAsia="tr-TR"/>
        </w:rPr>
        <w:t xml:space="preserve"> Kullanıcıların, adres ve telefon bilgileriyle sisteme kolayca kayıt olmalarını sağlayacak bir altyapı oluşturulacaktır. Acil durumlarda, ihtiyaç sahiplerine en yakın bağışçılara SMS veya mobil bildirim gönderilecektir.</w:t>
      </w:r>
    </w:p>
    <w:p w14:paraId="5ADE3A52" w14:textId="1F2C8A49" w:rsidR="00F34F09" w:rsidRPr="00F51672" w:rsidRDefault="00F34F09" w:rsidP="00F51672">
      <w:pPr>
        <w:numPr>
          <w:ilvl w:val="0"/>
          <w:numId w:val="38"/>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Puan ve Ödül Mekanizması:</w:t>
      </w:r>
      <w:r w:rsidRPr="001D6CAE">
        <w:rPr>
          <w:rFonts w:ascii="Times New Roman" w:eastAsia="Times New Roman" w:hAnsi="Times New Roman"/>
          <w:kern w:val="0"/>
          <w:sz w:val="24"/>
          <w:szCs w:val="24"/>
          <w:lang w:eastAsia="tr-TR"/>
        </w:rPr>
        <w:t xml:space="preserve"> Bağışçılar, yaptıkları her bağış için puan kazanacak ve bu puanları platform üzerinden sosyal yardım kampanyalarına</w:t>
      </w:r>
      <w:r w:rsidR="00F51672">
        <w:rPr>
          <w:rFonts w:ascii="Times New Roman" w:eastAsia="Times New Roman" w:hAnsi="Times New Roman"/>
          <w:kern w:val="0"/>
          <w:sz w:val="24"/>
          <w:szCs w:val="24"/>
          <w:lang w:eastAsia="tr-TR"/>
        </w:rPr>
        <w:t>,</w:t>
      </w:r>
      <w:r w:rsidRPr="00F51672">
        <w:rPr>
          <w:rFonts w:ascii="Times New Roman" w:eastAsia="Times New Roman" w:hAnsi="Times New Roman"/>
          <w:kern w:val="0"/>
          <w:sz w:val="24"/>
          <w:szCs w:val="24"/>
          <w:lang w:eastAsia="tr-TR"/>
        </w:rPr>
        <w:t xml:space="preserve"> </w:t>
      </w:r>
      <w:r w:rsidR="00F51672">
        <w:rPr>
          <w:rFonts w:ascii="Times New Roman" w:eastAsia="Times New Roman" w:hAnsi="Times New Roman"/>
          <w:kern w:val="0"/>
          <w:sz w:val="24"/>
          <w:szCs w:val="24"/>
          <w:lang w:eastAsia="tr-TR"/>
        </w:rPr>
        <w:t xml:space="preserve">Afet bölgelerine ve ekonomik koşulları kötü olan bölgelere </w:t>
      </w:r>
      <w:r w:rsidRPr="00F51672">
        <w:rPr>
          <w:rFonts w:ascii="Times New Roman" w:eastAsia="Times New Roman" w:hAnsi="Times New Roman"/>
          <w:kern w:val="0"/>
          <w:sz w:val="24"/>
          <w:szCs w:val="24"/>
          <w:lang w:eastAsia="tr-TR"/>
        </w:rPr>
        <w:t>yönlendirebilecektir.</w:t>
      </w:r>
      <w:r w:rsidR="00F51672">
        <w:rPr>
          <w:rFonts w:ascii="Times New Roman" w:eastAsia="Times New Roman" w:hAnsi="Times New Roman"/>
          <w:kern w:val="0"/>
          <w:sz w:val="24"/>
          <w:szCs w:val="24"/>
          <w:lang w:eastAsia="tr-TR"/>
        </w:rPr>
        <w:t xml:space="preserve"> Bununla birlikte puanlarını uygulama içerisindeki mağazada bakiye olarak kullanabilecek ve mağazada bulunan ürünler arasından istediklerini alabilecektir. </w:t>
      </w:r>
      <w:r w:rsidRPr="00F51672">
        <w:rPr>
          <w:rFonts w:ascii="Times New Roman" w:eastAsia="Times New Roman" w:hAnsi="Times New Roman"/>
          <w:kern w:val="0"/>
          <w:sz w:val="24"/>
          <w:szCs w:val="24"/>
          <w:lang w:eastAsia="tr-TR"/>
        </w:rPr>
        <w:t>Ayrıca, belirli puanlar karşılığında, kullanıcılar çeşitli ödüller alabilecektir</w:t>
      </w:r>
      <w:r w:rsidR="00F51672">
        <w:rPr>
          <w:rFonts w:ascii="Times New Roman" w:eastAsia="Times New Roman" w:hAnsi="Times New Roman"/>
          <w:kern w:val="0"/>
          <w:sz w:val="24"/>
          <w:szCs w:val="24"/>
          <w:lang w:eastAsia="tr-TR"/>
        </w:rPr>
        <w:t xml:space="preserve"> </w:t>
      </w:r>
      <w:r w:rsidRPr="00F51672">
        <w:rPr>
          <w:rFonts w:ascii="Times New Roman" w:eastAsia="Times New Roman" w:hAnsi="Times New Roman"/>
          <w:kern w:val="0"/>
          <w:sz w:val="24"/>
          <w:szCs w:val="24"/>
          <w:lang w:eastAsia="tr-TR"/>
        </w:rPr>
        <w:t>.</w:t>
      </w:r>
    </w:p>
    <w:p w14:paraId="1A7030AF" w14:textId="77777777" w:rsidR="00F34F09" w:rsidRPr="001D6CAE" w:rsidRDefault="00F34F09" w:rsidP="003A0255">
      <w:pPr>
        <w:numPr>
          <w:ilvl w:val="0"/>
          <w:numId w:val="38"/>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Afet Yardım Modülü:</w:t>
      </w:r>
      <w:r w:rsidRPr="001D6CAE">
        <w:rPr>
          <w:rFonts w:ascii="Times New Roman" w:eastAsia="Times New Roman" w:hAnsi="Times New Roman"/>
          <w:kern w:val="0"/>
          <w:sz w:val="24"/>
          <w:szCs w:val="24"/>
          <w:lang w:eastAsia="tr-TR"/>
        </w:rPr>
        <w:t xml:space="preserve"> Afet bölgelerindeki kan ihtiyacını hızlıca belirleyip, bölgeye yönelik bir bağış kampanyası başlatma işlevselliği sunulacaktır.</w:t>
      </w:r>
    </w:p>
    <w:p w14:paraId="5D087BB2" w14:textId="77777777" w:rsidR="00F34F09" w:rsidRPr="001D6CAE" w:rsidRDefault="00F34F09" w:rsidP="003A0255">
      <w:pPr>
        <w:numPr>
          <w:ilvl w:val="0"/>
          <w:numId w:val="38"/>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lastRenderedPageBreak/>
        <w:t>Kullanıcı Dostu Arayüz:</w:t>
      </w:r>
      <w:r w:rsidRPr="001D6CAE">
        <w:rPr>
          <w:rFonts w:ascii="Times New Roman" w:eastAsia="Times New Roman" w:hAnsi="Times New Roman"/>
          <w:kern w:val="0"/>
          <w:sz w:val="24"/>
          <w:szCs w:val="24"/>
          <w:lang w:eastAsia="tr-TR"/>
        </w:rPr>
        <w:t xml:space="preserve"> Platform, kullanıcıların kolayca bağış yapmalarını, ilan oluşturabilmelerini ve geçmiş bağışlarını takip etmelerini sağlayan sezgisel bir arayüze sahip olacaktır.</w:t>
      </w:r>
    </w:p>
    <w:p w14:paraId="297E3880" w14:textId="77777777" w:rsidR="00F34F09" w:rsidRPr="001D6CAE" w:rsidRDefault="00F34F09" w:rsidP="003A0255">
      <w:pPr>
        <w:numPr>
          <w:ilvl w:val="0"/>
          <w:numId w:val="38"/>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Veri Güvenliği:</w:t>
      </w:r>
      <w:r w:rsidRPr="001D6CAE">
        <w:rPr>
          <w:rFonts w:ascii="Times New Roman" w:eastAsia="Times New Roman" w:hAnsi="Times New Roman"/>
          <w:kern w:val="0"/>
          <w:sz w:val="24"/>
          <w:szCs w:val="24"/>
          <w:lang w:eastAsia="tr-TR"/>
        </w:rPr>
        <w:t xml:space="preserve"> Kullanıcı verilerinin güvenliğini sağlamak için modern şifreleme algoritmaları ve güvenlik protokolleri uygulanacaktır.</w:t>
      </w:r>
    </w:p>
    <w:p w14:paraId="6A4A625C" w14:textId="77777777" w:rsidR="00F34F09" w:rsidRPr="001D6CAE" w:rsidRDefault="00F34F09" w:rsidP="003A0255">
      <w:pPr>
        <w:numPr>
          <w:ilvl w:val="0"/>
          <w:numId w:val="38"/>
        </w:numPr>
        <w:spacing w:after="0" w:line="360" w:lineRule="auto"/>
        <w:jc w:val="both"/>
        <w:rPr>
          <w:rFonts w:ascii="Times New Roman" w:eastAsia="Times New Roman" w:hAnsi="Times New Roman"/>
          <w:kern w:val="0"/>
          <w:sz w:val="24"/>
          <w:szCs w:val="24"/>
          <w:lang w:eastAsia="tr-TR"/>
        </w:rPr>
      </w:pPr>
      <w:r w:rsidRPr="001D6CAE">
        <w:rPr>
          <w:rFonts w:ascii="Times New Roman" w:eastAsia="Times New Roman" w:hAnsi="Times New Roman"/>
          <w:b/>
          <w:bCs/>
          <w:kern w:val="0"/>
          <w:sz w:val="24"/>
          <w:szCs w:val="24"/>
          <w:lang w:eastAsia="tr-TR"/>
        </w:rPr>
        <w:t>Şeffaflık:</w:t>
      </w:r>
      <w:r w:rsidRPr="001D6CAE">
        <w:rPr>
          <w:rFonts w:ascii="Times New Roman" w:eastAsia="Times New Roman" w:hAnsi="Times New Roman"/>
          <w:kern w:val="0"/>
          <w:sz w:val="24"/>
          <w:szCs w:val="24"/>
          <w:lang w:eastAsia="tr-TR"/>
        </w:rPr>
        <w:t xml:space="preserve"> Bağış işlemlerinin izlenebilirliğini sağlamak için kullanıcıya detaylı raporlar sunulacaktır.</w:t>
      </w:r>
    </w:p>
    <w:p w14:paraId="42AC57C9" w14:textId="77777777" w:rsidR="00F34F09" w:rsidRPr="001F226A" w:rsidRDefault="00F34F09" w:rsidP="00583BB8">
      <w:pPr>
        <w:spacing w:after="0" w:line="360" w:lineRule="auto"/>
        <w:jc w:val="both"/>
        <w:rPr>
          <w:rFonts w:ascii="Times New Roman" w:eastAsia="Times New Roman" w:hAnsi="Times New Roman"/>
          <w:kern w:val="0"/>
          <w:sz w:val="24"/>
          <w:szCs w:val="24"/>
          <w:lang w:eastAsia="tr-TR"/>
        </w:rPr>
      </w:pPr>
    </w:p>
    <w:p w14:paraId="68B0973A" w14:textId="4115F2E2" w:rsidR="00F34F09" w:rsidRDefault="00F34F09" w:rsidP="00583BB8">
      <w:pPr>
        <w:spacing w:after="0" w:line="360" w:lineRule="auto"/>
        <w:jc w:val="both"/>
        <w:rPr>
          <w:rFonts w:ascii="Times New Roman" w:eastAsia="Times New Roman" w:hAnsi="Times New Roman"/>
          <w:b/>
          <w:bCs/>
          <w:kern w:val="0"/>
          <w:sz w:val="24"/>
          <w:szCs w:val="24"/>
          <w:lang w:eastAsia="tr-TR"/>
        </w:rPr>
      </w:pPr>
      <w:r>
        <w:rPr>
          <w:rFonts w:ascii="Times New Roman" w:eastAsia="Times New Roman" w:hAnsi="Times New Roman"/>
          <w:b/>
          <w:bCs/>
          <w:kern w:val="0"/>
          <w:sz w:val="24"/>
          <w:szCs w:val="24"/>
          <w:lang w:eastAsia="tr-TR"/>
        </w:rPr>
        <w:t>2.5</w:t>
      </w:r>
      <w:r w:rsidRPr="001F226A">
        <w:rPr>
          <w:rFonts w:ascii="Times New Roman" w:eastAsia="Times New Roman" w:hAnsi="Times New Roman"/>
          <w:b/>
          <w:bCs/>
          <w:kern w:val="0"/>
          <w:sz w:val="24"/>
          <w:szCs w:val="24"/>
          <w:lang w:eastAsia="tr-TR"/>
        </w:rPr>
        <w:t>. Sonuç ve Öngörüler</w:t>
      </w:r>
    </w:p>
    <w:p w14:paraId="0213AF82" w14:textId="2B53836B" w:rsidR="00927F3C" w:rsidRPr="001F226A" w:rsidRDefault="00BE2EFC" w:rsidP="00583BB8">
      <w:pPr>
        <w:spacing w:after="0" w:line="360" w:lineRule="auto"/>
        <w:jc w:val="both"/>
        <w:rPr>
          <w:rFonts w:ascii="Times New Roman" w:eastAsia="Times New Roman" w:hAnsi="Times New Roman"/>
          <w:b/>
          <w:bCs/>
          <w:kern w:val="0"/>
          <w:sz w:val="24"/>
          <w:szCs w:val="24"/>
          <w:lang w:eastAsia="tr-TR"/>
        </w:rPr>
      </w:pPr>
      <w:r>
        <w:rPr>
          <w:rFonts w:ascii="Times New Roman" w:eastAsia="Times New Roman" w:hAnsi="Times New Roman"/>
          <w:b/>
          <w:bCs/>
          <w:kern w:val="0"/>
          <w:sz w:val="24"/>
          <w:szCs w:val="24"/>
          <w:lang w:eastAsia="tr-TR"/>
        </w:rPr>
        <w:tab/>
      </w:r>
    </w:p>
    <w:p w14:paraId="59A68AC6" w14:textId="77777777" w:rsidR="00F34F09" w:rsidRPr="00E542DB" w:rsidRDefault="00F34F09" w:rsidP="00583BB8">
      <w:pPr>
        <w:spacing w:after="0" w:line="360" w:lineRule="auto"/>
        <w:jc w:val="both"/>
        <w:rPr>
          <w:rFonts w:ascii="Times New Roman" w:eastAsia="Times New Roman" w:hAnsi="Times New Roman"/>
          <w:kern w:val="0"/>
          <w:sz w:val="24"/>
          <w:szCs w:val="24"/>
          <w:lang w:eastAsia="tr-TR"/>
        </w:rPr>
      </w:pPr>
      <w:r w:rsidRPr="00E542DB">
        <w:rPr>
          <w:rFonts w:ascii="Times New Roman" w:eastAsia="Times New Roman" w:hAnsi="Times New Roman"/>
          <w:kern w:val="0"/>
          <w:sz w:val="24"/>
          <w:szCs w:val="24"/>
          <w:lang w:eastAsia="tr-TR"/>
        </w:rPr>
        <w:t>Bu proje, toplumda kan bağışı farkındalığını artırmayı, bireylerin bağış süreçlerine daha aktif katılımını sağlamayı ve acil durumlarda hayat kurtaracak hızlı bir altyapı sunmayı hedeflemektedir. Dijital bir çözüm olarak, hem bireylerin hem de kurumların bağış süreçlerine erişimini kolaylaştırarak sosyal sorumluluk bilincinin gelişimine katkı sağlayacaktır.</w:t>
      </w:r>
    </w:p>
    <w:p w14:paraId="6526ADB0" w14:textId="77777777" w:rsidR="00F34F09" w:rsidRPr="00E542DB" w:rsidRDefault="00F34F09" w:rsidP="00583BB8">
      <w:pPr>
        <w:spacing w:after="0" w:line="360" w:lineRule="auto"/>
        <w:jc w:val="both"/>
        <w:rPr>
          <w:rFonts w:ascii="Times New Roman" w:eastAsia="Times New Roman" w:hAnsi="Times New Roman"/>
          <w:kern w:val="0"/>
          <w:sz w:val="24"/>
          <w:szCs w:val="24"/>
          <w:lang w:eastAsia="tr-TR"/>
        </w:rPr>
      </w:pPr>
      <w:r w:rsidRPr="00E542DB">
        <w:rPr>
          <w:rFonts w:ascii="Times New Roman" w:eastAsia="Times New Roman" w:hAnsi="Times New Roman"/>
          <w:kern w:val="0"/>
          <w:sz w:val="24"/>
          <w:szCs w:val="24"/>
          <w:lang w:eastAsia="tr-TR"/>
        </w:rPr>
        <w:t>Projenin başarılı bir şekilde uygulanması durumunda, uzun vadede toplum genelinde daha sürdürülebilir bir bağış kültürü oluşturulabilir. Ayrıca, bu platformun uluslararası ölçekte genişletilmesiyle, küresel düzeyde bağış süreçlerine katkıda bulunulması hedeflenmektedir.</w:t>
      </w:r>
    </w:p>
    <w:p w14:paraId="17E21806" w14:textId="19C6309F" w:rsidR="00F34F09" w:rsidRDefault="00F34F09" w:rsidP="00583BB8">
      <w:pPr>
        <w:spacing w:after="0" w:line="360" w:lineRule="auto"/>
        <w:jc w:val="both"/>
        <w:rPr>
          <w:rFonts w:ascii="Times New Roman" w:eastAsia="Times New Roman" w:hAnsi="Times New Roman"/>
          <w:kern w:val="0"/>
          <w:sz w:val="24"/>
          <w:szCs w:val="24"/>
          <w:lang w:eastAsia="tr-TR"/>
        </w:rPr>
      </w:pPr>
      <w:r w:rsidRPr="00E542DB">
        <w:rPr>
          <w:rFonts w:ascii="Times New Roman" w:eastAsia="Times New Roman" w:hAnsi="Times New Roman"/>
          <w:b/>
          <w:bCs/>
          <w:kern w:val="0"/>
          <w:sz w:val="24"/>
          <w:szCs w:val="24"/>
          <w:lang w:eastAsia="tr-TR"/>
        </w:rPr>
        <w:t>Kan Bağışı İçin Gelecek Vizyonu:</w:t>
      </w:r>
      <w:r w:rsidRPr="00E542DB">
        <w:rPr>
          <w:rFonts w:ascii="Times New Roman" w:eastAsia="Times New Roman" w:hAnsi="Times New Roman"/>
          <w:kern w:val="0"/>
          <w:sz w:val="24"/>
          <w:szCs w:val="24"/>
          <w:lang w:eastAsia="tr-TR"/>
        </w:rPr>
        <w:t xml:space="preserve"> Proje, dijitalleşen dünyada kan bağışı süreçlerini yeniden şekillendiren bir model sunmaktadır. Sağlık sistemine katkının yanı sıra, bireylerin sosyal sorumluluk bilinci ile hareket etmesini teşvik ederek, daha güçlü bir toplum inşasına destek olacaktır.</w:t>
      </w:r>
    </w:p>
    <w:p w14:paraId="6343F6DC" w14:textId="302E4F76" w:rsidR="00A33E84" w:rsidRPr="00A33E84" w:rsidRDefault="00A33E84" w:rsidP="00A33E84">
      <w:pPr>
        <w:spacing w:after="0" w:line="360" w:lineRule="auto"/>
        <w:jc w:val="both"/>
        <w:rPr>
          <w:rFonts w:ascii="Times New Roman" w:eastAsia="Times New Roman" w:hAnsi="Times New Roman"/>
          <w:kern w:val="0"/>
          <w:sz w:val="24"/>
          <w:szCs w:val="24"/>
          <w:lang w:eastAsia="tr-TR"/>
        </w:rPr>
      </w:pPr>
    </w:p>
    <w:p w14:paraId="7789C574" w14:textId="77777777" w:rsidR="00A33E84" w:rsidRPr="00A33E84" w:rsidRDefault="00A33E84" w:rsidP="003C4530">
      <w:pPr>
        <w:pStyle w:val="Heading3"/>
        <w:rPr>
          <w:lang w:eastAsia="tr-TR"/>
        </w:rPr>
      </w:pPr>
      <w:r w:rsidRPr="00A33E84">
        <w:rPr>
          <w:rStyle w:val="Strong"/>
          <w:b/>
          <w:bCs/>
          <w:szCs w:val="24"/>
        </w:rPr>
        <w:t>2.6. Mevcut Sistemlerin Sınırlamaları</w:t>
      </w:r>
    </w:p>
    <w:p w14:paraId="07121479" w14:textId="77777777" w:rsidR="00095701" w:rsidRDefault="00A33E84" w:rsidP="004A5646">
      <w:pPr>
        <w:pStyle w:val="NormalWeb"/>
        <w:spacing w:line="360" w:lineRule="auto"/>
        <w:jc w:val="both"/>
      </w:pPr>
      <w:r w:rsidRPr="00A33E84">
        <w:t>Mevcut kan bağışı süreçleri, genellikle manuel işlemler ve yerel organizasyonlar üzerinden yürütülmektedir. Bu sistemlerde bağışçıların belirlenmesi, çağrılması ve ihtiyaç sahiplerine ulaşılması zaman alıcı bir süreçtir. Özellikle afet veya acil durum gibi yüksek talep gerektiren senaryolarda, bu süreçler yetersiz kalmaktadır.</w:t>
      </w:r>
      <w:r w:rsidR="00095701">
        <w:t xml:space="preserve"> </w:t>
      </w:r>
    </w:p>
    <w:p w14:paraId="038031D4" w14:textId="658A55FF" w:rsidR="00A33E84" w:rsidRPr="00A33E84" w:rsidRDefault="00A33E84" w:rsidP="004A5646">
      <w:pPr>
        <w:pStyle w:val="NormalWeb"/>
        <w:spacing w:line="360" w:lineRule="auto"/>
        <w:jc w:val="both"/>
      </w:pPr>
      <w:r w:rsidRPr="00A33E84">
        <w:lastRenderedPageBreak/>
        <w:t>Birçok ülkede ve bölgede kullanılan geleneksel kan bağışı yöntemleri, teknolojik altyapının sınırlı olmasından dolayı bağış süreçlerini hızlandırmakta başarısız olmaktadır. Örneğin:</w:t>
      </w:r>
    </w:p>
    <w:p w14:paraId="680436CE" w14:textId="77777777" w:rsidR="00A33E84" w:rsidRPr="00A33E84" w:rsidRDefault="00A33E84" w:rsidP="003A0255">
      <w:pPr>
        <w:numPr>
          <w:ilvl w:val="0"/>
          <w:numId w:val="39"/>
        </w:numPr>
        <w:spacing w:before="100" w:beforeAutospacing="1" w:after="100" w:afterAutospacing="1" w:line="360" w:lineRule="auto"/>
        <w:jc w:val="both"/>
        <w:rPr>
          <w:rFonts w:ascii="Times New Roman" w:hAnsi="Times New Roman"/>
          <w:sz w:val="24"/>
          <w:szCs w:val="24"/>
        </w:rPr>
      </w:pPr>
      <w:r w:rsidRPr="00A33E84">
        <w:rPr>
          <w:rFonts w:ascii="Times New Roman" w:hAnsi="Times New Roman"/>
          <w:sz w:val="24"/>
          <w:szCs w:val="24"/>
        </w:rPr>
        <w:t>Bağışçı verilerinin kağıt üzerinde veya yerel bir veritabanında tutulması, veri kayıplarına ve süreçlerde aksamalara yol açmaktadır.</w:t>
      </w:r>
    </w:p>
    <w:p w14:paraId="04B75DCC" w14:textId="77777777" w:rsidR="00A33E84" w:rsidRPr="00A33E84" w:rsidRDefault="00A33E84" w:rsidP="003A0255">
      <w:pPr>
        <w:numPr>
          <w:ilvl w:val="0"/>
          <w:numId w:val="39"/>
        </w:numPr>
        <w:spacing w:before="100" w:beforeAutospacing="1" w:after="100" w:afterAutospacing="1" w:line="360" w:lineRule="auto"/>
        <w:jc w:val="both"/>
        <w:rPr>
          <w:rFonts w:ascii="Times New Roman" w:hAnsi="Times New Roman"/>
          <w:sz w:val="24"/>
          <w:szCs w:val="24"/>
        </w:rPr>
      </w:pPr>
      <w:r w:rsidRPr="00A33E84">
        <w:rPr>
          <w:rFonts w:ascii="Times New Roman" w:hAnsi="Times New Roman"/>
          <w:sz w:val="24"/>
          <w:szCs w:val="24"/>
        </w:rPr>
        <w:t>Bildirimlerin genellikle telefon aramaları veya el ilanları yoluyla yapılması, hedef kitleye ulaşmada düşük bir etki yaratmaktadır.</w:t>
      </w:r>
    </w:p>
    <w:p w14:paraId="0996103D" w14:textId="77777777" w:rsidR="00A33E84" w:rsidRPr="00A33E84" w:rsidRDefault="00A33E84" w:rsidP="003A0255">
      <w:pPr>
        <w:numPr>
          <w:ilvl w:val="0"/>
          <w:numId w:val="39"/>
        </w:numPr>
        <w:spacing w:before="100" w:beforeAutospacing="1" w:after="100" w:afterAutospacing="1" w:line="360" w:lineRule="auto"/>
        <w:jc w:val="both"/>
        <w:rPr>
          <w:rFonts w:ascii="Times New Roman" w:hAnsi="Times New Roman"/>
          <w:sz w:val="24"/>
          <w:szCs w:val="24"/>
        </w:rPr>
      </w:pPr>
      <w:r w:rsidRPr="00A33E84">
        <w:rPr>
          <w:rFonts w:ascii="Times New Roman" w:hAnsi="Times New Roman"/>
          <w:sz w:val="24"/>
          <w:szCs w:val="24"/>
        </w:rPr>
        <w:t>Mevcut dijital çözümler ise genellikle kullanıcı dostu olmayan arayüzler veya sınırlı işlevsellik ile kullanıcıları motive edememektedir.</w:t>
      </w:r>
    </w:p>
    <w:p w14:paraId="6C3D585F" w14:textId="1F565D85" w:rsidR="00A33E84" w:rsidRPr="00A33E84" w:rsidRDefault="00A33E84" w:rsidP="004A5646">
      <w:pPr>
        <w:pStyle w:val="NormalWeb"/>
        <w:spacing w:line="360" w:lineRule="auto"/>
        <w:jc w:val="both"/>
      </w:pPr>
      <w:r w:rsidRPr="00A33E84">
        <w:t>Bu sınırlamalar, toplumda kan bağış oranlarını artırmayı zorlaştırmakta ve acil ihtiyaçların karşılanmasında kritik gecikmelere neden olmaktadır.</w:t>
      </w:r>
    </w:p>
    <w:p w14:paraId="74B1CC88" w14:textId="77777777" w:rsidR="00A33E84" w:rsidRPr="00A33E84" w:rsidRDefault="00A33E84" w:rsidP="003C4530">
      <w:pPr>
        <w:pStyle w:val="Heading3"/>
        <w:rPr>
          <w:lang w:eastAsia="tr-TR"/>
        </w:rPr>
      </w:pPr>
      <w:r w:rsidRPr="00A33E84">
        <w:rPr>
          <w:rStyle w:val="Strong"/>
          <w:b/>
          <w:bCs/>
          <w:szCs w:val="24"/>
        </w:rPr>
        <w:t>2.7. İlgili Teknolojiler ve Kısıtlar</w:t>
      </w:r>
    </w:p>
    <w:p w14:paraId="64007AFC" w14:textId="77777777" w:rsidR="00A33E84" w:rsidRPr="00A33E84" w:rsidRDefault="00A33E84" w:rsidP="004A5646">
      <w:pPr>
        <w:pStyle w:val="NormalWeb"/>
        <w:spacing w:line="360" w:lineRule="auto"/>
        <w:jc w:val="both"/>
      </w:pPr>
      <w:r w:rsidRPr="00A33E84">
        <w:t>Projenin hayata geçirilmesi, mevcut teknolojilerin sunduğu olanaklar ve bu teknolojilerin projeye özgü gereksinimlerle uyumu üzerinden değerlendirilmiştir. Mobil cihazların yaygınlaşması ve konum tabanlı hizmetlerin artan kullanımı, bu tür bir platformun etkinliğini artıran önemli teknolojik gelişmelerdir.</w:t>
      </w:r>
    </w:p>
    <w:p w14:paraId="017AFFE0" w14:textId="77777777" w:rsidR="00A33E84" w:rsidRPr="00A33E84" w:rsidRDefault="00A33E84" w:rsidP="004A5646">
      <w:pPr>
        <w:pStyle w:val="NormalWeb"/>
        <w:spacing w:line="360" w:lineRule="auto"/>
        <w:jc w:val="both"/>
      </w:pPr>
      <w:r w:rsidRPr="00A33E84">
        <w:t>Ancak, teknolojinin bu avantajlarına rağmen belirli kısıtlamalar da bulunmaktadır:</w:t>
      </w:r>
    </w:p>
    <w:p w14:paraId="66B6DE2F" w14:textId="77777777" w:rsidR="00A33E84" w:rsidRPr="00A33E84" w:rsidRDefault="00A33E84" w:rsidP="003A0255">
      <w:pPr>
        <w:pStyle w:val="NormalWeb"/>
        <w:numPr>
          <w:ilvl w:val="0"/>
          <w:numId w:val="40"/>
        </w:numPr>
        <w:spacing w:line="360" w:lineRule="auto"/>
        <w:jc w:val="both"/>
      </w:pPr>
      <w:r w:rsidRPr="00A33E84">
        <w:rPr>
          <w:rStyle w:val="Strong"/>
        </w:rPr>
        <w:t>Veri Güvenliği ve Gizlilik Düzenlemeleri:</w:t>
      </w:r>
    </w:p>
    <w:p w14:paraId="1076988E" w14:textId="77777777" w:rsidR="00A33E84" w:rsidRPr="00A33E84" w:rsidRDefault="00A33E84" w:rsidP="003A0255">
      <w:pPr>
        <w:numPr>
          <w:ilvl w:val="1"/>
          <w:numId w:val="40"/>
        </w:numPr>
        <w:spacing w:before="100" w:beforeAutospacing="1" w:after="100" w:afterAutospacing="1" w:line="360" w:lineRule="auto"/>
        <w:jc w:val="both"/>
        <w:rPr>
          <w:rFonts w:ascii="Times New Roman" w:hAnsi="Times New Roman"/>
          <w:sz w:val="24"/>
          <w:szCs w:val="24"/>
        </w:rPr>
      </w:pPr>
      <w:r w:rsidRPr="00A33E84">
        <w:rPr>
          <w:rFonts w:ascii="Times New Roman" w:hAnsi="Times New Roman"/>
          <w:sz w:val="24"/>
          <w:szCs w:val="24"/>
        </w:rPr>
        <w:t xml:space="preserve">Avrupa Birliği'nin </w:t>
      </w:r>
      <w:r w:rsidRPr="00A33E84">
        <w:rPr>
          <w:rStyle w:val="Emphasis"/>
          <w:rFonts w:ascii="Times New Roman" w:hAnsi="Times New Roman"/>
          <w:sz w:val="24"/>
          <w:szCs w:val="24"/>
        </w:rPr>
        <w:t>Genel Veri Koruma Yönetmeliği (GDPR)</w:t>
      </w:r>
      <w:r w:rsidRPr="00A33E84">
        <w:rPr>
          <w:rFonts w:ascii="Times New Roman" w:hAnsi="Times New Roman"/>
          <w:sz w:val="24"/>
          <w:szCs w:val="24"/>
        </w:rPr>
        <w:t xml:space="preserve"> ve Türkiye'deki </w:t>
      </w:r>
      <w:r w:rsidRPr="00A33E84">
        <w:rPr>
          <w:rStyle w:val="Emphasis"/>
          <w:rFonts w:ascii="Times New Roman" w:hAnsi="Times New Roman"/>
          <w:sz w:val="24"/>
          <w:szCs w:val="24"/>
        </w:rPr>
        <w:t>Kişisel Verilerin Korunması Kanunu (KVKK)</w:t>
      </w:r>
      <w:r w:rsidRPr="00A33E84">
        <w:rPr>
          <w:rFonts w:ascii="Times New Roman" w:hAnsi="Times New Roman"/>
          <w:sz w:val="24"/>
          <w:szCs w:val="24"/>
        </w:rPr>
        <w:t xml:space="preserve"> gibi düzenlemeler, kullanıcı verilerinin saklanması ve işlenmesi konusunda sıkı kurallar getirmektedir. Projenin bu düzenlemelere uyum sağlaması gerekmektedir.</w:t>
      </w:r>
    </w:p>
    <w:p w14:paraId="30C7389C" w14:textId="77777777" w:rsidR="00A33E84" w:rsidRPr="00A33E84" w:rsidRDefault="00A33E84" w:rsidP="003A0255">
      <w:pPr>
        <w:pStyle w:val="NormalWeb"/>
        <w:numPr>
          <w:ilvl w:val="0"/>
          <w:numId w:val="40"/>
        </w:numPr>
        <w:spacing w:line="360" w:lineRule="auto"/>
        <w:jc w:val="both"/>
      </w:pPr>
      <w:r w:rsidRPr="00A33E84">
        <w:rPr>
          <w:rStyle w:val="Strong"/>
        </w:rPr>
        <w:t>İnternet Erişimi:</w:t>
      </w:r>
    </w:p>
    <w:p w14:paraId="65D374EA" w14:textId="77777777" w:rsidR="00A33E84" w:rsidRPr="00A33E84" w:rsidRDefault="00A33E84" w:rsidP="003A0255">
      <w:pPr>
        <w:numPr>
          <w:ilvl w:val="1"/>
          <w:numId w:val="40"/>
        </w:numPr>
        <w:spacing w:before="100" w:beforeAutospacing="1" w:after="100" w:afterAutospacing="1" w:line="360" w:lineRule="auto"/>
        <w:jc w:val="both"/>
        <w:rPr>
          <w:rFonts w:ascii="Times New Roman" w:hAnsi="Times New Roman"/>
          <w:sz w:val="24"/>
          <w:szCs w:val="24"/>
        </w:rPr>
      </w:pPr>
      <w:r w:rsidRPr="00A33E84">
        <w:rPr>
          <w:rFonts w:ascii="Times New Roman" w:hAnsi="Times New Roman"/>
          <w:sz w:val="24"/>
          <w:szCs w:val="24"/>
        </w:rPr>
        <w:t>Özellikle kırsal bölgelerdeki kullanıcıların platforma erişimini sağlamak, bağlantı problemleri nedeniyle zorluk yaratabilir.</w:t>
      </w:r>
    </w:p>
    <w:p w14:paraId="7C391058" w14:textId="77777777" w:rsidR="00A33E84" w:rsidRPr="00A33E84" w:rsidRDefault="00A33E84" w:rsidP="003A0255">
      <w:pPr>
        <w:pStyle w:val="NormalWeb"/>
        <w:numPr>
          <w:ilvl w:val="0"/>
          <w:numId w:val="40"/>
        </w:numPr>
        <w:spacing w:line="360" w:lineRule="auto"/>
        <w:jc w:val="both"/>
      </w:pPr>
      <w:r w:rsidRPr="00A33E84">
        <w:rPr>
          <w:rStyle w:val="Strong"/>
        </w:rPr>
        <w:t>Kullanıcı Teknoloji Yetkinliği:</w:t>
      </w:r>
    </w:p>
    <w:p w14:paraId="058B14AF" w14:textId="4B3D27FD" w:rsidR="00A33E84" w:rsidRPr="00A33E84" w:rsidRDefault="00A33E84" w:rsidP="003A0255">
      <w:pPr>
        <w:numPr>
          <w:ilvl w:val="1"/>
          <w:numId w:val="40"/>
        </w:numPr>
        <w:spacing w:before="100" w:beforeAutospacing="1" w:after="100" w:afterAutospacing="1" w:line="360" w:lineRule="auto"/>
        <w:jc w:val="both"/>
        <w:rPr>
          <w:rFonts w:ascii="Times New Roman" w:hAnsi="Times New Roman"/>
          <w:sz w:val="24"/>
          <w:szCs w:val="24"/>
        </w:rPr>
      </w:pPr>
      <w:r w:rsidRPr="00A33E84">
        <w:rPr>
          <w:rFonts w:ascii="Times New Roman" w:hAnsi="Times New Roman"/>
          <w:sz w:val="24"/>
          <w:szCs w:val="24"/>
        </w:rPr>
        <w:lastRenderedPageBreak/>
        <w:t>Kullanıcıların bir kısmı teknolojiyi aktif olarak kullanmada zorluk yaşayabilir. Bu nedenle, platformun kullanıcı dostu ve sade bir tasarıma sahip olması gereklidir.</w:t>
      </w:r>
    </w:p>
    <w:p w14:paraId="1FAC0356" w14:textId="77777777" w:rsidR="00A33E84" w:rsidRPr="00A33E84" w:rsidRDefault="00A33E84" w:rsidP="003C4530">
      <w:pPr>
        <w:pStyle w:val="Heading3"/>
        <w:rPr>
          <w:lang w:eastAsia="tr-TR"/>
        </w:rPr>
      </w:pPr>
      <w:r w:rsidRPr="00A33E84">
        <w:rPr>
          <w:rStyle w:val="Strong"/>
          <w:b/>
          <w:bCs/>
          <w:szCs w:val="24"/>
        </w:rPr>
        <w:t>2.8. Kullanıcı İhtiyaçları ve Beklentiler</w:t>
      </w:r>
    </w:p>
    <w:p w14:paraId="2508B25E" w14:textId="77777777" w:rsidR="00A33E84" w:rsidRPr="00A33E84" w:rsidRDefault="00A33E84" w:rsidP="004A5646">
      <w:pPr>
        <w:pStyle w:val="NormalWeb"/>
        <w:spacing w:line="360" w:lineRule="auto"/>
        <w:jc w:val="both"/>
      </w:pPr>
      <w:r w:rsidRPr="00A33E84">
        <w:t>Kullanıcılar, kan bağışı süreçlerinde hız, güvenlik ve kolay erişim gibi temel ihtiyaçlara sahiptir. Bu ihtiyaçları anlamak ve karşılamak, platformun başarısı için kritik öneme sahiptir.</w:t>
      </w:r>
    </w:p>
    <w:p w14:paraId="59AF757F" w14:textId="6DDA58CF" w:rsidR="00A33E84" w:rsidRPr="00A33E84" w:rsidRDefault="004A5646" w:rsidP="003A0255">
      <w:pPr>
        <w:pStyle w:val="NormalWeb"/>
        <w:numPr>
          <w:ilvl w:val="0"/>
          <w:numId w:val="41"/>
        </w:numPr>
        <w:spacing w:line="360" w:lineRule="auto"/>
      </w:pPr>
      <w:r>
        <w:rPr>
          <w:rStyle w:val="Strong"/>
        </w:rPr>
        <w:t xml:space="preserve">Hızlı </w:t>
      </w:r>
      <w:r w:rsidR="00A33E84" w:rsidRPr="00A33E84">
        <w:rPr>
          <w:rStyle w:val="Strong"/>
        </w:rPr>
        <w:t>ve Kolay Kayıt:</w:t>
      </w:r>
      <w:r w:rsidR="00A33E84" w:rsidRPr="00A33E84">
        <w:br/>
        <w:t>Kullanıcılar, karmaşık kayıt süreçleri yerine, hızlı ve basit bir kayıt mekanizması talep etmektedir. Özellikle, konum ve telefon numarası gibi bilgilerin otomatik olarak alınması süreci hızlandırabilir.</w:t>
      </w:r>
    </w:p>
    <w:p w14:paraId="3B3B6F90" w14:textId="77777777" w:rsidR="00A33E84" w:rsidRPr="00A33E84" w:rsidRDefault="00A33E84" w:rsidP="003A0255">
      <w:pPr>
        <w:pStyle w:val="NormalWeb"/>
        <w:numPr>
          <w:ilvl w:val="0"/>
          <w:numId w:val="41"/>
        </w:numPr>
        <w:spacing w:line="360" w:lineRule="auto"/>
      </w:pPr>
      <w:r w:rsidRPr="00A33E84">
        <w:rPr>
          <w:rStyle w:val="Strong"/>
        </w:rPr>
        <w:t>Anlık Bildirimler:</w:t>
      </w:r>
      <w:r w:rsidRPr="00A33E84">
        <w:br/>
        <w:t>Acil durumlarda bağışçıların hızlı bir şekilde bilgilendirilmesi gereklidir. Bu nedenle, SMS veya anlık bildirim mekanizmaları kullanıcıların beklentilerini karşılayabilir.</w:t>
      </w:r>
    </w:p>
    <w:p w14:paraId="36CA44FB" w14:textId="06CCB737" w:rsidR="00A33E84" w:rsidRPr="00A33E84" w:rsidRDefault="00A33E84" w:rsidP="003A0255">
      <w:pPr>
        <w:pStyle w:val="NormalWeb"/>
        <w:numPr>
          <w:ilvl w:val="0"/>
          <w:numId w:val="41"/>
        </w:numPr>
        <w:spacing w:line="360" w:lineRule="auto"/>
      </w:pPr>
      <w:r w:rsidRPr="00A33E84">
        <w:rPr>
          <w:rStyle w:val="Strong"/>
        </w:rPr>
        <w:t>Güvenilirlik ve Şeffaflık:</w:t>
      </w:r>
      <w:r w:rsidRPr="00A33E84">
        <w:br/>
        <w:t>Kullanıcılar, kişisel verilerinin güvenli bir şekilde saklandığından emin olmak istemektedir. Ayrıca, bağış sürecinin şeffaf bir şekilde yürütülmesi, kullanıcıların güvenini artıracaktır.</w:t>
      </w:r>
    </w:p>
    <w:p w14:paraId="0B44B2E0" w14:textId="77777777" w:rsidR="00A33E84" w:rsidRPr="00A33E84" w:rsidRDefault="00A33E84" w:rsidP="003C4530">
      <w:pPr>
        <w:pStyle w:val="Heading3"/>
        <w:rPr>
          <w:lang w:eastAsia="tr-TR"/>
        </w:rPr>
      </w:pPr>
      <w:r w:rsidRPr="00A33E84">
        <w:rPr>
          <w:rStyle w:val="Strong"/>
          <w:b/>
          <w:bCs/>
          <w:szCs w:val="24"/>
        </w:rPr>
        <w:t>2.9. Çözümün Etki Alanı ve Hedef Kitle</w:t>
      </w:r>
    </w:p>
    <w:p w14:paraId="2F5F6099" w14:textId="77777777" w:rsidR="003C4530" w:rsidRPr="003C4530" w:rsidRDefault="003C4530" w:rsidP="003C4530">
      <w:pPr>
        <w:pStyle w:val="NormalWeb"/>
        <w:spacing w:line="360" w:lineRule="auto"/>
      </w:pPr>
      <w:r w:rsidRPr="003C4530">
        <w:t>Bu projenin temel hedef kitlesi, bireysel bağışçılar ve ihtiyaç sahiplerinden oluşmaktadır. Ancak bunun yanı sıra hastaneler, sağlık kuruluşları, afet yönetim ekipleri ve sosyal yardım organizasyonları gibi farklı paydaşlar da çözümün doğrudan veya dolaylı olarak etkileşimde bulunacağı gruplar arasında yer almaktadır. Platformun etkisi, bağış süreçlerini iyileştirme ve optimize etme yoluyla daha geniş kitlelere ulaşmayı hedeflemektedir.</w:t>
      </w:r>
    </w:p>
    <w:p w14:paraId="7909AA0A" w14:textId="77777777" w:rsidR="003C4530" w:rsidRPr="003C4530" w:rsidRDefault="003C4530" w:rsidP="003A0255">
      <w:pPr>
        <w:pStyle w:val="Heading4"/>
        <w:numPr>
          <w:ilvl w:val="0"/>
          <w:numId w:val="56"/>
        </w:numPr>
        <w:rPr>
          <w:rFonts w:ascii="Times New Roman" w:hAnsi="Times New Roman"/>
          <w:i w:val="0"/>
          <w:color w:val="auto"/>
          <w:szCs w:val="24"/>
        </w:rPr>
      </w:pPr>
      <w:r w:rsidRPr="003C4530">
        <w:rPr>
          <w:rFonts w:ascii="Times New Roman" w:hAnsi="Times New Roman"/>
          <w:i w:val="0"/>
          <w:color w:val="auto"/>
          <w:szCs w:val="24"/>
        </w:rPr>
        <w:lastRenderedPageBreak/>
        <w:t>Bireysel Bağışçılar</w:t>
      </w:r>
    </w:p>
    <w:p w14:paraId="02CD4762" w14:textId="77777777" w:rsidR="003C4530" w:rsidRPr="003C4530" w:rsidRDefault="003C4530" w:rsidP="003A0255">
      <w:pPr>
        <w:numPr>
          <w:ilvl w:val="0"/>
          <w:numId w:val="52"/>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Hedef:</w:t>
      </w:r>
      <w:r w:rsidRPr="003C4530">
        <w:rPr>
          <w:rFonts w:ascii="Times New Roman" w:hAnsi="Times New Roman"/>
          <w:sz w:val="24"/>
          <w:szCs w:val="24"/>
        </w:rPr>
        <w:t xml:space="preserve"> Platform, bireysel bağışçıların bağış yapma süreçlerini kolaylaştırmayı ve hızlandırmayı amaçlamaktadır.</w:t>
      </w:r>
    </w:p>
    <w:p w14:paraId="183836EC" w14:textId="77777777" w:rsidR="003C4530" w:rsidRPr="003C4530" w:rsidRDefault="003C4530" w:rsidP="003A0255">
      <w:pPr>
        <w:numPr>
          <w:ilvl w:val="0"/>
          <w:numId w:val="52"/>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Özellikler:</w:t>
      </w:r>
      <w:r w:rsidRPr="003C4530">
        <w:rPr>
          <w:rFonts w:ascii="Times New Roman" w:hAnsi="Times New Roman"/>
          <w:sz w:val="24"/>
          <w:szCs w:val="24"/>
        </w:rPr>
        <w:t xml:space="preserve"> Bağışçılar, ihtiyaç duyulan bölgeleri kolaylıkla belirleyebilecek, bağışlarının hangi aşamada olduğunu anlık olarak takip edebilecek ve süreç hakkında detaylı bilgilere ulaşabilecektir.</w:t>
      </w:r>
    </w:p>
    <w:p w14:paraId="3F9FB7AE" w14:textId="77777777" w:rsidR="003C4530" w:rsidRPr="003C4530" w:rsidRDefault="003C4530" w:rsidP="003A0255">
      <w:pPr>
        <w:numPr>
          <w:ilvl w:val="0"/>
          <w:numId w:val="52"/>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Etkisi:</w:t>
      </w:r>
      <w:r w:rsidRPr="003C4530">
        <w:rPr>
          <w:rFonts w:ascii="Times New Roman" w:hAnsi="Times New Roman"/>
          <w:sz w:val="24"/>
          <w:szCs w:val="24"/>
        </w:rPr>
        <w:t xml:space="preserve"> Bu özellikler, bireysel bağışçıların bağış yapma konusundaki motivasyonunu artırarak daha fazla bağış yapılmasını sağlayacaktır.</w:t>
      </w:r>
    </w:p>
    <w:p w14:paraId="6D5664AD" w14:textId="77777777" w:rsidR="003C4530" w:rsidRPr="003C4530" w:rsidRDefault="003C4530" w:rsidP="003A0255">
      <w:pPr>
        <w:pStyle w:val="Heading4"/>
        <w:numPr>
          <w:ilvl w:val="0"/>
          <w:numId w:val="56"/>
        </w:numPr>
        <w:rPr>
          <w:rFonts w:ascii="Times New Roman" w:hAnsi="Times New Roman"/>
          <w:i w:val="0"/>
          <w:color w:val="auto"/>
          <w:szCs w:val="24"/>
        </w:rPr>
      </w:pPr>
      <w:r w:rsidRPr="003C4530">
        <w:rPr>
          <w:rFonts w:ascii="Times New Roman" w:hAnsi="Times New Roman"/>
          <w:i w:val="0"/>
          <w:color w:val="auto"/>
          <w:szCs w:val="24"/>
        </w:rPr>
        <w:t>Hastaneler ve Sağlık Kuruluşları</w:t>
      </w:r>
    </w:p>
    <w:p w14:paraId="26613237" w14:textId="77777777" w:rsidR="003C4530" w:rsidRPr="003C4530" w:rsidRDefault="003C4530" w:rsidP="003A0255">
      <w:pPr>
        <w:numPr>
          <w:ilvl w:val="0"/>
          <w:numId w:val="53"/>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Hedef:</w:t>
      </w:r>
      <w:r w:rsidRPr="003C4530">
        <w:rPr>
          <w:rFonts w:ascii="Times New Roman" w:hAnsi="Times New Roman"/>
          <w:sz w:val="24"/>
          <w:szCs w:val="24"/>
        </w:rPr>
        <w:t xml:space="preserve"> Kan ve diğer tıbbi bağış ihtiyaçlarını daha hızlı ve etkili bir şekilde karşılamak.</w:t>
      </w:r>
    </w:p>
    <w:p w14:paraId="79D03B13" w14:textId="77777777" w:rsidR="003C4530" w:rsidRPr="003C4530" w:rsidRDefault="003C4530" w:rsidP="003A0255">
      <w:pPr>
        <w:numPr>
          <w:ilvl w:val="0"/>
          <w:numId w:val="53"/>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Özellikler:</w:t>
      </w:r>
      <w:r w:rsidRPr="003C4530">
        <w:rPr>
          <w:rFonts w:ascii="Times New Roman" w:hAnsi="Times New Roman"/>
          <w:sz w:val="24"/>
          <w:szCs w:val="24"/>
        </w:rPr>
        <w:t xml:space="preserve"> Platform, hastanelerin kan ihtiyacı gibi acil durumları geniş bir kullanıcı kitlesine kolayca duyurmasını mümkün kılacak araçlar sunmaktadır. Bu araçlar, tedarik zincirindeki gecikmeleri minimize ederek kritik süreçlerde zaman kazandıracaktır.</w:t>
      </w:r>
    </w:p>
    <w:p w14:paraId="4477329A" w14:textId="77777777" w:rsidR="003C4530" w:rsidRPr="003C4530" w:rsidRDefault="003C4530" w:rsidP="003A0255">
      <w:pPr>
        <w:numPr>
          <w:ilvl w:val="0"/>
          <w:numId w:val="54"/>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Etkisi:</w:t>
      </w:r>
      <w:r w:rsidRPr="003C4530">
        <w:rPr>
          <w:rFonts w:ascii="Times New Roman" w:hAnsi="Times New Roman"/>
          <w:sz w:val="24"/>
          <w:szCs w:val="24"/>
        </w:rPr>
        <w:t xml:space="preserve"> Bu sayede daha fazla hayat kurtarılabilecek ve sağlık sektöründeki acil durumlara daha hızlı çözümler sunulabilecektir.</w:t>
      </w:r>
    </w:p>
    <w:p w14:paraId="2BDD0A99" w14:textId="77777777" w:rsidR="003C4530" w:rsidRPr="003C4530" w:rsidRDefault="003C4530" w:rsidP="003A0255">
      <w:pPr>
        <w:pStyle w:val="Heading4"/>
        <w:numPr>
          <w:ilvl w:val="0"/>
          <w:numId w:val="56"/>
        </w:numPr>
        <w:rPr>
          <w:rFonts w:ascii="Times New Roman" w:hAnsi="Times New Roman"/>
          <w:i w:val="0"/>
          <w:color w:val="auto"/>
          <w:szCs w:val="24"/>
        </w:rPr>
      </w:pPr>
      <w:r w:rsidRPr="003C4530">
        <w:rPr>
          <w:rFonts w:ascii="Times New Roman" w:hAnsi="Times New Roman"/>
          <w:i w:val="0"/>
          <w:color w:val="auto"/>
          <w:szCs w:val="24"/>
        </w:rPr>
        <w:t>Sosyal Yardım Organizasyonları</w:t>
      </w:r>
    </w:p>
    <w:p w14:paraId="59EC6274" w14:textId="77777777" w:rsidR="003C4530" w:rsidRPr="003C4530" w:rsidRDefault="003C4530" w:rsidP="003A0255">
      <w:pPr>
        <w:numPr>
          <w:ilvl w:val="0"/>
          <w:numId w:val="55"/>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Hedef:</w:t>
      </w:r>
      <w:r w:rsidRPr="003C4530">
        <w:rPr>
          <w:rFonts w:ascii="Times New Roman" w:hAnsi="Times New Roman"/>
          <w:sz w:val="24"/>
          <w:szCs w:val="24"/>
        </w:rPr>
        <w:t xml:space="preserve"> Sosyal yardım organizasyonlarının bağış toplama ve yönetim süreçlerini dijitalleştirerek daha etkili hale getirmek.</w:t>
      </w:r>
    </w:p>
    <w:p w14:paraId="5C89D1EF" w14:textId="77777777" w:rsidR="003C4530" w:rsidRPr="003C4530" w:rsidRDefault="003C4530" w:rsidP="003A0255">
      <w:pPr>
        <w:numPr>
          <w:ilvl w:val="0"/>
          <w:numId w:val="55"/>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Özellikler:</w:t>
      </w:r>
      <w:r w:rsidRPr="003C4530">
        <w:rPr>
          <w:rFonts w:ascii="Times New Roman" w:hAnsi="Times New Roman"/>
          <w:sz w:val="24"/>
          <w:szCs w:val="24"/>
        </w:rPr>
        <w:t xml:space="preserve"> Organizasyonlar, platformun sunduğu yönetim araçları sayesinde bağış kampanyalarını planlayabilecek, takip edebilecek ve daha geniş bir kitleye ulaşabilecektir.</w:t>
      </w:r>
    </w:p>
    <w:p w14:paraId="2E4796D7" w14:textId="77777777" w:rsidR="003C4530" w:rsidRPr="003C4530" w:rsidRDefault="003C4530" w:rsidP="003A0255">
      <w:pPr>
        <w:numPr>
          <w:ilvl w:val="0"/>
          <w:numId w:val="55"/>
        </w:numPr>
        <w:spacing w:before="100" w:beforeAutospacing="1" w:after="100" w:afterAutospacing="1" w:line="360" w:lineRule="auto"/>
        <w:rPr>
          <w:rFonts w:ascii="Times New Roman" w:hAnsi="Times New Roman"/>
          <w:sz w:val="24"/>
          <w:szCs w:val="24"/>
        </w:rPr>
      </w:pPr>
      <w:r w:rsidRPr="003C4530">
        <w:rPr>
          <w:rStyle w:val="Strong"/>
          <w:rFonts w:ascii="Times New Roman" w:hAnsi="Times New Roman"/>
          <w:sz w:val="24"/>
          <w:szCs w:val="24"/>
        </w:rPr>
        <w:t>Etkisi:</w:t>
      </w:r>
      <w:r w:rsidRPr="003C4530">
        <w:rPr>
          <w:rFonts w:ascii="Times New Roman" w:hAnsi="Times New Roman"/>
          <w:sz w:val="24"/>
          <w:szCs w:val="24"/>
        </w:rPr>
        <w:t xml:space="preserve"> Bu, organizasyonların bağış süreçlerini daha profesyonel bir şekilde yönetmelerini sağlayarak toplumsal etkiyi artıracaktır.</w:t>
      </w:r>
    </w:p>
    <w:p w14:paraId="0B7287DB" w14:textId="77777777" w:rsidR="003C4530" w:rsidRPr="003C4530" w:rsidRDefault="003C4530" w:rsidP="003A0255">
      <w:pPr>
        <w:pStyle w:val="Heading4"/>
        <w:numPr>
          <w:ilvl w:val="0"/>
          <w:numId w:val="56"/>
        </w:numPr>
        <w:rPr>
          <w:rFonts w:ascii="Times New Roman" w:hAnsi="Times New Roman"/>
          <w:i w:val="0"/>
          <w:color w:val="auto"/>
          <w:szCs w:val="24"/>
        </w:rPr>
      </w:pPr>
      <w:r w:rsidRPr="003C4530">
        <w:rPr>
          <w:rFonts w:ascii="Times New Roman" w:hAnsi="Times New Roman"/>
          <w:i w:val="0"/>
          <w:color w:val="auto"/>
          <w:szCs w:val="24"/>
        </w:rPr>
        <w:lastRenderedPageBreak/>
        <w:t>Genel Etki ve Gelecekteki Potansiyel</w:t>
      </w:r>
    </w:p>
    <w:p w14:paraId="6BFA8CD8" w14:textId="6C70F7BE" w:rsidR="003C4530" w:rsidRDefault="003C4530" w:rsidP="003C4530">
      <w:pPr>
        <w:pStyle w:val="NormalWeb"/>
        <w:spacing w:line="360" w:lineRule="auto"/>
        <w:ind w:left="720"/>
        <w:jc w:val="both"/>
      </w:pPr>
      <w:r>
        <w:t xml:space="preserve">Bu çözüm, başlangıçta yerel bağış süreçlerini iyileştirmek ve topluluk içindeki yardım faaliyetlerini hızlandırmak amacıyla geliştirilmiş olsa da, ulusal ve uluslararası düzeyde genişletilebilecek güçlü bir potansiyele sahiptir. Platformun teknolojik altyapısı, ölçeklenebilir yapısı sayesinde farklı bölgelerdeki bağış süreçlerine kolayca entegre olabilmektedir. Bu özellik, hem yerel hem de küresel ölçekte ihtiyaç sahipleri ile bağışçılar arasında etkili bir köprü oluşturmayı mümkün kılar. </w:t>
      </w:r>
      <w:r w:rsidR="00095701" w:rsidRPr="00095701">
        <w:t xml:space="preserve">Platform, farklı dillerde ve kültürlerde kullanılabilir hale getirilerek global bir çözüm olma yolunda ilerleyebilir. Örneğin, dil desteği ve bölgesel ihtiyaçlara yönelik özelleştirilebilir işlevler eklenerek, farklı coğrafyalardaki kullanıcıların bağış süreçlerine kolayca dahil olmaları sağlanabilir. Ayrıca, blockchain teknolojisi ile desteklenen bağış süreçleri, şeffaflık ve güvenilirlik sağlayarak kullanıcı güvenini artırabilir. </w:t>
      </w:r>
      <w:r>
        <w:t>Yerel düzeyde, bireyler ve kurumlar için acil durumlarda hızlı müdahale imkanı sağlayarak hayat kurtarıcı bir rol üstlenebilir. Örneğin, kan bağışı gereksinimleri veya doğal afet sonrası gıda ve barınma yardımları gibi kritik durumlarda, kullanıcılar ihtiyaç noktalarına hızlıca yönlendirilebilir.</w:t>
      </w:r>
    </w:p>
    <w:p w14:paraId="652F92B4" w14:textId="166A52A8" w:rsidR="003C4530" w:rsidRDefault="003C4530" w:rsidP="003C4530">
      <w:pPr>
        <w:pStyle w:val="NormalWeb"/>
        <w:spacing w:line="360" w:lineRule="auto"/>
        <w:ind w:left="720"/>
        <w:jc w:val="both"/>
      </w:pPr>
      <w:r>
        <w:t>Bu proje, teknoloji ve toplumsal faydanın birleştiği bir model olarak hem bağış süreçlerini iyileştirebilir hem de dünya genelinde dayanışmayı artırabilir. Ölçeklenebilir yapısı, onu yalnızca bugünün değil, geleceğin de ihtiyaçlarına uygun bir çözüm haline getirmektedir.</w:t>
      </w:r>
      <w:r w:rsidR="00095701">
        <w:t xml:space="preserve"> </w:t>
      </w:r>
      <w:r w:rsidR="00095701" w:rsidRPr="00095701">
        <w:t>Platformun sürekli gelişen yapısı, yapay zeka ile desteklenerek kullanıcıların bağış davranışlarının analiz edilmesini ve ihtiyaçlara göre özelleştirilmiş çözümler sunulmasını mümkün kılabilir. Örneğin, kullanıcıların bağış geçmişine dayalı öneriler yapılarak, daha hedefe yönelik ve etkin bağış süreçleri oluşturulabilir.</w:t>
      </w:r>
    </w:p>
    <w:p w14:paraId="46A54F44" w14:textId="77777777" w:rsidR="00A33E84" w:rsidRPr="00A33E84" w:rsidRDefault="00A33E84" w:rsidP="003C4530">
      <w:pPr>
        <w:pStyle w:val="Heading3"/>
        <w:rPr>
          <w:lang w:eastAsia="tr-TR"/>
        </w:rPr>
      </w:pPr>
      <w:r w:rsidRPr="00A33E84">
        <w:rPr>
          <w:rStyle w:val="Strong"/>
          <w:b/>
          <w:bCs/>
          <w:szCs w:val="24"/>
        </w:rPr>
        <w:t>2.10. Başarı Ölçütleri ve Değerlendirme Kriterleri</w:t>
      </w:r>
    </w:p>
    <w:p w14:paraId="10BE653D" w14:textId="77777777" w:rsidR="003C4530" w:rsidRPr="003C4530" w:rsidRDefault="003C4530" w:rsidP="003C4530">
      <w:pPr>
        <w:pStyle w:val="NormalWeb"/>
        <w:spacing w:line="360" w:lineRule="auto"/>
        <w:jc w:val="both"/>
      </w:pPr>
      <w:r w:rsidRPr="003C4530">
        <w:t>Projenin başarısını değerlendirmek için belirli ölçütler ve kriterler oluşturulmuştur. Bu kriterler, platformun teknik performansını, kullanıcı memnuniyetini ve toplumsal etkisini değerlendirmeye yöneliktir.</w:t>
      </w:r>
    </w:p>
    <w:p w14:paraId="733E98D1" w14:textId="3DF0A1AE" w:rsidR="003C4530" w:rsidRPr="003C4530" w:rsidRDefault="003C4530" w:rsidP="003A0255">
      <w:pPr>
        <w:pStyle w:val="Heading4"/>
        <w:numPr>
          <w:ilvl w:val="0"/>
          <w:numId w:val="56"/>
        </w:numPr>
        <w:rPr>
          <w:rFonts w:ascii="Times New Roman" w:hAnsi="Times New Roman"/>
          <w:i w:val="0"/>
          <w:color w:val="auto"/>
          <w:szCs w:val="24"/>
        </w:rPr>
      </w:pPr>
      <w:r w:rsidRPr="003C4530">
        <w:rPr>
          <w:rFonts w:ascii="Times New Roman" w:hAnsi="Times New Roman"/>
          <w:i w:val="0"/>
          <w:color w:val="auto"/>
          <w:szCs w:val="24"/>
        </w:rPr>
        <w:lastRenderedPageBreak/>
        <w:t>Teknik Başarı Ölçütleri</w:t>
      </w:r>
    </w:p>
    <w:p w14:paraId="43798AF4" w14:textId="77777777" w:rsidR="003C4530" w:rsidRPr="003C4530" w:rsidRDefault="003C4530" w:rsidP="003A0255">
      <w:pPr>
        <w:numPr>
          <w:ilvl w:val="0"/>
          <w:numId w:val="57"/>
        </w:numPr>
        <w:spacing w:before="100" w:beforeAutospacing="1" w:after="100" w:afterAutospacing="1" w:line="360" w:lineRule="auto"/>
        <w:jc w:val="both"/>
        <w:rPr>
          <w:rFonts w:ascii="Times New Roman" w:hAnsi="Times New Roman"/>
          <w:sz w:val="24"/>
          <w:szCs w:val="24"/>
        </w:rPr>
      </w:pPr>
      <w:r w:rsidRPr="003C4530">
        <w:rPr>
          <w:rStyle w:val="Strong"/>
          <w:rFonts w:ascii="Times New Roman" w:hAnsi="Times New Roman"/>
          <w:b w:val="0"/>
          <w:sz w:val="24"/>
          <w:szCs w:val="24"/>
        </w:rPr>
        <w:t>Kesintisiz Çalışma Oranı:</w:t>
      </w:r>
      <w:r w:rsidRPr="003C4530">
        <w:rPr>
          <w:rFonts w:ascii="Times New Roman" w:hAnsi="Times New Roman"/>
          <w:sz w:val="24"/>
          <w:szCs w:val="24"/>
        </w:rPr>
        <w:t xml:space="preserve"> Platformun %99 oranında kesintisiz çalışması hedeflenmektedir. Bu oran, platformun güvenilirliği ve kullanıcıların ihtiyaç duydukları anda erişim sağlayabilmeleri için kritik öneme sahiptir.</w:t>
      </w:r>
    </w:p>
    <w:p w14:paraId="28D48464" w14:textId="77777777" w:rsidR="003C4530" w:rsidRPr="003C4530" w:rsidRDefault="003C4530" w:rsidP="003A0255">
      <w:pPr>
        <w:numPr>
          <w:ilvl w:val="0"/>
          <w:numId w:val="57"/>
        </w:numPr>
        <w:spacing w:before="100" w:beforeAutospacing="1" w:after="100" w:afterAutospacing="1" w:line="360" w:lineRule="auto"/>
        <w:jc w:val="both"/>
        <w:rPr>
          <w:rFonts w:ascii="Times New Roman" w:hAnsi="Times New Roman"/>
          <w:sz w:val="24"/>
          <w:szCs w:val="24"/>
        </w:rPr>
      </w:pPr>
      <w:r w:rsidRPr="003C4530">
        <w:rPr>
          <w:rStyle w:val="Strong"/>
          <w:rFonts w:ascii="Times New Roman" w:hAnsi="Times New Roman"/>
          <w:b w:val="0"/>
          <w:sz w:val="24"/>
          <w:szCs w:val="24"/>
        </w:rPr>
        <w:t>Bildirim Hızı:</w:t>
      </w:r>
      <w:r w:rsidRPr="003C4530">
        <w:rPr>
          <w:rFonts w:ascii="Times New Roman" w:hAnsi="Times New Roman"/>
          <w:sz w:val="24"/>
          <w:szCs w:val="24"/>
        </w:rPr>
        <w:t xml:space="preserve"> SMS veya diğer bildirimlerin doğru hedefe ulaşma süresinin 5 saniyenin altına indirilmesi planlanmaktadır. Bu, özellikle acil durumlarda hızlı aksiyon alınabilmesini sağlayacaktır.</w:t>
      </w:r>
    </w:p>
    <w:p w14:paraId="7BE7AA52" w14:textId="6BD63E1F" w:rsidR="003C4530" w:rsidRPr="003C4530" w:rsidRDefault="003C4530" w:rsidP="003A0255">
      <w:pPr>
        <w:pStyle w:val="Heading4"/>
        <w:numPr>
          <w:ilvl w:val="0"/>
          <w:numId w:val="56"/>
        </w:numPr>
        <w:rPr>
          <w:rFonts w:ascii="Times New Roman" w:hAnsi="Times New Roman"/>
          <w:i w:val="0"/>
          <w:color w:val="auto"/>
          <w:szCs w:val="24"/>
        </w:rPr>
      </w:pPr>
      <w:r w:rsidRPr="003C4530">
        <w:rPr>
          <w:rFonts w:ascii="Times New Roman" w:hAnsi="Times New Roman"/>
          <w:i w:val="0"/>
          <w:color w:val="auto"/>
          <w:szCs w:val="24"/>
        </w:rPr>
        <w:t>Kullanıcı Memnuniyeti</w:t>
      </w:r>
    </w:p>
    <w:p w14:paraId="017DFC43" w14:textId="77777777" w:rsidR="003C4530" w:rsidRPr="003C4530" w:rsidRDefault="003C4530" w:rsidP="003A0255">
      <w:pPr>
        <w:numPr>
          <w:ilvl w:val="0"/>
          <w:numId w:val="58"/>
        </w:numPr>
        <w:spacing w:before="100" w:beforeAutospacing="1" w:after="100" w:afterAutospacing="1" w:line="360" w:lineRule="auto"/>
        <w:jc w:val="both"/>
        <w:rPr>
          <w:rFonts w:ascii="Times New Roman" w:hAnsi="Times New Roman"/>
          <w:sz w:val="24"/>
          <w:szCs w:val="24"/>
        </w:rPr>
      </w:pPr>
      <w:r w:rsidRPr="003C4530">
        <w:rPr>
          <w:rStyle w:val="Strong"/>
          <w:rFonts w:ascii="Times New Roman" w:hAnsi="Times New Roman"/>
          <w:b w:val="0"/>
          <w:sz w:val="24"/>
          <w:szCs w:val="24"/>
        </w:rPr>
        <w:t>Düzenli Bağış Oranı:</w:t>
      </w:r>
      <w:r w:rsidRPr="003C4530">
        <w:rPr>
          <w:rFonts w:ascii="Times New Roman" w:hAnsi="Times New Roman"/>
          <w:sz w:val="24"/>
          <w:szCs w:val="24"/>
        </w:rPr>
        <w:t xml:space="preserve"> Kayıt olan kullanıcıların en az %70'inin düzenli bağış yapmaya başlaması hedeflenmektedir. Bu oran, platformun kullanıcı dostu arayüzü ve etkili iletişim araçları sayesinde artırılabilir.</w:t>
      </w:r>
    </w:p>
    <w:p w14:paraId="59433C2D" w14:textId="77777777" w:rsidR="003C4530" w:rsidRPr="003C4530" w:rsidRDefault="003C4530" w:rsidP="003A0255">
      <w:pPr>
        <w:numPr>
          <w:ilvl w:val="0"/>
          <w:numId w:val="58"/>
        </w:numPr>
        <w:spacing w:before="100" w:beforeAutospacing="1" w:after="100" w:afterAutospacing="1" w:line="360" w:lineRule="auto"/>
        <w:jc w:val="both"/>
        <w:rPr>
          <w:rFonts w:ascii="Times New Roman" w:hAnsi="Times New Roman"/>
          <w:sz w:val="24"/>
          <w:szCs w:val="24"/>
        </w:rPr>
      </w:pPr>
      <w:r w:rsidRPr="003C4530">
        <w:rPr>
          <w:rStyle w:val="Strong"/>
          <w:rFonts w:ascii="Times New Roman" w:hAnsi="Times New Roman"/>
          <w:b w:val="0"/>
          <w:sz w:val="24"/>
          <w:szCs w:val="24"/>
        </w:rPr>
        <w:t>Geri Bildirim ve Güven:</w:t>
      </w:r>
      <w:r w:rsidRPr="003C4530">
        <w:rPr>
          <w:rFonts w:ascii="Times New Roman" w:hAnsi="Times New Roman"/>
          <w:sz w:val="24"/>
          <w:szCs w:val="24"/>
        </w:rPr>
        <w:t xml:space="preserve"> Kullanıcıların platforma olan güvenini artırmak için düzenli olarak geri bildirim anketleri yapılacaktır. Bu anketlerden elde edilen veriler, kullanıcı deneyimini iyileştirmek için kullanılacaktır.</w:t>
      </w:r>
    </w:p>
    <w:p w14:paraId="03688024" w14:textId="4C28CA87" w:rsidR="003C4530" w:rsidRPr="003C4530" w:rsidRDefault="003C4530" w:rsidP="003A0255">
      <w:pPr>
        <w:pStyle w:val="Heading4"/>
        <w:numPr>
          <w:ilvl w:val="0"/>
          <w:numId w:val="56"/>
        </w:numPr>
        <w:rPr>
          <w:rFonts w:ascii="Times New Roman" w:hAnsi="Times New Roman"/>
          <w:i w:val="0"/>
          <w:color w:val="auto"/>
          <w:szCs w:val="24"/>
        </w:rPr>
      </w:pPr>
      <w:r w:rsidRPr="003C4530">
        <w:rPr>
          <w:rFonts w:ascii="Times New Roman" w:hAnsi="Times New Roman"/>
          <w:i w:val="0"/>
          <w:color w:val="auto"/>
          <w:szCs w:val="24"/>
        </w:rPr>
        <w:t>Toplumsal Etki</w:t>
      </w:r>
    </w:p>
    <w:p w14:paraId="5B089255" w14:textId="77777777" w:rsidR="003C4530" w:rsidRPr="003C4530" w:rsidRDefault="003C4530" w:rsidP="003A0255">
      <w:pPr>
        <w:numPr>
          <w:ilvl w:val="0"/>
          <w:numId w:val="59"/>
        </w:numPr>
        <w:spacing w:before="100" w:beforeAutospacing="1" w:after="100" w:afterAutospacing="1" w:line="360" w:lineRule="auto"/>
        <w:jc w:val="both"/>
        <w:rPr>
          <w:rFonts w:ascii="Times New Roman" w:hAnsi="Times New Roman"/>
          <w:sz w:val="24"/>
          <w:szCs w:val="24"/>
        </w:rPr>
      </w:pPr>
      <w:r w:rsidRPr="003C4530">
        <w:rPr>
          <w:rStyle w:val="Strong"/>
          <w:rFonts w:ascii="Times New Roman" w:hAnsi="Times New Roman"/>
          <w:b w:val="0"/>
          <w:sz w:val="24"/>
          <w:szCs w:val="24"/>
        </w:rPr>
        <w:t>Bağış Oranlarında Artış:</w:t>
      </w:r>
      <w:r w:rsidRPr="003C4530">
        <w:rPr>
          <w:rFonts w:ascii="Times New Roman" w:hAnsi="Times New Roman"/>
          <w:sz w:val="24"/>
          <w:szCs w:val="24"/>
        </w:rPr>
        <w:t xml:space="preserve"> Platformun devreye girmesiyle birlikte bağış oranlarında en az %20'lik bir artış sağlanması öngörülmektedir.</w:t>
      </w:r>
    </w:p>
    <w:p w14:paraId="72E2BBFD" w14:textId="77777777" w:rsidR="003C4530" w:rsidRPr="003C4530" w:rsidRDefault="003C4530" w:rsidP="003A0255">
      <w:pPr>
        <w:numPr>
          <w:ilvl w:val="0"/>
          <w:numId w:val="59"/>
        </w:numPr>
        <w:spacing w:before="100" w:beforeAutospacing="1" w:after="100" w:afterAutospacing="1" w:line="360" w:lineRule="auto"/>
        <w:jc w:val="both"/>
        <w:rPr>
          <w:rFonts w:ascii="Times New Roman" w:hAnsi="Times New Roman"/>
          <w:sz w:val="24"/>
          <w:szCs w:val="24"/>
        </w:rPr>
      </w:pPr>
      <w:r w:rsidRPr="003C4530">
        <w:rPr>
          <w:rStyle w:val="Strong"/>
          <w:rFonts w:ascii="Times New Roman" w:hAnsi="Times New Roman"/>
          <w:b w:val="0"/>
          <w:sz w:val="24"/>
          <w:szCs w:val="24"/>
        </w:rPr>
        <w:t>Hayat Kurtarma:</w:t>
      </w:r>
      <w:r w:rsidRPr="003C4530">
        <w:rPr>
          <w:rFonts w:ascii="Times New Roman" w:hAnsi="Times New Roman"/>
          <w:sz w:val="24"/>
          <w:szCs w:val="24"/>
        </w:rPr>
        <w:t xml:space="preserve"> Acil durumlarda kan bağışı süreçlerinin hızlanması sayesinde daha fazla hayat kurtarılması hedeflenmektedir.</w:t>
      </w:r>
    </w:p>
    <w:p w14:paraId="5170CBAA" w14:textId="460CCD82" w:rsidR="00A33E84" w:rsidRPr="00E542DB" w:rsidRDefault="003C4530" w:rsidP="00095701">
      <w:pPr>
        <w:pStyle w:val="NormalWeb"/>
        <w:spacing w:line="360" w:lineRule="auto"/>
        <w:jc w:val="both"/>
      </w:pPr>
      <w:r w:rsidRPr="003C4530">
        <w:t>Bu ölçütler, platformun etkisini ve başarısını somut verilerle değerlendirmeye olanak tanıyacak ve ilerleyen süreçlerde yapılması gereken iyileştirmeler için yol gösterici olacaktır.</w:t>
      </w:r>
      <w:r w:rsidR="00095701">
        <w:t xml:space="preserve"> Ayrıca, bu kriterler sayesinde platformun yalnızca mevcut performansı değil, aynı zamanda uzun vadeli sürdürülebilirliği de analiz edilebilecektir. Örneğin, kullanıcı memnuniyetine yönelik düzenli anketler, platformun ihtiyaçlara ne kadar yanıt verebildiğini gösterecek ve potansiyel geliştirme alanlarını ortaya çıkaracaktır. Bunun yanı sıra, teknik başarı ölçütlerinin izlenmesi, platformun büyüyen kullanıcı kitlesi karşısında performansını koruyup koruyamadığını değerlendirmek açısından kritik öneme sahiptir. </w:t>
      </w:r>
      <w:bookmarkEnd w:id="5"/>
    </w:p>
    <w:p w14:paraId="64CAA6D8" w14:textId="77777777" w:rsidR="00D5665E" w:rsidRDefault="00D5665E" w:rsidP="004A5646">
      <w:pPr>
        <w:pStyle w:val="AnaParagrafYaziStiliSau"/>
        <w:sectPr w:rsidR="00D5665E" w:rsidSect="00716901">
          <w:pgSz w:w="11906" w:h="16838"/>
          <w:pgMar w:top="1701" w:right="1843" w:bottom="1418" w:left="1843" w:header="708" w:footer="708" w:gutter="0"/>
          <w:pgNumType w:start="1"/>
          <w:cols w:space="708"/>
          <w:docGrid w:linePitch="360"/>
        </w:sectPr>
      </w:pPr>
    </w:p>
    <w:p w14:paraId="37D178CD" w14:textId="3D4266CE" w:rsidR="009F4B57" w:rsidRPr="009436EE" w:rsidRDefault="007A0C81" w:rsidP="009C7012">
      <w:pPr>
        <w:pStyle w:val="Heading1"/>
        <w:tabs>
          <w:tab w:val="left" w:pos="1418"/>
        </w:tabs>
        <w:ind w:left="1418" w:hanging="1418"/>
      </w:pPr>
      <w:r>
        <w:lastRenderedPageBreak/>
        <w:t>KULLANILAN MİMARİ VE TEKNOLOJİLER</w:t>
      </w:r>
    </w:p>
    <w:p w14:paraId="7A141986"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0242DB3"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5E984F3D" w14:textId="77777777" w:rsidR="00F47BF2" w:rsidRPr="007D42E3" w:rsidRDefault="00F47BF2" w:rsidP="00F47BF2">
      <w:pPr>
        <w:pStyle w:val="AltBaslkSau"/>
        <w:rPr>
          <w:lang w:val="tr-TR"/>
        </w:rPr>
      </w:pPr>
      <w:bookmarkStart w:id="7" w:name="_Toc346019787"/>
      <w:r w:rsidRPr="007D42E3">
        <w:rPr>
          <w:lang w:val="tr-TR"/>
        </w:rPr>
        <w:t>Donanım Mimarisi</w:t>
      </w:r>
      <w:bookmarkEnd w:id="7"/>
    </w:p>
    <w:p w14:paraId="1424C6F5" w14:textId="77777777" w:rsidR="00F47BF2" w:rsidRPr="007D42E3" w:rsidRDefault="00F47BF2" w:rsidP="004A5646">
      <w:pPr>
        <w:pStyle w:val="AnaParagrafYaziStiliSau"/>
      </w:pPr>
    </w:p>
    <w:p w14:paraId="61F1643E" w14:textId="77777777" w:rsidR="00F47BF2" w:rsidRPr="007D42E3" w:rsidRDefault="00F47BF2" w:rsidP="004A5646">
      <w:pPr>
        <w:pStyle w:val="AnaParagrafYaziStiliSau"/>
      </w:pPr>
      <w:r w:rsidRPr="007D42E3">
        <w:t>Projenin donanım mimarisi, sistemin güvenilir ve kesintisiz çalışmasını sağlamak için tasarlanmıştır. Kullanılan donanımlar şunlardır:</w:t>
      </w:r>
    </w:p>
    <w:p w14:paraId="049F840E" w14:textId="77777777" w:rsidR="00F47BF2" w:rsidRPr="007D42E3" w:rsidRDefault="00F47BF2" w:rsidP="004A5646">
      <w:pPr>
        <w:pStyle w:val="AnaParagrafYaziStiliSau"/>
      </w:pPr>
    </w:p>
    <w:p w14:paraId="7699C547" w14:textId="77777777" w:rsidR="00F47BF2" w:rsidRPr="007D42E3" w:rsidRDefault="00F47BF2" w:rsidP="004A5646">
      <w:pPr>
        <w:pStyle w:val="AnaParagrafYaziStiliSau"/>
        <w:numPr>
          <w:ilvl w:val="0"/>
          <w:numId w:val="5"/>
        </w:numPr>
      </w:pPr>
      <w:r w:rsidRPr="007D42E3">
        <w:t>Sunucu Altyapısı:</w:t>
      </w:r>
    </w:p>
    <w:p w14:paraId="04323DD7" w14:textId="77777777" w:rsidR="00F47BF2" w:rsidRPr="007D42E3" w:rsidRDefault="00F47BF2" w:rsidP="004A5646">
      <w:pPr>
        <w:pStyle w:val="AnaParagrafYaziStiliSau"/>
      </w:pPr>
    </w:p>
    <w:p w14:paraId="167B1D20" w14:textId="77777777" w:rsidR="00F47BF2" w:rsidRPr="007D42E3" w:rsidRDefault="00F47BF2" w:rsidP="004A5646">
      <w:pPr>
        <w:pStyle w:val="AnaParagrafYaziStiliSau"/>
        <w:numPr>
          <w:ilvl w:val="0"/>
          <w:numId w:val="6"/>
        </w:numPr>
      </w:pPr>
      <w:r w:rsidRPr="007D42E3">
        <w:t>Dedicated Server: Web platformunun barındırılması ve yüksek trafik taleplerinin karşılanması için güçlü bir fiziksel sunucu altyapısı kullanılmıştır.</w:t>
      </w:r>
    </w:p>
    <w:p w14:paraId="0C191B10" w14:textId="77777777" w:rsidR="00F47BF2" w:rsidRPr="007D42E3" w:rsidRDefault="00F47BF2" w:rsidP="004A5646">
      <w:pPr>
        <w:pStyle w:val="AnaParagrafYaziStiliSau"/>
        <w:numPr>
          <w:ilvl w:val="0"/>
          <w:numId w:val="6"/>
        </w:numPr>
      </w:pPr>
      <w:r w:rsidRPr="007D42E3">
        <w:t>Veri Merkezi: Kullanıcı verilerinin güvenli bir şekilde saklanmasını ve yedeklenmesini sağlamak için yüksek güvenlikli bir veri merkezi tercih edilmiştir.</w:t>
      </w:r>
    </w:p>
    <w:p w14:paraId="3A2FDE66" w14:textId="77777777" w:rsidR="00F47BF2" w:rsidRPr="007D42E3" w:rsidRDefault="00F47BF2" w:rsidP="004A5646">
      <w:pPr>
        <w:pStyle w:val="AnaParagrafYaziStiliSau"/>
        <w:numPr>
          <w:ilvl w:val="0"/>
          <w:numId w:val="5"/>
        </w:numPr>
      </w:pPr>
      <w:r w:rsidRPr="007D42E3">
        <w:t>SMS Gönderim Donanımı:</w:t>
      </w:r>
    </w:p>
    <w:p w14:paraId="5973C1A0" w14:textId="77777777" w:rsidR="00F47BF2" w:rsidRPr="007D42E3" w:rsidRDefault="00F47BF2" w:rsidP="004A5646">
      <w:pPr>
        <w:pStyle w:val="AnaParagrafYaziStiliSau"/>
      </w:pPr>
    </w:p>
    <w:p w14:paraId="48D7F768" w14:textId="77777777" w:rsidR="00F47BF2" w:rsidRPr="007D42E3" w:rsidRDefault="00F47BF2" w:rsidP="004A5646">
      <w:pPr>
        <w:pStyle w:val="AnaParagrafYaziStiliSau"/>
        <w:numPr>
          <w:ilvl w:val="0"/>
          <w:numId w:val="7"/>
        </w:numPr>
      </w:pPr>
      <w:r w:rsidRPr="007D42E3">
        <w:t>SMS bildirimleri için üçüncü taraf bir SMS sağlayıcı entegrasyonu yapılmış, böylece mesajların hızlı ve doğru bir şekilde iletilmesi sağlanmıştır.</w:t>
      </w:r>
    </w:p>
    <w:p w14:paraId="203B3A48" w14:textId="77777777" w:rsidR="00F47BF2" w:rsidRPr="007D42E3" w:rsidRDefault="00F47BF2" w:rsidP="004A5646">
      <w:pPr>
        <w:pStyle w:val="AnaParagrafYaziStiliSau"/>
        <w:numPr>
          <w:ilvl w:val="0"/>
          <w:numId w:val="5"/>
        </w:numPr>
      </w:pPr>
      <w:r w:rsidRPr="007D42E3">
        <w:t>Yedekleme Sistemleri:</w:t>
      </w:r>
    </w:p>
    <w:p w14:paraId="1B37AC68" w14:textId="77777777" w:rsidR="00F47BF2" w:rsidRPr="007D42E3" w:rsidRDefault="00F47BF2" w:rsidP="004A5646">
      <w:pPr>
        <w:pStyle w:val="AnaParagrafYaziStiliSau"/>
      </w:pPr>
    </w:p>
    <w:p w14:paraId="41DDD9DD" w14:textId="77777777" w:rsidR="00F47BF2" w:rsidRPr="007D42E3" w:rsidRDefault="00F47BF2" w:rsidP="004A5646">
      <w:pPr>
        <w:pStyle w:val="AnaParagrafYaziStiliSau"/>
        <w:numPr>
          <w:ilvl w:val="0"/>
          <w:numId w:val="7"/>
        </w:numPr>
      </w:pPr>
      <w:r w:rsidRPr="007D42E3">
        <w:t>Proje kapsamında günlük yedekleme yapılacak şekilde bir NAS (Network Attached Storage) cihazı entegre edilmiştir. Bu sayede veri kayıpları önlenmiştir.</w:t>
      </w:r>
    </w:p>
    <w:p w14:paraId="76FBC315" w14:textId="77777777" w:rsidR="00F47BF2" w:rsidRDefault="00F47BF2" w:rsidP="004A5646">
      <w:pPr>
        <w:pStyle w:val="AnaParagrafYaziStiliSau"/>
      </w:pPr>
    </w:p>
    <w:p w14:paraId="0465C73C" w14:textId="77777777" w:rsidR="007A0C81" w:rsidRPr="007D42E3" w:rsidRDefault="007A0C81" w:rsidP="004A5646">
      <w:pPr>
        <w:pStyle w:val="AnaParagrafYaziStiliSau"/>
      </w:pPr>
    </w:p>
    <w:p w14:paraId="3377E7A1" w14:textId="77777777" w:rsidR="00F47BF2" w:rsidRPr="007D42E3" w:rsidRDefault="00F47BF2" w:rsidP="00F47BF2">
      <w:pPr>
        <w:pStyle w:val="AltBaslkSau"/>
        <w:rPr>
          <w:lang w:val="tr-TR"/>
        </w:rPr>
      </w:pPr>
      <w:r w:rsidRPr="007D42E3">
        <w:rPr>
          <w:lang w:val="tr-TR"/>
        </w:rPr>
        <w:t>Yazılım Mimarisi</w:t>
      </w:r>
    </w:p>
    <w:p w14:paraId="19FDCDA7" w14:textId="77777777" w:rsidR="00F47BF2" w:rsidRPr="007D42E3" w:rsidRDefault="00F47BF2" w:rsidP="004A5646">
      <w:pPr>
        <w:pStyle w:val="AnaParagrafYaziStiliSau"/>
      </w:pPr>
    </w:p>
    <w:p w14:paraId="38C7420E" w14:textId="77777777" w:rsidR="00F47BF2" w:rsidRPr="007D42E3" w:rsidRDefault="00F47BF2" w:rsidP="004A5646">
      <w:pPr>
        <w:pStyle w:val="AnaParagrafYaziStiliSau"/>
      </w:pPr>
      <w:r w:rsidRPr="007D42E3">
        <w:t>Projenin yazılım mimarisi, kullanıcı dostu bir deneyim sunmayı ve verimli bir altyapı oluşturmayı hedeflemektedir. Yazılım bileşenleri aşağıdaki şekilde tasarlanmıştır:</w:t>
      </w:r>
    </w:p>
    <w:p w14:paraId="4F3DEA60" w14:textId="77777777" w:rsidR="00F47BF2" w:rsidRPr="007D42E3" w:rsidRDefault="00F47BF2" w:rsidP="004A5646">
      <w:pPr>
        <w:pStyle w:val="AnaParagrafYaziStiliSau"/>
      </w:pPr>
    </w:p>
    <w:p w14:paraId="1555562B" w14:textId="77777777" w:rsidR="00F47BF2" w:rsidRPr="007D42E3" w:rsidRDefault="00F47BF2" w:rsidP="004A5646">
      <w:pPr>
        <w:pStyle w:val="AnaParagrafYaziStiliSau"/>
        <w:numPr>
          <w:ilvl w:val="0"/>
          <w:numId w:val="8"/>
        </w:numPr>
      </w:pPr>
      <w:r w:rsidRPr="007D42E3">
        <w:t>Frontend (Ön Yüz):</w:t>
      </w:r>
    </w:p>
    <w:p w14:paraId="05D77BAD" w14:textId="77777777" w:rsidR="00F47BF2" w:rsidRPr="007D42E3" w:rsidRDefault="00F47BF2" w:rsidP="004A5646">
      <w:pPr>
        <w:pStyle w:val="AnaParagrafYaziStiliSau"/>
      </w:pPr>
    </w:p>
    <w:p w14:paraId="36B05D56" w14:textId="77777777" w:rsidR="00F47BF2" w:rsidRPr="007D42E3" w:rsidRDefault="00F47BF2" w:rsidP="004A5646">
      <w:pPr>
        <w:pStyle w:val="AnaParagrafYaziStiliSau"/>
        <w:numPr>
          <w:ilvl w:val="0"/>
          <w:numId w:val="7"/>
        </w:numPr>
      </w:pPr>
      <w:r w:rsidRPr="007D42E3">
        <w:t>React.js kullanılarak modern ve kullanıcı dostu bir arayüz geliştirilmiştir.</w:t>
      </w:r>
    </w:p>
    <w:p w14:paraId="26F97CA4" w14:textId="77777777" w:rsidR="00F47BF2" w:rsidRPr="007D42E3" w:rsidRDefault="00F47BF2" w:rsidP="004A5646">
      <w:pPr>
        <w:pStyle w:val="AnaParagrafYaziStiliSau"/>
        <w:numPr>
          <w:ilvl w:val="0"/>
          <w:numId w:val="7"/>
        </w:numPr>
      </w:pPr>
      <w:r w:rsidRPr="007D42E3">
        <w:t>Responsive tasarım ile farklı cihazlarda sorunsuz bir kullanıcı deneyimi sağlanmıştır.</w:t>
      </w:r>
    </w:p>
    <w:p w14:paraId="4C2F7598" w14:textId="77777777" w:rsidR="00F47BF2" w:rsidRPr="007D42E3" w:rsidRDefault="00F47BF2" w:rsidP="004A5646">
      <w:pPr>
        <w:pStyle w:val="AnaParagrafYaziStiliSau"/>
        <w:numPr>
          <w:ilvl w:val="0"/>
          <w:numId w:val="8"/>
        </w:numPr>
      </w:pPr>
      <w:r w:rsidRPr="007D42E3">
        <w:t>Backend (Arka Yüz):</w:t>
      </w:r>
    </w:p>
    <w:p w14:paraId="53BF3623" w14:textId="77777777" w:rsidR="00F47BF2" w:rsidRPr="007D42E3" w:rsidRDefault="00F47BF2" w:rsidP="004A5646">
      <w:pPr>
        <w:pStyle w:val="AnaParagrafYaziStiliSau"/>
      </w:pPr>
    </w:p>
    <w:p w14:paraId="698CC876" w14:textId="77777777" w:rsidR="00F47BF2" w:rsidRPr="007D42E3" w:rsidRDefault="00F47BF2" w:rsidP="004A5646">
      <w:pPr>
        <w:pStyle w:val="AnaParagrafYaziStiliSau"/>
        <w:numPr>
          <w:ilvl w:val="0"/>
          <w:numId w:val="9"/>
        </w:numPr>
      </w:pPr>
      <w:r w:rsidRPr="007D42E3">
        <w:t>Java Spring Boot tabanlı bir yapı kullanılarak verimli ve güvenli bir iş mantığı uygulanmıştır.</w:t>
      </w:r>
    </w:p>
    <w:p w14:paraId="58F33859" w14:textId="77777777" w:rsidR="00F47BF2" w:rsidRPr="007D42E3" w:rsidRDefault="00F47BF2" w:rsidP="004A5646">
      <w:pPr>
        <w:pStyle w:val="AnaParagrafYaziStiliSau"/>
        <w:numPr>
          <w:ilvl w:val="0"/>
          <w:numId w:val="9"/>
        </w:numPr>
      </w:pPr>
      <w:r w:rsidRPr="007D42E3">
        <w:t>Kullanıcıların ilan oluşturma, bağış yapma ve puanlarını yönetme işlemleri, bu katmanda gerçekleştirilmiştir.</w:t>
      </w:r>
    </w:p>
    <w:p w14:paraId="05C5943D" w14:textId="77777777" w:rsidR="00F47BF2" w:rsidRPr="007D42E3" w:rsidRDefault="00F47BF2" w:rsidP="004A5646">
      <w:pPr>
        <w:pStyle w:val="AnaParagrafYaziStiliSau"/>
        <w:numPr>
          <w:ilvl w:val="0"/>
          <w:numId w:val="8"/>
        </w:numPr>
      </w:pPr>
      <w:r w:rsidRPr="007D42E3">
        <w:t>Veritabanı Yönetimi:</w:t>
      </w:r>
    </w:p>
    <w:p w14:paraId="07D49CD7" w14:textId="77777777" w:rsidR="00F47BF2" w:rsidRPr="007D42E3" w:rsidRDefault="00F47BF2" w:rsidP="004A5646">
      <w:pPr>
        <w:pStyle w:val="AnaParagrafYaziStiliSau"/>
      </w:pPr>
    </w:p>
    <w:p w14:paraId="02918BD2" w14:textId="77777777" w:rsidR="00F47BF2" w:rsidRPr="007D42E3" w:rsidRDefault="00F47BF2" w:rsidP="004A5646">
      <w:pPr>
        <w:pStyle w:val="AnaParagrafYaziStiliSau"/>
        <w:numPr>
          <w:ilvl w:val="0"/>
          <w:numId w:val="10"/>
        </w:numPr>
      </w:pPr>
      <w:r w:rsidRPr="007D42E3">
        <w:t>MSSQL kullanılarak kullanıcı, ilan ve bağış verilerinin güvenli bir şekilde saklanması sağlanmıştır.</w:t>
      </w:r>
    </w:p>
    <w:p w14:paraId="24ADB51B" w14:textId="77777777" w:rsidR="00F47BF2" w:rsidRPr="007D42E3" w:rsidRDefault="00F47BF2" w:rsidP="004A5646">
      <w:pPr>
        <w:pStyle w:val="AnaParagrafYaziStiliSau"/>
        <w:numPr>
          <w:ilvl w:val="0"/>
          <w:numId w:val="10"/>
        </w:numPr>
      </w:pPr>
      <w:r w:rsidRPr="007D42E3">
        <w:t>Veritabanı, hızlı sorgu ve işlem için optimize edilmiştir.</w:t>
      </w:r>
    </w:p>
    <w:p w14:paraId="3709A108" w14:textId="77777777" w:rsidR="00F47BF2" w:rsidRPr="007D42E3" w:rsidRDefault="00F47BF2" w:rsidP="004A5646">
      <w:pPr>
        <w:pStyle w:val="AnaParagrafYaziStiliSau"/>
        <w:numPr>
          <w:ilvl w:val="0"/>
          <w:numId w:val="8"/>
        </w:numPr>
      </w:pPr>
      <w:r w:rsidRPr="007D42E3">
        <w:t>API Entegrasyonu:</w:t>
      </w:r>
    </w:p>
    <w:p w14:paraId="077380AF" w14:textId="77777777" w:rsidR="00F47BF2" w:rsidRPr="007D42E3" w:rsidRDefault="00F47BF2" w:rsidP="004A5646">
      <w:pPr>
        <w:pStyle w:val="AnaParagrafYaziStiliSau"/>
      </w:pPr>
    </w:p>
    <w:p w14:paraId="751C65B4" w14:textId="77777777" w:rsidR="00F47BF2" w:rsidRPr="007D42E3" w:rsidRDefault="00F47BF2" w:rsidP="004A5646">
      <w:pPr>
        <w:pStyle w:val="AnaParagrafYaziStiliSau"/>
        <w:numPr>
          <w:ilvl w:val="0"/>
          <w:numId w:val="11"/>
        </w:numPr>
      </w:pPr>
      <w:r w:rsidRPr="007D42E3">
        <w:t>SMS gönderimi ve konum tabanlı hizmetler için harici API’ler entegre edilmiştir.</w:t>
      </w:r>
    </w:p>
    <w:p w14:paraId="5D76AA11" w14:textId="77777777" w:rsidR="00F47BF2" w:rsidRPr="007D42E3" w:rsidRDefault="00F47BF2" w:rsidP="004A5646">
      <w:pPr>
        <w:pStyle w:val="AnaParagrafYaziStiliSau"/>
        <w:numPr>
          <w:ilvl w:val="0"/>
          <w:numId w:val="11"/>
        </w:numPr>
      </w:pPr>
      <w:r w:rsidRPr="007D42E3">
        <w:t>RESTful API’ler kullanılarak sistemin diğer uygulamalarla uyumluluğu artırılmıştır.</w:t>
      </w:r>
    </w:p>
    <w:p w14:paraId="2C673BCC" w14:textId="77777777" w:rsidR="00F47BF2" w:rsidRDefault="00F47BF2" w:rsidP="004A5646">
      <w:pPr>
        <w:pStyle w:val="AnaParagrafYaziStiliSau"/>
        <w:jc w:val="center"/>
      </w:pPr>
      <w:r w:rsidRPr="00156BA5">
        <w:rPr>
          <w:noProof/>
          <w:lang w:val="tr-TR"/>
        </w:rPr>
        <w:lastRenderedPageBreak/>
        <w:drawing>
          <wp:inline distT="0" distB="0" distL="0" distR="0" wp14:anchorId="5E451C43" wp14:editId="1C5A3173">
            <wp:extent cx="5219700"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3870325"/>
                    </a:xfrm>
                    <a:prstGeom prst="rect">
                      <a:avLst/>
                    </a:prstGeom>
                  </pic:spPr>
                </pic:pic>
              </a:graphicData>
            </a:graphic>
          </wp:inline>
        </w:drawing>
      </w:r>
    </w:p>
    <w:p w14:paraId="0F6DD0FC" w14:textId="7E3C773E" w:rsidR="00F47BF2" w:rsidRDefault="00F47BF2" w:rsidP="004A5646">
      <w:pPr>
        <w:pStyle w:val="AnaParagrafYaziStiliSau"/>
        <w:jc w:val="center"/>
        <w:rPr>
          <w:sz w:val="18"/>
          <w:szCs w:val="18"/>
        </w:rPr>
      </w:pPr>
      <w:r w:rsidRPr="004A5646">
        <w:rPr>
          <w:sz w:val="18"/>
          <w:szCs w:val="18"/>
        </w:rPr>
        <w:t>Şekil 2.3. Çok Katmanlı Mimari</w:t>
      </w:r>
    </w:p>
    <w:p w14:paraId="3EE6309D" w14:textId="77777777" w:rsidR="00045F2A" w:rsidRPr="00045F2A" w:rsidRDefault="00045F2A" w:rsidP="00045F2A">
      <w:pPr>
        <w:pStyle w:val="AnaParagrafYaziStiliSau"/>
        <w:jc w:val="center"/>
        <w:rPr>
          <w:sz w:val="18"/>
          <w:szCs w:val="18"/>
        </w:rPr>
      </w:pPr>
    </w:p>
    <w:p w14:paraId="1FE3BC0C" w14:textId="77777777" w:rsidR="00045F2A" w:rsidRPr="00045F2A" w:rsidRDefault="00045F2A" w:rsidP="00045F2A">
      <w:pPr>
        <w:pStyle w:val="AnaParagrafYaziStiliSau"/>
      </w:pPr>
      <w:r w:rsidRPr="00045F2A">
        <w:t>Bu görsel, çok katmanlı bir mimariyi açıklamaktadır ve bir yazılım sisteminin farklı katmanlarını tanımlamaktadır. Sistem üç temel katmandan oluşmaktadır: Kullanıcı Arayüzü Katmanı (Frontend), İş Mantığı Katmanı (Backend) ve Veritabanı Katmanı. Her katman, belirli bir işlevsellikten sorumludur ve katmanlar arasında belirli bir hiyerarşi bulunmaktadır.</w:t>
      </w:r>
    </w:p>
    <w:p w14:paraId="7EB1D6FF" w14:textId="77777777" w:rsidR="00045F2A" w:rsidRPr="00045F2A" w:rsidRDefault="00045F2A" w:rsidP="00045F2A">
      <w:pPr>
        <w:pStyle w:val="AnaParagrafYaziStiliSau"/>
      </w:pPr>
    </w:p>
    <w:p w14:paraId="0791EF26" w14:textId="77777777" w:rsidR="00045F2A" w:rsidRPr="00045F2A" w:rsidRDefault="00045F2A" w:rsidP="00045F2A">
      <w:pPr>
        <w:pStyle w:val="AnaParagrafYaziStiliSau"/>
      </w:pPr>
      <w:r w:rsidRPr="00045F2A">
        <w:t>1. Kullanıcı Arayüzü Katmanı (Frontend)</w:t>
      </w:r>
    </w:p>
    <w:p w14:paraId="049037AF" w14:textId="77777777" w:rsidR="00045F2A" w:rsidRPr="00045F2A" w:rsidRDefault="00045F2A" w:rsidP="00045F2A">
      <w:pPr>
        <w:pStyle w:val="AnaParagrafYaziStiliSau"/>
      </w:pPr>
      <w:r w:rsidRPr="00045F2A">
        <w:t>Bu katman, kullanıcılarla etkileşimden sorumludur ve React.js teknolojisi kullanılarak geliştirilmiştir. Kullanıcıların sistemle etkileşim kurmasını sağlayan arayüzleri içerir. React.js, dinamik ve kullanıcı dostu bir web uygulaması oluşturmak için kullanılmıştır. Bu katman, İş Mantığı Katmanı (Backend) ile iletişim kurarak gerekli verileri alır ve kullanıcıya sunar.</w:t>
      </w:r>
    </w:p>
    <w:p w14:paraId="2BB4F4DD" w14:textId="77777777" w:rsidR="00045F2A" w:rsidRPr="00045F2A" w:rsidRDefault="00045F2A" w:rsidP="00045F2A">
      <w:pPr>
        <w:pStyle w:val="AnaParagrafYaziStiliSau"/>
      </w:pPr>
    </w:p>
    <w:p w14:paraId="58229647" w14:textId="77777777" w:rsidR="00045F2A" w:rsidRPr="00045F2A" w:rsidRDefault="00045F2A" w:rsidP="00045F2A">
      <w:pPr>
        <w:pStyle w:val="AnaParagrafYaziStiliSau"/>
      </w:pPr>
      <w:r w:rsidRPr="00045F2A">
        <w:t>2. İş Mantığı Katmanı (Backend)</w:t>
      </w:r>
    </w:p>
    <w:p w14:paraId="41EC1362" w14:textId="77777777" w:rsidR="00045F2A" w:rsidRPr="00045F2A" w:rsidRDefault="00045F2A" w:rsidP="00045F2A">
      <w:pPr>
        <w:pStyle w:val="AnaParagrafYaziStiliSau"/>
      </w:pPr>
      <w:r w:rsidRPr="00045F2A">
        <w:t xml:space="preserve">İş mantığı katmanı, uygulamanın temel işlevselliklerini yerine getiren orta katmandır ve Spring Boot framework’ü ile geliştirilmiştir. Bu katman, kullanıcı </w:t>
      </w:r>
      <w:r w:rsidRPr="00045F2A">
        <w:lastRenderedPageBreak/>
        <w:t>tarafından gönderilen talepleri işleyerek gerekli işlemleri gerçekleştirir. Örneğin, SMS bildirimleri ve puan sistemi yönetimi gibi fonksiyonlar bu katmanda yer alır. Ayrıca, bu katman Veritabanı Katmanı ile iletişim kurarak veri alımı ve işlenmesi süreçlerini yönetir.</w:t>
      </w:r>
    </w:p>
    <w:p w14:paraId="18B07E88" w14:textId="77777777" w:rsidR="00045F2A" w:rsidRPr="00045F2A" w:rsidRDefault="00045F2A" w:rsidP="00045F2A">
      <w:pPr>
        <w:pStyle w:val="AnaParagrafYaziStiliSau"/>
      </w:pPr>
    </w:p>
    <w:p w14:paraId="45F2D869" w14:textId="77777777" w:rsidR="00045F2A" w:rsidRPr="00045F2A" w:rsidRDefault="00045F2A" w:rsidP="00045F2A">
      <w:pPr>
        <w:pStyle w:val="AnaParagrafYaziStiliSau"/>
      </w:pPr>
      <w:r w:rsidRPr="00045F2A">
        <w:t>3. Veritabanı Katmanı</w:t>
      </w:r>
    </w:p>
    <w:p w14:paraId="1065060B" w14:textId="77777777" w:rsidR="00045F2A" w:rsidRPr="00045F2A" w:rsidRDefault="00045F2A" w:rsidP="00045F2A">
      <w:pPr>
        <w:pStyle w:val="AnaParagrafYaziStiliSau"/>
      </w:pPr>
      <w:r w:rsidRPr="00045F2A">
        <w:t>Bu katman, sistemin verilerini saklamak ve yönetmekten sorumludur. Microsoft SQL Server kullanılarak oluşturulmuş bir veritabanından oluşur. İş Mantığı Katmanı, ihtiyaç duyduğu verileri almak veya güncellemek için bu katmanla iletişim kurar. Veritabanı katmanı, güvenilir bir şekilde veri saklama ve sorgulama işlemlerini gerçekleştirir.</w:t>
      </w:r>
    </w:p>
    <w:p w14:paraId="0EA59BEE" w14:textId="77777777" w:rsidR="00045F2A" w:rsidRPr="00045F2A" w:rsidRDefault="00045F2A" w:rsidP="00045F2A">
      <w:pPr>
        <w:pStyle w:val="AnaParagrafYaziStiliSau"/>
      </w:pPr>
    </w:p>
    <w:p w14:paraId="025BBB54" w14:textId="77777777" w:rsidR="00045F2A" w:rsidRPr="00045F2A" w:rsidRDefault="00045F2A" w:rsidP="00045F2A">
      <w:pPr>
        <w:pStyle w:val="AnaParagrafYaziStiliSau"/>
      </w:pPr>
      <w:r w:rsidRPr="00045F2A">
        <w:t>Katmanlar Arası İletişim</w:t>
      </w:r>
    </w:p>
    <w:p w14:paraId="142E2C08" w14:textId="77777777" w:rsidR="00045F2A" w:rsidRPr="00045F2A" w:rsidRDefault="00045F2A" w:rsidP="00045F2A">
      <w:pPr>
        <w:pStyle w:val="AnaParagrafYaziStiliSau"/>
      </w:pPr>
      <w:r w:rsidRPr="00045F2A">
        <w:t>Frontend ile Backend Arasındaki İletişim: Kullanıcı arayüzü (React.js), Spring Boot tabanlı iş mantığı katmanına HTTP istekleri veya API çağrıları aracılığıyla veri gönderir ve yanıt alır.</w:t>
      </w:r>
    </w:p>
    <w:p w14:paraId="4A5BF052" w14:textId="77777777" w:rsidR="00045F2A" w:rsidRPr="00045F2A" w:rsidRDefault="00045F2A" w:rsidP="00045F2A">
      <w:pPr>
        <w:pStyle w:val="AnaParagrafYaziStiliSau"/>
      </w:pPr>
      <w:r w:rsidRPr="00045F2A">
        <w:t>Backend ile Veritabanı Arasındaki İletişim: İş Mantığı Katmanı, MSSQL Veritabanı ile SQL sorguları aracılığıyla veri alışverişi yapar.</w:t>
      </w:r>
    </w:p>
    <w:p w14:paraId="441F5A39" w14:textId="77777777" w:rsidR="00045F2A" w:rsidRPr="00045F2A" w:rsidRDefault="00045F2A" w:rsidP="00045F2A">
      <w:pPr>
        <w:pStyle w:val="AnaParagrafYaziStiliSau"/>
      </w:pPr>
      <w:r w:rsidRPr="00045F2A">
        <w:t>Avantajları</w:t>
      </w:r>
    </w:p>
    <w:p w14:paraId="01D50DC9" w14:textId="77777777" w:rsidR="00045F2A" w:rsidRPr="00045F2A" w:rsidRDefault="00045F2A" w:rsidP="00045F2A">
      <w:pPr>
        <w:pStyle w:val="AnaParagrafYaziStiliSau"/>
      </w:pPr>
      <w:r w:rsidRPr="00045F2A">
        <w:t>Modülerlik: Her katman, belirli bir sorumluluğa sahip olduğu için sistem daha kolay yönetilebilir ve güncellenebilir.</w:t>
      </w:r>
    </w:p>
    <w:p w14:paraId="657E79A9" w14:textId="77777777" w:rsidR="00045F2A" w:rsidRPr="00045F2A" w:rsidRDefault="00045F2A" w:rsidP="00045F2A">
      <w:pPr>
        <w:pStyle w:val="AnaParagrafYaziStiliSau"/>
      </w:pPr>
      <w:r w:rsidRPr="00045F2A">
        <w:t>Yeniden Kullanılabilirlik: Her katman, bağımsız olarak geliştirilebilir ve diğer projelerde de kullanılabilir.</w:t>
      </w:r>
    </w:p>
    <w:p w14:paraId="400E3797" w14:textId="77777777" w:rsidR="00045F2A" w:rsidRPr="00045F2A" w:rsidRDefault="00045F2A" w:rsidP="00045F2A">
      <w:pPr>
        <w:pStyle w:val="AnaParagrafYaziStiliSau"/>
      </w:pPr>
      <w:r w:rsidRPr="00045F2A">
        <w:t>Bakım Kolaylığı: Sorunlar katmanlara göre izole edilebilir, bu da hataların bulunmasını ve düzeltilmesini kolaylaştırır.</w:t>
      </w:r>
    </w:p>
    <w:p w14:paraId="70B78F64" w14:textId="7C777B9C" w:rsidR="00045F2A" w:rsidRPr="00045F2A" w:rsidRDefault="00045F2A" w:rsidP="00045F2A">
      <w:pPr>
        <w:pStyle w:val="AnaParagrafYaziStiliSau"/>
      </w:pPr>
      <w:r w:rsidRPr="00045F2A">
        <w:t>Bu mimari, sistemin ölçeklenebilirliğini ve sürdürülebilirliğini artırırken, her katmanda farklı teknolojiler kullanılarak daha esnek bir geliştirme ortamı sunmaktadır.</w:t>
      </w:r>
    </w:p>
    <w:p w14:paraId="02F71F27" w14:textId="77777777" w:rsidR="00F47BF2" w:rsidRDefault="00F47BF2" w:rsidP="004A5646">
      <w:pPr>
        <w:pStyle w:val="AnaParagrafYaziStiliSau"/>
      </w:pPr>
    </w:p>
    <w:p w14:paraId="5D72D935" w14:textId="77777777" w:rsidR="00F47BF2" w:rsidRPr="000B6AB3" w:rsidRDefault="00F47BF2" w:rsidP="004A5646">
      <w:pPr>
        <w:spacing w:before="100" w:beforeAutospacing="1" w:after="100" w:afterAutospacing="1" w:line="240" w:lineRule="auto"/>
        <w:jc w:val="center"/>
        <w:rPr>
          <w:rFonts w:ascii="Times New Roman" w:eastAsia="Times New Roman" w:hAnsi="Times New Roman"/>
          <w:kern w:val="0"/>
          <w:sz w:val="24"/>
          <w:szCs w:val="24"/>
          <w:lang w:eastAsia="tr-TR"/>
        </w:rPr>
      </w:pPr>
      <w:r w:rsidRPr="000B6AB3">
        <w:rPr>
          <w:rFonts w:ascii="Times New Roman" w:eastAsia="Times New Roman" w:hAnsi="Times New Roman"/>
          <w:noProof/>
          <w:kern w:val="0"/>
          <w:sz w:val="24"/>
          <w:szCs w:val="24"/>
          <w:lang w:eastAsia="tr-TR"/>
        </w:rPr>
        <w:lastRenderedPageBreak/>
        <w:drawing>
          <wp:inline distT="0" distB="0" distL="0" distR="0" wp14:anchorId="4B27CCF6" wp14:editId="50EEDE72">
            <wp:extent cx="5760031" cy="7010400"/>
            <wp:effectExtent l="0" t="0" r="0" b="0"/>
            <wp:docPr id="8" name="Picture 8" descr="C:\Users\selin\Downloads\SistemMimari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lin\Downloads\SistemMimarii.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75" cy="7012036"/>
                    </a:xfrm>
                    <a:prstGeom prst="rect">
                      <a:avLst/>
                    </a:prstGeom>
                    <a:noFill/>
                    <a:ln>
                      <a:noFill/>
                    </a:ln>
                  </pic:spPr>
                </pic:pic>
              </a:graphicData>
            </a:graphic>
          </wp:inline>
        </w:drawing>
      </w:r>
    </w:p>
    <w:p w14:paraId="1A03AF62" w14:textId="681FF93A" w:rsidR="00F47BF2" w:rsidRDefault="00045F2A" w:rsidP="00045F2A">
      <w:pPr>
        <w:pStyle w:val="AnaParagrafYaziStiliSau"/>
        <w:tabs>
          <w:tab w:val="center" w:pos="4290"/>
          <w:tab w:val="left" w:pos="5960"/>
        </w:tabs>
        <w:jc w:val="left"/>
        <w:rPr>
          <w:sz w:val="18"/>
          <w:szCs w:val="18"/>
        </w:rPr>
      </w:pPr>
      <w:r>
        <w:rPr>
          <w:sz w:val="18"/>
          <w:szCs w:val="18"/>
        </w:rPr>
        <w:tab/>
      </w:r>
      <w:r w:rsidR="00F47BF2" w:rsidRPr="004A5646">
        <w:rPr>
          <w:sz w:val="18"/>
          <w:szCs w:val="18"/>
        </w:rPr>
        <w:t>Şekil 2.3 Sistem Mimarisi Diyagramı</w:t>
      </w:r>
      <w:r>
        <w:rPr>
          <w:sz w:val="18"/>
          <w:szCs w:val="18"/>
        </w:rPr>
        <w:tab/>
      </w:r>
    </w:p>
    <w:p w14:paraId="2DA90A1A" w14:textId="3D781747" w:rsidR="00045F2A" w:rsidRDefault="00045F2A" w:rsidP="00045F2A">
      <w:pPr>
        <w:pStyle w:val="AnaParagrafYaziStiliSau"/>
        <w:tabs>
          <w:tab w:val="center" w:pos="4290"/>
          <w:tab w:val="left" w:pos="5960"/>
        </w:tabs>
        <w:jc w:val="left"/>
        <w:rPr>
          <w:sz w:val="18"/>
          <w:szCs w:val="18"/>
        </w:rPr>
      </w:pPr>
    </w:p>
    <w:p w14:paraId="2EBA1DFD" w14:textId="77777777" w:rsidR="00045F2A" w:rsidRPr="00045F2A" w:rsidRDefault="00045F2A" w:rsidP="00045F2A">
      <w:pPr>
        <w:pStyle w:val="NormalWeb"/>
        <w:spacing w:line="360" w:lineRule="auto"/>
        <w:jc w:val="both"/>
      </w:pPr>
      <w:r w:rsidRPr="00045F2A">
        <w:t xml:space="preserve">Bu görsel, bir sistemin çok katmanlı mimarisini ve katmanlar arasındaki ilişkileri açıklamaktadır. Sistem, </w:t>
      </w:r>
      <w:r w:rsidRPr="00045F2A">
        <w:rPr>
          <w:rStyle w:val="Strong"/>
          <w:b w:val="0"/>
        </w:rPr>
        <w:t>Sunum Katmanı (Presentation Layer)</w:t>
      </w:r>
      <w:r w:rsidRPr="00045F2A">
        <w:t xml:space="preserve">, </w:t>
      </w:r>
      <w:r w:rsidRPr="00045F2A">
        <w:rPr>
          <w:rStyle w:val="Strong"/>
          <w:b w:val="0"/>
        </w:rPr>
        <w:t>İş Mantığı Katmanı (Business Logic Layer)</w:t>
      </w:r>
      <w:r w:rsidRPr="00045F2A">
        <w:t xml:space="preserve">, </w:t>
      </w:r>
      <w:r w:rsidRPr="00045F2A">
        <w:rPr>
          <w:rStyle w:val="Strong"/>
          <w:b w:val="0"/>
        </w:rPr>
        <w:t>Veri Katmanı (Data Layer)</w:t>
      </w:r>
      <w:r w:rsidRPr="00045F2A">
        <w:t xml:space="preserve"> ve </w:t>
      </w:r>
      <w:r w:rsidRPr="00045F2A">
        <w:rPr>
          <w:rStyle w:val="Strong"/>
          <w:b w:val="0"/>
        </w:rPr>
        <w:t xml:space="preserve">Dış Servisler (External </w:t>
      </w:r>
      <w:r w:rsidRPr="00045F2A">
        <w:rPr>
          <w:rStyle w:val="Strong"/>
          <w:b w:val="0"/>
        </w:rPr>
        <w:lastRenderedPageBreak/>
        <w:t>Services)</w:t>
      </w:r>
      <w:r w:rsidRPr="00045F2A">
        <w:t xml:space="preserve"> olmak üzere dört temel katmandan oluşmaktadır. Her katman, belirli bir işlevi yerine getirmek üzere yapılandırılmıştır ve diğer katmanlarla etkileşim halindedir.</w:t>
      </w:r>
    </w:p>
    <w:p w14:paraId="351D4D0D" w14:textId="77777777" w:rsidR="00045F2A" w:rsidRPr="00045F2A" w:rsidRDefault="00045F2A" w:rsidP="003C4530">
      <w:pPr>
        <w:pStyle w:val="Heading3"/>
      </w:pPr>
      <w:r w:rsidRPr="00045F2A">
        <w:t xml:space="preserve">1. </w:t>
      </w:r>
      <w:r w:rsidRPr="00045F2A">
        <w:rPr>
          <w:rStyle w:val="Strong"/>
          <w:bCs/>
          <w:szCs w:val="24"/>
        </w:rPr>
        <w:t>Sunum Katmanı (Presentation Layer)</w:t>
      </w:r>
    </w:p>
    <w:p w14:paraId="4021B2E8" w14:textId="77777777" w:rsidR="00045F2A" w:rsidRPr="00045F2A" w:rsidRDefault="00045F2A" w:rsidP="00045F2A">
      <w:pPr>
        <w:pStyle w:val="NormalWeb"/>
        <w:spacing w:line="360" w:lineRule="auto"/>
        <w:jc w:val="both"/>
      </w:pPr>
      <w:r w:rsidRPr="00045F2A">
        <w:t>Bu katman, sistemin kullanıcı ile doğrudan etkileşimde bulunduğu kısmıdır.</w:t>
      </w:r>
    </w:p>
    <w:p w14:paraId="67D9372F" w14:textId="77777777" w:rsidR="00045F2A" w:rsidRPr="00045F2A" w:rsidRDefault="00045F2A" w:rsidP="003A0255">
      <w:pPr>
        <w:numPr>
          <w:ilvl w:val="0"/>
          <w:numId w:val="44"/>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Web Portal</w:t>
      </w:r>
      <w:r w:rsidRPr="00045F2A">
        <w:rPr>
          <w:rFonts w:ascii="Times New Roman" w:hAnsi="Times New Roman"/>
          <w:sz w:val="24"/>
          <w:szCs w:val="24"/>
        </w:rPr>
        <w:t xml:space="preserve"> ve </w:t>
      </w:r>
      <w:r w:rsidRPr="00045F2A">
        <w:rPr>
          <w:rStyle w:val="Strong"/>
          <w:rFonts w:ascii="Times New Roman" w:hAnsi="Times New Roman"/>
          <w:b w:val="0"/>
          <w:sz w:val="24"/>
          <w:szCs w:val="24"/>
        </w:rPr>
        <w:t>Mobil Uygulama</w:t>
      </w:r>
      <w:r w:rsidRPr="00045F2A">
        <w:rPr>
          <w:rFonts w:ascii="Times New Roman" w:hAnsi="Times New Roman"/>
          <w:sz w:val="24"/>
          <w:szCs w:val="24"/>
        </w:rPr>
        <w:t>, kullanıcıların sistemi kullanmak için erişim sağladıkları araçlardır.</w:t>
      </w:r>
    </w:p>
    <w:p w14:paraId="59A494EC" w14:textId="0E486682" w:rsidR="00045F2A" w:rsidRPr="00045F2A" w:rsidRDefault="00045F2A" w:rsidP="003A0255">
      <w:pPr>
        <w:numPr>
          <w:ilvl w:val="0"/>
          <w:numId w:val="44"/>
        </w:numPr>
        <w:spacing w:before="100" w:beforeAutospacing="1" w:after="100" w:afterAutospacing="1" w:line="360" w:lineRule="auto"/>
        <w:jc w:val="both"/>
        <w:rPr>
          <w:rFonts w:ascii="Times New Roman" w:hAnsi="Times New Roman"/>
          <w:sz w:val="24"/>
          <w:szCs w:val="24"/>
        </w:rPr>
      </w:pPr>
      <w:r w:rsidRPr="00045F2A">
        <w:rPr>
          <w:rFonts w:ascii="Times New Roman" w:hAnsi="Times New Roman"/>
          <w:sz w:val="24"/>
          <w:szCs w:val="24"/>
        </w:rPr>
        <w:t>Kullanıcı kimlik doğrulama işlemleri bu katmanda gerçekleştirilir ve İş Mantığı Katmanı ile entegre çalışır. Bu katman, kullanıcıdan gelen istekleri İş Mantığı Katmanına yönlendirir ve yanıtları kullanıcıya iletir.</w:t>
      </w:r>
    </w:p>
    <w:p w14:paraId="19F20E62" w14:textId="77777777" w:rsidR="00045F2A" w:rsidRPr="00045F2A" w:rsidRDefault="00045F2A" w:rsidP="003C4530">
      <w:pPr>
        <w:pStyle w:val="Heading3"/>
      </w:pPr>
      <w:r w:rsidRPr="00045F2A">
        <w:t xml:space="preserve">2. </w:t>
      </w:r>
      <w:r w:rsidRPr="00045F2A">
        <w:rPr>
          <w:rStyle w:val="Strong"/>
          <w:bCs/>
          <w:szCs w:val="24"/>
        </w:rPr>
        <w:t>İş Mantığı Katmanı (Business Logic Layer)</w:t>
      </w:r>
    </w:p>
    <w:p w14:paraId="761E879C" w14:textId="77777777" w:rsidR="00045F2A" w:rsidRPr="00045F2A" w:rsidRDefault="00045F2A" w:rsidP="00045F2A">
      <w:pPr>
        <w:pStyle w:val="NormalWeb"/>
        <w:spacing w:line="360" w:lineRule="auto"/>
        <w:jc w:val="both"/>
      </w:pPr>
      <w:r w:rsidRPr="00045F2A">
        <w:t>İş Mantığı Katmanı, sistemin iş kurallarını ve temel işlevselliklerini yerine getirir.</w:t>
      </w:r>
    </w:p>
    <w:p w14:paraId="0C456CDA" w14:textId="77777777" w:rsidR="00045F2A" w:rsidRPr="00045F2A" w:rsidRDefault="00045F2A" w:rsidP="003A0255">
      <w:pPr>
        <w:numPr>
          <w:ilvl w:val="0"/>
          <w:numId w:val="45"/>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Bağış Yönetimi (Donation Management):</w:t>
      </w:r>
      <w:r w:rsidRPr="00045F2A">
        <w:rPr>
          <w:rFonts w:ascii="Times New Roman" w:hAnsi="Times New Roman"/>
          <w:sz w:val="24"/>
          <w:szCs w:val="24"/>
        </w:rPr>
        <w:t xml:space="preserve"> Kullanıcıların bağış taleplerinin yönetilmesi bu modül aracılığıyla yapılır.</w:t>
      </w:r>
    </w:p>
    <w:p w14:paraId="5E6DA05D" w14:textId="77777777" w:rsidR="00045F2A" w:rsidRPr="00045F2A" w:rsidRDefault="00045F2A" w:rsidP="003A0255">
      <w:pPr>
        <w:numPr>
          <w:ilvl w:val="0"/>
          <w:numId w:val="45"/>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Bildirim Sistemi (Notification System):</w:t>
      </w:r>
      <w:r w:rsidRPr="00045F2A">
        <w:rPr>
          <w:rFonts w:ascii="Times New Roman" w:hAnsi="Times New Roman"/>
          <w:sz w:val="24"/>
          <w:szCs w:val="24"/>
        </w:rPr>
        <w:t xml:space="preserve"> Kullanıcılara SMS veya diğer yollarla bildirimlerin gönderilmesini sağlar.</w:t>
      </w:r>
    </w:p>
    <w:p w14:paraId="2EAE0054" w14:textId="77777777" w:rsidR="00045F2A" w:rsidRPr="00045F2A" w:rsidRDefault="00045F2A" w:rsidP="003A0255">
      <w:pPr>
        <w:numPr>
          <w:ilvl w:val="0"/>
          <w:numId w:val="45"/>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Puanlama Sistemi (Scoring System):</w:t>
      </w:r>
      <w:r w:rsidRPr="00045F2A">
        <w:rPr>
          <w:rFonts w:ascii="Times New Roman" w:hAnsi="Times New Roman"/>
          <w:sz w:val="24"/>
          <w:szCs w:val="24"/>
        </w:rPr>
        <w:t xml:space="preserve"> Kullanıcıların belirli kriterlere göre puanlanması ve bu puanların yönetilmesi bu katmanda gerçekleştirilir.</w:t>
      </w:r>
    </w:p>
    <w:p w14:paraId="5593705E" w14:textId="5A8951AB" w:rsidR="00045F2A" w:rsidRPr="00045F2A" w:rsidRDefault="00045F2A" w:rsidP="00045F2A">
      <w:pPr>
        <w:pStyle w:val="NormalWeb"/>
        <w:spacing w:line="360" w:lineRule="auto"/>
        <w:jc w:val="both"/>
      </w:pPr>
      <w:r w:rsidRPr="00045F2A">
        <w:t>İş Mantığı Katmanı, Veritabanı Katmanı ile yoğun bir şekilde iletişim kurarak veri okuma, yazma ve güncelleme işlemlerini gerçekleştirir.</w:t>
      </w:r>
    </w:p>
    <w:p w14:paraId="144AB92B" w14:textId="77777777" w:rsidR="00045F2A" w:rsidRPr="00045F2A" w:rsidRDefault="00045F2A" w:rsidP="003C4530">
      <w:pPr>
        <w:pStyle w:val="Heading3"/>
      </w:pPr>
      <w:r w:rsidRPr="00045F2A">
        <w:t xml:space="preserve">3. </w:t>
      </w:r>
      <w:r w:rsidRPr="00045F2A">
        <w:rPr>
          <w:rStyle w:val="Strong"/>
          <w:bCs/>
          <w:szCs w:val="24"/>
        </w:rPr>
        <w:t>Veri Katmanı (Data Layer)</w:t>
      </w:r>
    </w:p>
    <w:p w14:paraId="11AE5322" w14:textId="77777777" w:rsidR="00045F2A" w:rsidRPr="00045F2A" w:rsidRDefault="00045F2A" w:rsidP="00045F2A">
      <w:pPr>
        <w:pStyle w:val="NormalWeb"/>
        <w:spacing w:line="360" w:lineRule="auto"/>
        <w:jc w:val="both"/>
      </w:pPr>
      <w:r w:rsidRPr="00045F2A">
        <w:t>Veri Katmanı, sistemin veri saklama ve yönetiminden sorumludur.</w:t>
      </w:r>
    </w:p>
    <w:p w14:paraId="67B7EEC7" w14:textId="77777777" w:rsidR="00045F2A" w:rsidRPr="00045F2A" w:rsidRDefault="00045F2A" w:rsidP="003A0255">
      <w:pPr>
        <w:numPr>
          <w:ilvl w:val="0"/>
          <w:numId w:val="46"/>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İlişkisel Veritabanı (Relational Database - SQL):</w:t>
      </w:r>
      <w:r w:rsidRPr="00045F2A">
        <w:rPr>
          <w:rFonts w:ascii="Times New Roman" w:hAnsi="Times New Roman"/>
          <w:sz w:val="24"/>
          <w:szCs w:val="24"/>
        </w:rPr>
        <w:t xml:space="preserve"> Tüm sistem verileri burada depolanır. İş Mantığı Katmanına hızlı ve güvenilir veri erişimi sağlar.</w:t>
      </w:r>
    </w:p>
    <w:p w14:paraId="165047AD" w14:textId="77777777" w:rsidR="00045F2A" w:rsidRPr="00045F2A" w:rsidRDefault="00045F2A" w:rsidP="003A0255">
      <w:pPr>
        <w:numPr>
          <w:ilvl w:val="0"/>
          <w:numId w:val="46"/>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Önbellek Sistemi (Cache System):</w:t>
      </w:r>
      <w:r w:rsidRPr="00045F2A">
        <w:rPr>
          <w:rFonts w:ascii="Times New Roman" w:hAnsi="Times New Roman"/>
          <w:sz w:val="24"/>
          <w:szCs w:val="24"/>
        </w:rPr>
        <w:t xml:space="preserve"> Verilerin daha hızlı erişilebilir olması için sık kullanılan bilgilerin geçici olarak saklanmasını sağlar.</w:t>
      </w:r>
    </w:p>
    <w:p w14:paraId="751DAECA" w14:textId="27D0D7C8" w:rsidR="00045F2A" w:rsidRPr="00045F2A" w:rsidRDefault="00045F2A" w:rsidP="003A0255">
      <w:pPr>
        <w:numPr>
          <w:ilvl w:val="0"/>
          <w:numId w:val="46"/>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lastRenderedPageBreak/>
        <w:t>Log Yönetimi:</w:t>
      </w:r>
      <w:r w:rsidRPr="00045F2A">
        <w:rPr>
          <w:rFonts w:ascii="Times New Roman" w:hAnsi="Times New Roman"/>
          <w:sz w:val="24"/>
          <w:szCs w:val="24"/>
        </w:rPr>
        <w:t xml:space="preserve"> Sistemde gerçekleşen işlemlerin kaydını tutarak, hata ayıklama ve izleme gibi süreçlere destek sağlar.</w:t>
      </w:r>
    </w:p>
    <w:p w14:paraId="0EC76BDA" w14:textId="77777777" w:rsidR="00045F2A" w:rsidRPr="00045F2A" w:rsidRDefault="00045F2A" w:rsidP="003C4530">
      <w:pPr>
        <w:pStyle w:val="Heading3"/>
      </w:pPr>
      <w:r w:rsidRPr="00045F2A">
        <w:t xml:space="preserve">4. </w:t>
      </w:r>
      <w:r w:rsidRPr="00045F2A">
        <w:rPr>
          <w:rStyle w:val="Strong"/>
          <w:bCs/>
          <w:szCs w:val="24"/>
        </w:rPr>
        <w:t>Dış Servisler (External Services)</w:t>
      </w:r>
    </w:p>
    <w:p w14:paraId="13815667" w14:textId="77777777" w:rsidR="00045F2A" w:rsidRPr="00045F2A" w:rsidRDefault="00045F2A" w:rsidP="00045F2A">
      <w:pPr>
        <w:pStyle w:val="NormalWeb"/>
        <w:spacing w:line="360" w:lineRule="auto"/>
        <w:jc w:val="both"/>
      </w:pPr>
      <w:r w:rsidRPr="00045F2A">
        <w:t>Sistem, belirli işlevleri yerine getirmek için dış servislerle entegre çalışır.</w:t>
      </w:r>
    </w:p>
    <w:p w14:paraId="63DC567A" w14:textId="77777777" w:rsidR="00045F2A" w:rsidRPr="00045F2A" w:rsidRDefault="00045F2A" w:rsidP="003A0255">
      <w:pPr>
        <w:numPr>
          <w:ilvl w:val="0"/>
          <w:numId w:val="47"/>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Geolokasyon API:</w:t>
      </w:r>
      <w:r w:rsidRPr="00045F2A">
        <w:rPr>
          <w:rFonts w:ascii="Times New Roman" w:hAnsi="Times New Roman"/>
          <w:sz w:val="24"/>
          <w:szCs w:val="24"/>
        </w:rPr>
        <w:t xml:space="preserve"> Kullanıcı veya bağış konumlarının belirlenmesi için harici bir geolokasyon servisinden faydalanır.</w:t>
      </w:r>
    </w:p>
    <w:p w14:paraId="16EE74D8" w14:textId="77777777" w:rsidR="00045F2A" w:rsidRPr="00045F2A" w:rsidRDefault="00045F2A" w:rsidP="003A0255">
      <w:pPr>
        <w:numPr>
          <w:ilvl w:val="0"/>
          <w:numId w:val="47"/>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SMS API:</w:t>
      </w:r>
      <w:r w:rsidRPr="00045F2A">
        <w:rPr>
          <w:rFonts w:ascii="Times New Roman" w:hAnsi="Times New Roman"/>
          <w:sz w:val="24"/>
          <w:szCs w:val="24"/>
        </w:rPr>
        <w:t xml:space="preserve"> Bildirim sisteminin SMS gönderim işlemlerini gerçekleştirir.</w:t>
      </w:r>
    </w:p>
    <w:p w14:paraId="437D7BE3" w14:textId="5B336F48" w:rsidR="00045F2A" w:rsidRPr="00045F2A" w:rsidRDefault="00045F2A" w:rsidP="003A0255">
      <w:pPr>
        <w:numPr>
          <w:ilvl w:val="0"/>
          <w:numId w:val="47"/>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Bulut Depolama (Cloud Storage - Backup):</w:t>
      </w:r>
      <w:r w:rsidRPr="00045F2A">
        <w:rPr>
          <w:rFonts w:ascii="Times New Roman" w:hAnsi="Times New Roman"/>
          <w:sz w:val="24"/>
          <w:szCs w:val="24"/>
        </w:rPr>
        <w:t xml:space="preserve"> Yedekleme ve uzun süreli veri saklama ihtiyaçları için harici bir bulut depolama servisi kullanılır.</w:t>
      </w:r>
    </w:p>
    <w:p w14:paraId="40069C5D" w14:textId="77777777" w:rsidR="00045F2A" w:rsidRPr="00045F2A" w:rsidRDefault="00045F2A" w:rsidP="003C4530">
      <w:pPr>
        <w:pStyle w:val="Heading3"/>
      </w:pPr>
      <w:r w:rsidRPr="00045F2A">
        <w:rPr>
          <w:rStyle w:val="Strong"/>
          <w:bCs/>
          <w:szCs w:val="24"/>
        </w:rPr>
        <w:t>Katmanlar Arası İletişim</w:t>
      </w:r>
    </w:p>
    <w:p w14:paraId="58A98103" w14:textId="77777777" w:rsidR="00045F2A" w:rsidRPr="00045F2A" w:rsidRDefault="00045F2A" w:rsidP="003A0255">
      <w:pPr>
        <w:numPr>
          <w:ilvl w:val="0"/>
          <w:numId w:val="48"/>
        </w:numPr>
        <w:spacing w:before="100" w:beforeAutospacing="1" w:after="100" w:afterAutospacing="1" w:line="360" w:lineRule="auto"/>
        <w:jc w:val="both"/>
        <w:rPr>
          <w:rFonts w:ascii="Times New Roman" w:hAnsi="Times New Roman"/>
          <w:sz w:val="24"/>
          <w:szCs w:val="24"/>
        </w:rPr>
      </w:pPr>
      <w:r w:rsidRPr="00045F2A">
        <w:rPr>
          <w:rFonts w:ascii="Times New Roman" w:hAnsi="Times New Roman"/>
          <w:sz w:val="24"/>
          <w:szCs w:val="24"/>
        </w:rPr>
        <w:t>Kullanıcıdan gelen talepler, Sunum Katmanı üzerinden alınır ve İş Mantığı Katmanına iletilir.</w:t>
      </w:r>
    </w:p>
    <w:p w14:paraId="79C73923" w14:textId="77777777" w:rsidR="00045F2A" w:rsidRPr="00045F2A" w:rsidRDefault="00045F2A" w:rsidP="003A0255">
      <w:pPr>
        <w:numPr>
          <w:ilvl w:val="0"/>
          <w:numId w:val="48"/>
        </w:numPr>
        <w:spacing w:before="100" w:beforeAutospacing="1" w:after="100" w:afterAutospacing="1" w:line="360" w:lineRule="auto"/>
        <w:jc w:val="both"/>
        <w:rPr>
          <w:rFonts w:ascii="Times New Roman" w:hAnsi="Times New Roman"/>
          <w:sz w:val="24"/>
          <w:szCs w:val="24"/>
        </w:rPr>
      </w:pPr>
      <w:r w:rsidRPr="00045F2A">
        <w:rPr>
          <w:rFonts w:ascii="Times New Roman" w:hAnsi="Times New Roman"/>
          <w:sz w:val="24"/>
          <w:szCs w:val="24"/>
        </w:rPr>
        <w:t>İş Mantığı Katmanı, gerekli iş kurallarını uygular ve veri saklama/güncelleme işlemleri için Veri Katmanıyla iletişim kurar.</w:t>
      </w:r>
    </w:p>
    <w:p w14:paraId="5D91269E" w14:textId="353DA7D3" w:rsidR="00045F2A" w:rsidRPr="00045F2A" w:rsidRDefault="00045F2A" w:rsidP="003A0255">
      <w:pPr>
        <w:numPr>
          <w:ilvl w:val="0"/>
          <w:numId w:val="48"/>
        </w:numPr>
        <w:spacing w:before="100" w:beforeAutospacing="1" w:after="100" w:afterAutospacing="1" w:line="360" w:lineRule="auto"/>
        <w:jc w:val="both"/>
        <w:rPr>
          <w:rFonts w:ascii="Times New Roman" w:hAnsi="Times New Roman"/>
          <w:sz w:val="24"/>
          <w:szCs w:val="24"/>
        </w:rPr>
      </w:pPr>
      <w:r w:rsidRPr="00045F2A">
        <w:rPr>
          <w:rFonts w:ascii="Times New Roman" w:hAnsi="Times New Roman"/>
          <w:sz w:val="24"/>
          <w:szCs w:val="24"/>
        </w:rPr>
        <w:t>Eğer harici bir hizmete ihtiyaç duyulursa (örneğin SMS gönderimi veya geolokasyon sorgusu), İş Mantığı Katmanı, Dış Servislere talepler gönderir.</w:t>
      </w:r>
    </w:p>
    <w:p w14:paraId="2483765C" w14:textId="77777777" w:rsidR="00045F2A" w:rsidRPr="00045F2A" w:rsidRDefault="00045F2A" w:rsidP="003C4530">
      <w:pPr>
        <w:pStyle w:val="Heading3"/>
      </w:pPr>
      <w:r w:rsidRPr="00045F2A">
        <w:rPr>
          <w:rStyle w:val="Strong"/>
          <w:bCs/>
          <w:szCs w:val="24"/>
        </w:rPr>
        <w:t>Avantajları</w:t>
      </w:r>
    </w:p>
    <w:p w14:paraId="62605DAB" w14:textId="77777777" w:rsidR="00045F2A" w:rsidRPr="00045F2A" w:rsidRDefault="00045F2A" w:rsidP="003A0255">
      <w:pPr>
        <w:numPr>
          <w:ilvl w:val="0"/>
          <w:numId w:val="49"/>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Modülerlik:</w:t>
      </w:r>
      <w:r w:rsidRPr="00045F2A">
        <w:rPr>
          <w:rFonts w:ascii="Times New Roman" w:hAnsi="Times New Roman"/>
          <w:sz w:val="24"/>
          <w:szCs w:val="24"/>
        </w:rPr>
        <w:t xml:space="preserve"> Her katman, belirli bir sorumluluğa sahip olduğu için sistem kolayca ölçeklenebilir ve güncellenebilir.</w:t>
      </w:r>
    </w:p>
    <w:p w14:paraId="25F65672" w14:textId="77777777" w:rsidR="00045F2A" w:rsidRPr="00045F2A" w:rsidRDefault="00045F2A" w:rsidP="003A0255">
      <w:pPr>
        <w:numPr>
          <w:ilvl w:val="0"/>
          <w:numId w:val="49"/>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Performans:</w:t>
      </w:r>
      <w:r w:rsidRPr="00045F2A">
        <w:rPr>
          <w:rFonts w:ascii="Times New Roman" w:hAnsi="Times New Roman"/>
          <w:sz w:val="24"/>
          <w:szCs w:val="24"/>
        </w:rPr>
        <w:t xml:space="preserve"> Önbellek sistemi ve dış servislerin kullanımı, sistem performansını artırır.</w:t>
      </w:r>
    </w:p>
    <w:p w14:paraId="765F0769" w14:textId="77777777" w:rsidR="00045F2A" w:rsidRPr="00045F2A" w:rsidRDefault="00045F2A" w:rsidP="003A0255">
      <w:pPr>
        <w:numPr>
          <w:ilvl w:val="0"/>
          <w:numId w:val="49"/>
        </w:numPr>
        <w:spacing w:before="100" w:beforeAutospacing="1" w:after="100" w:afterAutospacing="1" w:line="360" w:lineRule="auto"/>
        <w:jc w:val="both"/>
        <w:rPr>
          <w:rFonts w:ascii="Times New Roman" w:hAnsi="Times New Roman"/>
          <w:sz w:val="24"/>
          <w:szCs w:val="24"/>
        </w:rPr>
      </w:pPr>
      <w:r w:rsidRPr="00045F2A">
        <w:rPr>
          <w:rStyle w:val="Strong"/>
          <w:rFonts w:ascii="Times New Roman" w:hAnsi="Times New Roman"/>
          <w:b w:val="0"/>
          <w:sz w:val="24"/>
          <w:szCs w:val="24"/>
        </w:rPr>
        <w:t>Güvenilirlik:</w:t>
      </w:r>
      <w:r w:rsidRPr="00045F2A">
        <w:rPr>
          <w:rFonts w:ascii="Times New Roman" w:hAnsi="Times New Roman"/>
          <w:sz w:val="24"/>
          <w:szCs w:val="24"/>
        </w:rPr>
        <w:t xml:space="preserve"> Veritabanı ve loglama sistemi, veri güvenliğini ve izlenebilirliği sağlar.</w:t>
      </w:r>
    </w:p>
    <w:p w14:paraId="36AC4998" w14:textId="77777777" w:rsidR="00045F2A" w:rsidRPr="00045F2A" w:rsidRDefault="00045F2A" w:rsidP="00045F2A">
      <w:pPr>
        <w:pStyle w:val="NormalWeb"/>
        <w:spacing w:line="360" w:lineRule="auto"/>
        <w:jc w:val="both"/>
      </w:pPr>
      <w:r w:rsidRPr="00045F2A">
        <w:t>Bu sistem mimarisi, karmaşık iş süreçlerinin yönetimini kolaylaştırmak için yapılandırılmıştır ve yüksek performanslı, ölçeklenebilir bir çözüm sunar.</w:t>
      </w:r>
    </w:p>
    <w:p w14:paraId="4321D26A" w14:textId="77777777" w:rsidR="00045F2A" w:rsidRPr="004A5646" w:rsidRDefault="00045F2A" w:rsidP="00045F2A">
      <w:pPr>
        <w:pStyle w:val="AnaParagrafYaziStiliSau"/>
        <w:tabs>
          <w:tab w:val="center" w:pos="4290"/>
          <w:tab w:val="left" w:pos="5960"/>
        </w:tabs>
        <w:jc w:val="left"/>
        <w:rPr>
          <w:sz w:val="18"/>
          <w:szCs w:val="18"/>
        </w:rPr>
        <w:sectPr w:rsidR="00045F2A" w:rsidRPr="004A5646" w:rsidSect="00F47BF2">
          <w:pgSz w:w="11906" w:h="16838"/>
          <w:pgMar w:top="1701" w:right="1843" w:bottom="1418" w:left="1843" w:header="708" w:footer="708" w:gutter="0"/>
          <w:cols w:space="708"/>
          <w:docGrid w:linePitch="360"/>
        </w:sectPr>
      </w:pPr>
    </w:p>
    <w:p w14:paraId="1A6C0704" w14:textId="77777777" w:rsidR="00F47BF2" w:rsidRPr="009436EE" w:rsidRDefault="00F47BF2" w:rsidP="004A5646">
      <w:pPr>
        <w:pStyle w:val="AnaParagrafYaziStiliSau"/>
      </w:pPr>
    </w:p>
    <w:p w14:paraId="3D55D1B6" w14:textId="77777777" w:rsidR="00F47BF2" w:rsidRPr="007D42E3" w:rsidRDefault="00F47BF2" w:rsidP="00F47BF2">
      <w:pPr>
        <w:pStyle w:val="AltBaslkSau"/>
        <w:rPr>
          <w:lang w:val="tr-TR"/>
        </w:rPr>
      </w:pPr>
      <w:r w:rsidRPr="007D42E3">
        <w:rPr>
          <w:lang w:val="tr-TR"/>
        </w:rPr>
        <w:t>Bulut Mimarisi</w:t>
      </w:r>
    </w:p>
    <w:p w14:paraId="205B01DE" w14:textId="77777777" w:rsidR="00F47BF2" w:rsidRPr="007D42E3" w:rsidRDefault="00F47BF2" w:rsidP="004A5646">
      <w:pPr>
        <w:pStyle w:val="AnaParagrafYaziStiliSau"/>
      </w:pPr>
    </w:p>
    <w:p w14:paraId="5E6377D0" w14:textId="77777777" w:rsidR="00F47BF2" w:rsidRPr="007D42E3" w:rsidRDefault="00F47BF2" w:rsidP="004A5646">
      <w:pPr>
        <w:pStyle w:val="AnaParagrafYaziStiliSau"/>
      </w:pPr>
      <w:r w:rsidRPr="007D42E3">
        <w:t>Projenin bulut mimarisi, sistemin ölçeklenebilirliğini ve sürdürülebilirliğini sağlamak için tasarlanmıştır. Bulut mimarisi bileşenleri şunlardır:</w:t>
      </w:r>
    </w:p>
    <w:p w14:paraId="28F8626C" w14:textId="77777777" w:rsidR="00F47BF2" w:rsidRPr="007D42E3" w:rsidRDefault="00F47BF2" w:rsidP="004A5646">
      <w:pPr>
        <w:pStyle w:val="AnaParagrafYaziStiliSau"/>
      </w:pPr>
    </w:p>
    <w:p w14:paraId="5BE48660" w14:textId="77777777" w:rsidR="00F47BF2" w:rsidRPr="007D42E3" w:rsidRDefault="00F47BF2" w:rsidP="004A5646">
      <w:pPr>
        <w:pStyle w:val="AnaParagrafYaziStiliSau"/>
        <w:numPr>
          <w:ilvl w:val="0"/>
          <w:numId w:val="12"/>
        </w:numPr>
      </w:pPr>
      <w:r w:rsidRPr="007D42E3">
        <w:t>Bulut Depolama:</w:t>
      </w:r>
    </w:p>
    <w:p w14:paraId="6903F31B" w14:textId="77777777" w:rsidR="00F47BF2" w:rsidRPr="007D42E3" w:rsidRDefault="00F47BF2" w:rsidP="004A5646">
      <w:pPr>
        <w:pStyle w:val="AnaParagrafYaziStiliSau"/>
      </w:pPr>
    </w:p>
    <w:p w14:paraId="579231AB" w14:textId="77777777" w:rsidR="00F47BF2" w:rsidRPr="007D42E3" w:rsidRDefault="00F47BF2" w:rsidP="004A5646">
      <w:pPr>
        <w:pStyle w:val="AnaParagrafYaziStiliSau"/>
        <w:numPr>
          <w:ilvl w:val="0"/>
          <w:numId w:val="13"/>
        </w:numPr>
      </w:pPr>
      <w:r w:rsidRPr="007D42E3">
        <w:t>Kullanıcıların ilan verileri ve SMS loglarının saklanması için AWS S3 gibi bir bulut depolama çözümü kullanılmıştır.</w:t>
      </w:r>
    </w:p>
    <w:p w14:paraId="1E884550" w14:textId="77777777" w:rsidR="00F47BF2" w:rsidRPr="007D42E3" w:rsidRDefault="00F47BF2" w:rsidP="004A5646">
      <w:pPr>
        <w:pStyle w:val="AnaParagrafYaziStiliSau"/>
        <w:numPr>
          <w:ilvl w:val="0"/>
          <w:numId w:val="13"/>
        </w:numPr>
      </w:pPr>
      <w:r w:rsidRPr="007D42E3">
        <w:t>Veriler, erişim hızını artırmak için coğrafi olarak farklı bölgelerde dağıtılmıştır.</w:t>
      </w:r>
    </w:p>
    <w:p w14:paraId="6CD7DFE2" w14:textId="77777777" w:rsidR="00F47BF2" w:rsidRPr="007D42E3" w:rsidRDefault="00F47BF2" w:rsidP="004A5646">
      <w:pPr>
        <w:pStyle w:val="AnaParagrafYaziStiliSau"/>
        <w:numPr>
          <w:ilvl w:val="0"/>
          <w:numId w:val="12"/>
        </w:numPr>
      </w:pPr>
      <w:r w:rsidRPr="007D42E3">
        <w:t>Sunucu Yük Dengeleme:</w:t>
      </w:r>
    </w:p>
    <w:p w14:paraId="30B4C86E" w14:textId="77777777" w:rsidR="00F47BF2" w:rsidRPr="007D42E3" w:rsidRDefault="00F47BF2" w:rsidP="004A5646">
      <w:pPr>
        <w:pStyle w:val="AnaParagrafYaziStiliSau"/>
      </w:pPr>
    </w:p>
    <w:p w14:paraId="2279EA05" w14:textId="77777777" w:rsidR="00F47BF2" w:rsidRPr="007D42E3" w:rsidRDefault="00F47BF2" w:rsidP="004A5646">
      <w:pPr>
        <w:pStyle w:val="AnaParagrafYaziStiliSau"/>
        <w:numPr>
          <w:ilvl w:val="0"/>
          <w:numId w:val="14"/>
        </w:numPr>
      </w:pPr>
      <w:r w:rsidRPr="007D42E3">
        <w:t>AWS Elastic Load Balancer kullanılarak trafik yoğunluğu eşit şekilde dağıtılmıştır.</w:t>
      </w:r>
    </w:p>
    <w:p w14:paraId="3A13954A" w14:textId="77777777" w:rsidR="00F47BF2" w:rsidRPr="007D42E3" w:rsidRDefault="00F47BF2" w:rsidP="004A5646">
      <w:pPr>
        <w:pStyle w:val="AnaParagrafYaziStiliSau"/>
        <w:numPr>
          <w:ilvl w:val="0"/>
          <w:numId w:val="14"/>
        </w:numPr>
      </w:pPr>
      <w:r w:rsidRPr="007D42E3">
        <w:t>Bu sayede, yüksek kullanıcı talebine rağmen sistemin kesintisiz çalışması sağlanmıştır.</w:t>
      </w:r>
    </w:p>
    <w:p w14:paraId="1C52F8B3" w14:textId="77777777" w:rsidR="00F47BF2" w:rsidRPr="007D42E3" w:rsidRDefault="00F47BF2" w:rsidP="004A5646">
      <w:pPr>
        <w:pStyle w:val="AnaParagrafYaziStiliSau"/>
        <w:numPr>
          <w:ilvl w:val="0"/>
          <w:numId w:val="12"/>
        </w:numPr>
      </w:pPr>
      <w:r w:rsidRPr="007D42E3">
        <w:t>Veritabanı Bulut Hizmeti:</w:t>
      </w:r>
    </w:p>
    <w:p w14:paraId="361BA313" w14:textId="77777777" w:rsidR="00F47BF2" w:rsidRPr="007D42E3" w:rsidRDefault="00F47BF2" w:rsidP="004A5646">
      <w:pPr>
        <w:pStyle w:val="AnaParagrafYaziStiliSau"/>
      </w:pPr>
    </w:p>
    <w:p w14:paraId="5D4BE4A5" w14:textId="77777777" w:rsidR="00F47BF2" w:rsidRPr="007D42E3" w:rsidRDefault="00F47BF2" w:rsidP="004A5646">
      <w:pPr>
        <w:pStyle w:val="AnaParagrafYaziStiliSau"/>
        <w:numPr>
          <w:ilvl w:val="0"/>
          <w:numId w:val="15"/>
        </w:numPr>
      </w:pPr>
      <w:r w:rsidRPr="007D42E3">
        <w:t>MSSQL için bir bulut çözümü kullanılarak, veritabanı performansı artırılmış ve maliyetler optimize edilmiştir.</w:t>
      </w:r>
    </w:p>
    <w:p w14:paraId="438F787D" w14:textId="77777777" w:rsidR="00F47BF2" w:rsidRPr="007D42E3" w:rsidRDefault="00F47BF2" w:rsidP="004A5646">
      <w:pPr>
        <w:pStyle w:val="AnaParagrafYaziStiliSau"/>
        <w:numPr>
          <w:ilvl w:val="0"/>
          <w:numId w:val="12"/>
        </w:numPr>
      </w:pPr>
      <w:r w:rsidRPr="007D42E3">
        <w:t>Bulut Tabanlı Yedekleme ve Geri Yükleme:</w:t>
      </w:r>
    </w:p>
    <w:p w14:paraId="720E387C" w14:textId="77777777" w:rsidR="00F47BF2" w:rsidRPr="007D42E3" w:rsidRDefault="00F47BF2" w:rsidP="004A5646">
      <w:pPr>
        <w:pStyle w:val="AnaParagrafYaziStiliSau"/>
      </w:pPr>
    </w:p>
    <w:p w14:paraId="2699EE86" w14:textId="77777777" w:rsidR="00F47BF2" w:rsidRPr="007D42E3" w:rsidRDefault="00F47BF2" w:rsidP="004A5646">
      <w:pPr>
        <w:pStyle w:val="AnaParagrafYaziStiliSau"/>
        <w:numPr>
          <w:ilvl w:val="0"/>
          <w:numId w:val="15"/>
        </w:numPr>
      </w:pPr>
      <w:r w:rsidRPr="007D42E3">
        <w:t>Her gün otomatik yedekleme yapılmış ve gerektiğinde hızlı bir şekilde geri yükleme sağlanmıştır.</w:t>
      </w:r>
    </w:p>
    <w:p w14:paraId="7A605FB8" w14:textId="77777777" w:rsidR="00F47BF2" w:rsidRPr="007D42E3" w:rsidRDefault="00F47BF2" w:rsidP="004A5646">
      <w:pPr>
        <w:pStyle w:val="AnaParagrafYaziStiliSau"/>
      </w:pPr>
      <w:r w:rsidRPr="007D42E3">
        <w:t>Bu sistematik yaklaşım, projenin güvenli, ölçeklenebilir ve sürdürülebilir bir yapıya sahip olmasını sağlamıştır. Sistemin ayrıntılı tasarımı, sonraki bölümlerde testler ve bulgular ile desteklenecektir.</w:t>
      </w:r>
    </w:p>
    <w:p w14:paraId="36FA2E54" w14:textId="77777777" w:rsidR="00792B6D" w:rsidRPr="009436EE" w:rsidRDefault="00792B6D" w:rsidP="00792B6D">
      <w:pPr>
        <w:spacing w:after="0" w:line="240" w:lineRule="auto"/>
        <w:jc w:val="both"/>
        <w:rPr>
          <w:rFonts w:ascii="Times New Roman" w:eastAsia="Times New Roman" w:hAnsi="Times New Roman"/>
          <w:kern w:val="0"/>
          <w:sz w:val="24"/>
          <w:szCs w:val="24"/>
          <w:lang w:eastAsia="tr-TR"/>
        </w:rPr>
      </w:pPr>
    </w:p>
    <w:p w14:paraId="36D0218F" w14:textId="77777777" w:rsidR="007720BB" w:rsidRPr="007D42E3" w:rsidRDefault="007720BB" w:rsidP="004A5646">
      <w:pPr>
        <w:pStyle w:val="AnaParagrafYaziStiliSau"/>
      </w:pPr>
      <w:r w:rsidRPr="007D42E3">
        <w:t xml:space="preserve">Bu bölümde, projenin hayata geçirilmesi için kullanılan deney düzeneği ve sanal laboratuvar yapısı detaylı bir şekilde açıklanacaktır. Bu yapı, sistemin doğru ve verimli çalışmasını sağlamak için tasarlanmış ve test edilmiştir. Deney düzeneği, </w:t>
      </w:r>
      <w:r w:rsidRPr="007D42E3">
        <w:lastRenderedPageBreak/>
        <w:t>gerçek dünya koşullarına uygun simülasyonlar ve test ortamları sunarken, sanal laboratuvar projenin geliştirilmesi ve test edilmesi için kullanılan dijital araçları ve süreçleri içermektedir.</w:t>
      </w:r>
    </w:p>
    <w:p w14:paraId="69A44B01" w14:textId="77777777" w:rsidR="00B0776B" w:rsidRPr="009436EE" w:rsidRDefault="00B0776B" w:rsidP="004A5646">
      <w:pPr>
        <w:pStyle w:val="AnaParagrafYaziStiliSau"/>
      </w:pPr>
    </w:p>
    <w:p w14:paraId="14220667" w14:textId="6A5D14C2" w:rsidR="00B0776B" w:rsidRPr="004A5646" w:rsidRDefault="00B0776B" w:rsidP="004A5646">
      <w:pPr>
        <w:pStyle w:val="AltBaslkSau"/>
        <w:rPr>
          <w:lang w:val="tr-TR"/>
        </w:rPr>
      </w:pPr>
      <w:r>
        <w:rPr>
          <w:lang w:val="tr-TR"/>
        </w:rPr>
        <w:t>Deney Düzeneği</w:t>
      </w:r>
    </w:p>
    <w:p w14:paraId="785C645F" w14:textId="77777777" w:rsidR="007720BB" w:rsidRPr="007720BB" w:rsidRDefault="007720BB" w:rsidP="004A5646">
      <w:p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Proje kapsamında geliştirilen deney düzeneği, platformun gerçek dünyada nasıl çalışacağını modellemek amacıyla tasarlanmıştır. Bu düzenekte aşağıdaki bileşenler yer almaktadır:</w:t>
      </w:r>
    </w:p>
    <w:p w14:paraId="0B83913E" w14:textId="77777777" w:rsidR="007720BB" w:rsidRPr="007720BB" w:rsidRDefault="007720BB" w:rsidP="004A5646">
      <w:pPr>
        <w:numPr>
          <w:ilvl w:val="0"/>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Kullanıcı Simülasyonu</w:t>
      </w:r>
      <w:r w:rsidRPr="007720BB">
        <w:rPr>
          <w:rFonts w:ascii="Times New Roman" w:eastAsia="Times New Roman" w:hAnsi="Times New Roman"/>
          <w:kern w:val="0"/>
          <w:sz w:val="24"/>
          <w:szCs w:val="24"/>
          <w:lang w:eastAsia="tr-TR"/>
        </w:rPr>
        <w:t>:</w:t>
      </w:r>
    </w:p>
    <w:p w14:paraId="5167AD65" w14:textId="77777777" w:rsidR="007720BB" w:rsidRPr="007720BB" w:rsidRDefault="007720BB" w:rsidP="004A5646">
      <w:pPr>
        <w:numPr>
          <w:ilvl w:val="1"/>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Platformu kullanacak bağışçılar ve ihtiyaç sahiplerini temsil eden simüle edilmiş kullanıcı profilleri oluşturulmuştur.</w:t>
      </w:r>
    </w:p>
    <w:p w14:paraId="1173EC89" w14:textId="77777777" w:rsidR="007720BB" w:rsidRPr="007720BB" w:rsidRDefault="007720BB" w:rsidP="004A5646">
      <w:pPr>
        <w:numPr>
          <w:ilvl w:val="1"/>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Kullanıcılar, farklı coğrafi bölgelerden ve çeşitli cihazlardan sisteme erişmiş gibi davranarak platformun kapasitesi test edilmiştir.</w:t>
      </w:r>
    </w:p>
    <w:p w14:paraId="27460C60" w14:textId="77777777" w:rsidR="007720BB" w:rsidRPr="007720BB" w:rsidRDefault="007720BB" w:rsidP="004A5646">
      <w:pPr>
        <w:numPr>
          <w:ilvl w:val="0"/>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İlan ve Bildirim Testi</w:t>
      </w:r>
      <w:r w:rsidRPr="007720BB">
        <w:rPr>
          <w:rFonts w:ascii="Times New Roman" w:eastAsia="Times New Roman" w:hAnsi="Times New Roman"/>
          <w:kern w:val="0"/>
          <w:sz w:val="24"/>
          <w:szCs w:val="24"/>
          <w:lang w:eastAsia="tr-TR"/>
        </w:rPr>
        <w:t>:</w:t>
      </w:r>
    </w:p>
    <w:p w14:paraId="45559917" w14:textId="77777777" w:rsidR="007720BB" w:rsidRPr="007720BB" w:rsidRDefault="007720BB" w:rsidP="004A5646">
      <w:pPr>
        <w:numPr>
          <w:ilvl w:val="1"/>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Farklı senaryolar kullanılarak ilan oluşturma ve bildirim gönderme süreçleri simüle edilmiştir.</w:t>
      </w:r>
    </w:p>
    <w:p w14:paraId="7FDED581" w14:textId="77777777" w:rsidR="007720BB" w:rsidRPr="007720BB" w:rsidRDefault="007720BB" w:rsidP="004A5646">
      <w:pPr>
        <w:numPr>
          <w:ilvl w:val="1"/>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SMS bildirimlerinin doğru kullanıcılara ulaşma süresi ölçülmüş ve iyileştirilmiştir.</w:t>
      </w:r>
    </w:p>
    <w:p w14:paraId="22B1A103" w14:textId="77777777" w:rsidR="007720BB" w:rsidRPr="007720BB" w:rsidRDefault="007720BB" w:rsidP="004A5646">
      <w:pPr>
        <w:numPr>
          <w:ilvl w:val="0"/>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Yük Testi</w:t>
      </w:r>
      <w:r w:rsidRPr="007720BB">
        <w:rPr>
          <w:rFonts w:ascii="Times New Roman" w:eastAsia="Times New Roman" w:hAnsi="Times New Roman"/>
          <w:kern w:val="0"/>
          <w:sz w:val="24"/>
          <w:szCs w:val="24"/>
          <w:lang w:eastAsia="tr-TR"/>
        </w:rPr>
        <w:t>:</w:t>
      </w:r>
    </w:p>
    <w:p w14:paraId="137AC057" w14:textId="77777777" w:rsidR="007720BB" w:rsidRPr="007720BB" w:rsidRDefault="007720BB" w:rsidP="004A5646">
      <w:pPr>
        <w:numPr>
          <w:ilvl w:val="1"/>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Platform, yoğun trafik altında test edilmiş ve eş zamanlı kullanıcı sayısına dayanabilme kapasitesi belirlenmiştir.</w:t>
      </w:r>
    </w:p>
    <w:p w14:paraId="673191AF" w14:textId="77777777" w:rsidR="007720BB" w:rsidRPr="007720BB" w:rsidRDefault="007720BB" w:rsidP="004A5646">
      <w:pPr>
        <w:numPr>
          <w:ilvl w:val="1"/>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Sistem, 1000 eş zamanlı kullanıcı ile sorunsuz çalışabilir hale getirilmiştir.</w:t>
      </w:r>
    </w:p>
    <w:p w14:paraId="73AEDCBC" w14:textId="77777777" w:rsidR="007720BB" w:rsidRPr="007720BB" w:rsidRDefault="007720BB" w:rsidP="004A5646">
      <w:pPr>
        <w:numPr>
          <w:ilvl w:val="0"/>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Donanım Uygulamaları</w:t>
      </w:r>
      <w:r w:rsidRPr="007720BB">
        <w:rPr>
          <w:rFonts w:ascii="Times New Roman" w:eastAsia="Times New Roman" w:hAnsi="Times New Roman"/>
          <w:kern w:val="0"/>
          <w:sz w:val="24"/>
          <w:szCs w:val="24"/>
          <w:lang w:eastAsia="tr-TR"/>
        </w:rPr>
        <w:t>:</w:t>
      </w:r>
    </w:p>
    <w:p w14:paraId="1657034C" w14:textId="77777777" w:rsidR="007720BB" w:rsidRPr="007720BB" w:rsidRDefault="007720BB" w:rsidP="004A5646">
      <w:pPr>
        <w:numPr>
          <w:ilvl w:val="1"/>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Verilerin yedeklenmesi ve güvenli saklanması için fiziksel sunucu altyapısı ile bulut hizmetleri arasında veri aktarımı test edilmiştir.</w:t>
      </w:r>
    </w:p>
    <w:p w14:paraId="23263CC6" w14:textId="77777777" w:rsidR="007720BB" w:rsidRPr="007720BB" w:rsidRDefault="007720BB" w:rsidP="004A5646">
      <w:pPr>
        <w:numPr>
          <w:ilvl w:val="1"/>
          <w:numId w:val="16"/>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Donanım bileşenlerinin hata toleransı, kesinti senaryolarında test edilmiştir.</w:t>
      </w:r>
    </w:p>
    <w:p w14:paraId="0CF63A52" w14:textId="77777777" w:rsidR="00BB5131" w:rsidRPr="009436EE" w:rsidRDefault="00BB5131" w:rsidP="004A5646">
      <w:pPr>
        <w:pStyle w:val="AnaParagrafYaziStiliSau"/>
      </w:pPr>
    </w:p>
    <w:p w14:paraId="5D280CB7" w14:textId="77777777" w:rsidR="001C60D0" w:rsidRPr="009436EE" w:rsidRDefault="001C60D0" w:rsidP="004A5646">
      <w:pPr>
        <w:pStyle w:val="AnaParagrafYaziStiliSau"/>
      </w:pPr>
    </w:p>
    <w:p w14:paraId="647CB9C5" w14:textId="77777777" w:rsidR="0016064C" w:rsidRPr="009436EE" w:rsidRDefault="0016064C" w:rsidP="0016064C">
      <w:pPr>
        <w:pStyle w:val="AltBaslkSau"/>
        <w:rPr>
          <w:lang w:val="tr-TR"/>
        </w:rPr>
      </w:pPr>
      <w:r>
        <w:rPr>
          <w:lang w:val="tr-TR"/>
        </w:rPr>
        <w:lastRenderedPageBreak/>
        <w:t>Sanal Laboratuvar Karakteristiği</w:t>
      </w:r>
    </w:p>
    <w:p w14:paraId="48CC0109" w14:textId="77777777" w:rsidR="007720BB" w:rsidRPr="007720BB" w:rsidRDefault="007720BB" w:rsidP="004A5646">
      <w:p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Projenin geliştirilmesi ve test edilmesi için kullanılan sanal laboratuvar, modern yazılım geliştirme araçlarını ve simülasyon ortamlarını içermektedir:</w:t>
      </w:r>
    </w:p>
    <w:p w14:paraId="555086AB" w14:textId="77777777" w:rsidR="007720BB" w:rsidRPr="007720BB" w:rsidRDefault="007720BB" w:rsidP="004A5646">
      <w:pPr>
        <w:numPr>
          <w:ilvl w:val="0"/>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Geliştirme Ortamı</w:t>
      </w:r>
      <w:r w:rsidRPr="007720BB">
        <w:rPr>
          <w:rFonts w:ascii="Times New Roman" w:eastAsia="Times New Roman" w:hAnsi="Times New Roman"/>
          <w:kern w:val="0"/>
          <w:sz w:val="24"/>
          <w:szCs w:val="24"/>
          <w:lang w:eastAsia="tr-TR"/>
        </w:rPr>
        <w:t>:</w:t>
      </w:r>
    </w:p>
    <w:p w14:paraId="0D4B2424"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IntelliJ IDEA</w:t>
      </w:r>
      <w:r w:rsidRPr="007720BB">
        <w:rPr>
          <w:rFonts w:ascii="Times New Roman" w:eastAsia="Times New Roman" w:hAnsi="Times New Roman"/>
          <w:kern w:val="0"/>
          <w:sz w:val="24"/>
          <w:szCs w:val="24"/>
          <w:lang w:eastAsia="tr-TR"/>
        </w:rPr>
        <w:t xml:space="preserve"> ve </w:t>
      </w:r>
      <w:r w:rsidRPr="007720BB">
        <w:rPr>
          <w:rFonts w:ascii="Times New Roman" w:eastAsia="Times New Roman" w:hAnsi="Times New Roman"/>
          <w:bCs/>
          <w:kern w:val="0"/>
          <w:sz w:val="24"/>
          <w:szCs w:val="24"/>
          <w:lang w:eastAsia="tr-TR"/>
        </w:rPr>
        <w:t>Visual Studio Code</w:t>
      </w:r>
      <w:r w:rsidRPr="007720BB">
        <w:rPr>
          <w:rFonts w:ascii="Times New Roman" w:eastAsia="Times New Roman" w:hAnsi="Times New Roman"/>
          <w:kern w:val="0"/>
          <w:sz w:val="24"/>
          <w:szCs w:val="24"/>
          <w:lang w:eastAsia="tr-TR"/>
        </w:rPr>
        <w:t xml:space="preserve"> IDE’leri kullanılarak backend ve frontend geliştirme yapılmıştır.</w:t>
      </w:r>
    </w:p>
    <w:p w14:paraId="16B640A3"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 xml:space="preserve">Kod sürüm yönetimi için </w:t>
      </w:r>
      <w:r w:rsidRPr="007720BB">
        <w:rPr>
          <w:rFonts w:ascii="Times New Roman" w:eastAsia="Times New Roman" w:hAnsi="Times New Roman"/>
          <w:bCs/>
          <w:kern w:val="0"/>
          <w:sz w:val="24"/>
          <w:szCs w:val="24"/>
          <w:lang w:eastAsia="tr-TR"/>
        </w:rPr>
        <w:t>Git</w:t>
      </w:r>
      <w:r w:rsidRPr="007720BB">
        <w:rPr>
          <w:rFonts w:ascii="Times New Roman" w:eastAsia="Times New Roman" w:hAnsi="Times New Roman"/>
          <w:kern w:val="0"/>
          <w:sz w:val="24"/>
          <w:szCs w:val="24"/>
          <w:lang w:eastAsia="tr-TR"/>
        </w:rPr>
        <w:t xml:space="preserve"> kullanılarak ekip üyeleri arasında iş birliği sağlanmıştır.</w:t>
      </w:r>
    </w:p>
    <w:p w14:paraId="68DA7299" w14:textId="77777777" w:rsidR="007720BB" w:rsidRPr="007720BB" w:rsidRDefault="007720BB" w:rsidP="004A5646">
      <w:pPr>
        <w:numPr>
          <w:ilvl w:val="0"/>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Simülasyon Araçları</w:t>
      </w:r>
      <w:r w:rsidRPr="007720BB">
        <w:rPr>
          <w:rFonts w:ascii="Times New Roman" w:eastAsia="Times New Roman" w:hAnsi="Times New Roman"/>
          <w:kern w:val="0"/>
          <w:sz w:val="24"/>
          <w:szCs w:val="24"/>
          <w:lang w:eastAsia="tr-TR"/>
        </w:rPr>
        <w:t>:</w:t>
      </w:r>
    </w:p>
    <w:p w14:paraId="1F6B3911"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Postman</w:t>
      </w:r>
      <w:r w:rsidRPr="007720BB">
        <w:rPr>
          <w:rFonts w:ascii="Times New Roman" w:eastAsia="Times New Roman" w:hAnsi="Times New Roman"/>
          <w:kern w:val="0"/>
          <w:sz w:val="24"/>
          <w:szCs w:val="24"/>
          <w:lang w:eastAsia="tr-TR"/>
        </w:rPr>
        <w:t xml:space="preserve"> kullanılarak API’lerin doğru çalıştığı doğrulanmıştır.</w:t>
      </w:r>
    </w:p>
    <w:p w14:paraId="6F7900B6"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Sanal cihaz simülatörleri ile platformun farklı ekran boyutları ve cihazlarda nasıl çalıştığı test edilmiştir.</w:t>
      </w:r>
    </w:p>
    <w:p w14:paraId="101D4786" w14:textId="77777777" w:rsidR="007720BB" w:rsidRPr="007720BB" w:rsidRDefault="007720BB" w:rsidP="004A5646">
      <w:pPr>
        <w:numPr>
          <w:ilvl w:val="0"/>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Test Otomasyonu</w:t>
      </w:r>
      <w:r w:rsidRPr="007720BB">
        <w:rPr>
          <w:rFonts w:ascii="Times New Roman" w:eastAsia="Times New Roman" w:hAnsi="Times New Roman"/>
          <w:kern w:val="0"/>
          <w:sz w:val="24"/>
          <w:szCs w:val="24"/>
          <w:lang w:eastAsia="tr-TR"/>
        </w:rPr>
        <w:t>:</w:t>
      </w:r>
    </w:p>
    <w:p w14:paraId="4E4D8777"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JUnit</w:t>
      </w:r>
      <w:r w:rsidRPr="007720BB">
        <w:rPr>
          <w:rFonts w:ascii="Times New Roman" w:eastAsia="Times New Roman" w:hAnsi="Times New Roman"/>
          <w:kern w:val="0"/>
          <w:sz w:val="24"/>
          <w:szCs w:val="24"/>
          <w:lang w:eastAsia="tr-TR"/>
        </w:rPr>
        <w:t xml:space="preserve"> ve </w:t>
      </w:r>
      <w:r w:rsidRPr="007720BB">
        <w:rPr>
          <w:rFonts w:ascii="Times New Roman" w:eastAsia="Times New Roman" w:hAnsi="Times New Roman"/>
          <w:bCs/>
          <w:kern w:val="0"/>
          <w:sz w:val="24"/>
          <w:szCs w:val="24"/>
          <w:lang w:eastAsia="tr-TR"/>
        </w:rPr>
        <w:t>Selenium</w:t>
      </w:r>
      <w:r w:rsidRPr="007720BB">
        <w:rPr>
          <w:rFonts w:ascii="Times New Roman" w:eastAsia="Times New Roman" w:hAnsi="Times New Roman"/>
          <w:kern w:val="0"/>
          <w:sz w:val="24"/>
          <w:szCs w:val="24"/>
          <w:lang w:eastAsia="tr-TR"/>
        </w:rPr>
        <w:t xml:space="preserve"> gibi test araçları kullanılarak fonksiyonel ve performans testleri gerçekleştirilmiştir.</w:t>
      </w:r>
    </w:p>
    <w:p w14:paraId="0F52CB62"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Test senaryoları oluşturularak tüm ana işlevlerin doğruluğu ve stabilitesi sağlanmıştır.</w:t>
      </w:r>
    </w:p>
    <w:p w14:paraId="76511855" w14:textId="77777777" w:rsidR="007720BB" w:rsidRPr="007720BB" w:rsidRDefault="007720BB" w:rsidP="004A5646">
      <w:pPr>
        <w:numPr>
          <w:ilvl w:val="0"/>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Veritabanı Yönetimi</w:t>
      </w:r>
      <w:r w:rsidRPr="007720BB">
        <w:rPr>
          <w:rFonts w:ascii="Times New Roman" w:eastAsia="Times New Roman" w:hAnsi="Times New Roman"/>
          <w:kern w:val="0"/>
          <w:sz w:val="24"/>
          <w:szCs w:val="24"/>
          <w:lang w:eastAsia="tr-TR"/>
        </w:rPr>
        <w:t>:</w:t>
      </w:r>
    </w:p>
    <w:p w14:paraId="201F7BC1"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SQL Server Management Studio</w:t>
      </w:r>
      <w:r w:rsidRPr="007720BB">
        <w:rPr>
          <w:rFonts w:ascii="Times New Roman" w:eastAsia="Times New Roman" w:hAnsi="Times New Roman"/>
          <w:kern w:val="0"/>
          <w:sz w:val="24"/>
          <w:szCs w:val="24"/>
          <w:lang w:eastAsia="tr-TR"/>
        </w:rPr>
        <w:t xml:space="preserve"> kullanılarak veritabanı sorguları optimize edilmiş ve veri bütünlüğü test edilmiştir.</w:t>
      </w:r>
    </w:p>
    <w:p w14:paraId="72DB4CCA"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Test verileri ile senaryolar oluşturularak kullanıcı kayıtları, ilan oluşturma ve bağış işlemlerinin doğruluğu kontrol edilmiştir.</w:t>
      </w:r>
    </w:p>
    <w:p w14:paraId="621DCBA1" w14:textId="77777777" w:rsidR="007720BB" w:rsidRPr="007720BB" w:rsidRDefault="007720BB" w:rsidP="004A5646">
      <w:pPr>
        <w:numPr>
          <w:ilvl w:val="0"/>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Sanal Sunucu ve Bulut Çözümleri</w:t>
      </w:r>
      <w:r w:rsidRPr="007720BB">
        <w:rPr>
          <w:rFonts w:ascii="Times New Roman" w:eastAsia="Times New Roman" w:hAnsi="Times New Roman"/>
          <w:kern w:val="0"/>
          <w:sz w:val="24"/>
          <w:szCs w:val="24"/>
          <w:lang w:eastAsia="tr-TR"/>
        </w:rPr>
        <w:t>:</w:t>
      </w:r>
    </w:p>
    <w:p w14:paraId="2C19CF35" w14:textId="77777777" w:rsidR="007720BB" w:rsidRP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Platform, sanal sunucular ve bulut hizmetleri üzerinde barındırılarak ölçeklenebilirliği sağlanmıştır.</w:t>
      </w:r>
    </w:p>
    <w:p w14:paraId="752EF76C" w14:textId="77777777" w:rsidR="007720BB" w:rsidRDefault="007720BB" w:rsidP="004A5646">
      <w:pPr>
        <w:numPr>
          <w:ilvl w:val="1"/>
          <w:numId w:val="17"/>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AWS Lambda</w:t>
      </w:r>
      <w:r w:rsidRPr="007720BB">
        <w:rPr>
          <w:rFonts w:ascii="Times New Roman" w:eastAsia="Times New Roman" w:hAnsi="Times New Roman"/>
          <w:kern w:val="0"/>
          <w:sz w:val="24"/>
          <w:szCs w:val="24"/>
          <w:lang w:eastAsia="tr-TR"/>
        </w:rPr>
        <w:t xml:space="preserve"> ve </w:t>
      </w:r>
      <w:r w:rsidRPr="007720BB">
        <w:rPr>
          <w:rFonts w:ascii="Times New Roman" w:eastAsia="Times New Roman" w:hAnsi="Times New Roman"/>
          <w:bCs/>
          <w:kern w:val="0"/>
          <w:sz w:val="24"/>
          <w:szCs w:val="24"/>
          <w:lang w:eastAsia="tr-TR"/>
        </w:rPr>
        <w:t>Elastic Beanstalk</w:t>
      </w:r>
      <w:r w:rsidRPr="007720BB">
        <w:rPr>
          <w:rFonts w:ascii="Times New Roman" w:eastAsia="Times New Roman" w:hAnsi="Times New Roman"/>
          <w:kern w:val="0"/>
          <w:sz w:val="24"/>
          <w:szCs w:val="24"/>
          <w:lang w:eastAsia="tr-TR"/>
        </w:rPr>
        <w:t xml:space="preserve"> kullanılarak kaynak kullanımını optimize eden çözümler uygulanmıştır.</w:t>
      </w:r>
    </w:p>
    <w:p w14:paraId="25D6DBE7" w14:textId="77777777" w:rsidR="007D42E3" w:rsidRDefault="007D42E3" w:rsidP="004A5646">
      <w:pPr>
        <w:spacing w:before="100" w:beforeAutospacing="1" w:after="100" w:afterAutospacing="1" w:line="360" w:lineRule="auto"/>
        <w:ind w:left="1440"/>
        <w:jc w:val="both"/>
        <w:rPr>
          <w:rFonts w:ascii="Times New Roman" w:eastAsia="Times New Roman" w:hAnsi="Times New Roman"/>
          <w:kern w:val="0"/>
          <w:sz w:val="24"/>
          <w:szCs w:val="24"/>
          <w:lang w:eastAsia="tr-TR"/>
        </w:rPr>
      </w:pPr>
    </w:p>
    <w:p w14:paraId="0E284DB8" w14:textId="77777777" w:rsidR="00583BB8" w:rsidRDefault="00583BB8" w:rsidP="0014452C">
      <w:pPr>
        <w:spacing w:before="100" w:beforeAutospacing="1" w:after="100" w:afterAutospacing="1" w:line="360" w:lineRule="auto"/>
        <w:ind w:left="720"/>
        <w:jc w:val="center"/>
        <w:rPr>
          <w:rFonts w:ascii="Times New Roman" w:eastAsia="Times New Roman" w:hAnsi="Times New Roman"/>
          <w:kern w:val="0"/>
          <w:sz w:val="18"/>
          <w:szCs w:val="18"/>
          <w:lang w:eastAsia="tr-TR"/>
        </w:rPr>
      </w:pPr>
    </w:p>
    <w:p w14:paraId="22B727CF" w14:textId="77777777" w:rsidR="00583BB8" w:rsidRDefault="00583BB8" w:rsidP="0014452C">
      <w:pPr>
        <w:spacing w:before="100" w:beforeAutospacing="1" w:after="100" w:afterAutospacing="1" w:line="360" w:lineRule="auto"/>
        <w:ind w:left="720"/>
        <w:jc w:val="center"/>
        <w:rPr>
          <w:rFonts w:ascii="Times New Roman" w:eastAsia="Times New Roman" w:hAnsi="Times New Roman"/>
          <w:kern w:val="0"/>
          <w:sz w:val="18"/>
          <w:szCs w:val="18"/>
          <w:lang w:eastAsia="tr-TR"/>
        </w:rPr>
      </w:pPr>
    </w:p>
    <w:p w14:paraId="3EBEF586" w14:textId="494622F0" w:rsidR="0014452C" w:rsidRPr="0014452C" w:rsidRDefault="0014452C" w:rsidP="0014452C">
      <w:pPr>
        <w:spacing w:before="100" w:beforeAutospacing="1" w:after="100" w:afterAutospacing="1" w:line="360" w:lineRule="auto"/>
        <w:ind w:left="720"/>
        <w:jc w:val="center"/>
        <w:rPr>
          <w:rFonts w:ascii="Times New Roman" w:eastAsia="Times New Roman" w:hAnsi="Times New Roman"/>
          <w:kern w:val="0"/>
          <w:sz w:val="18"/>
          <w:szCs w:val="18"/>
          <w:lang w:eastAsia="tr-TR"/>
        </w:rPr>
      </w:pPr>
      <w:r w:rsidRPr="0014452C">
        <w:rPr>
          <w:rFonts w:ascii="Times New Roman" w:eastAsia="Times New Roman" w:hAnsi="Times New Roman"/>
          <w:kern w:val="0"/>
          <w:sz w:val="18"/>
          <w:szCs w:val="18"/>
          <w:lang w:eastAsia="tr-TR"/>
        </w:rPr>
        <w:lastRenderedPageBreak/>
        <w:t>Tablo 3.2 Araştırma Olanakları Tablosu</w:t>
      </w:r>
    </w:p>
    <w:tbl>
      <w:tblPr>
        <w:tblStyle w:val="TableGrid"/>
        <w:tblW w:w="0" w:type="auto"/>
        <w:tblLook w:val="04A0" w:firstRow="1" w:lastRow="0" w:firstColumn="1" w:lastColumn="0" w:noHBand="0" w:noVBand="1"/>
      </w:tblPr>
      <w:tblGrid>
        <w:gridCol w:w="4101"/>
        <w:gridCol w:w="4109"/>
      </w:tblGrid>
      <w:tr w:rsidR="0014452C" w:rsidRPr="0014452C" w14:paraId="0085DEC2" w14:textId="77777777" w:rsidTr="0014452C">
        <w:trPr>
          <w:trHeight w:val="937"/>
        </w:trPr>
        <w:tc>
          <w:tcPr>
            <w:tcW w:w="4180" w:type="dxa"/>
          </w:tcPr>
          <w:p w14:paraId="3EDDEFE5" w14:textId="77777777" w:rsidR="0014452C" w:rsidRPr="0014452C" w:rsidRDefault="0014452C" w:rsidP="0014452C">
            <w:pPr>
              <w:tabs>
                <w:tab w:val="left" w:pos="2470"/>
              </w:tabs>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Kuruluşta Bulunan Altyapı/Ekipman Türü, Modeli (Laboratuvar, Araç, Makine-Teçhizat, vb.)</w:t>
            </w:r>
          </w:p>
        </w:tc>
        <w:tc>
          <w:tcPr>
            <w:tcW w:w="4180" w:type="dxa"/>
          </w:tcPr>
          <w:p w14:paraId="6348F257"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Projede Kullanım Amacı</w:t>
            </w:r>
          </w:p>
        </w:tc>
      </w:tr>
      <w:tr w:rsidR="0014452C" w:rsidRPr="0014452C" w14:paraId="081DB92C" w14:textId="77777777" w:rsidTr="0014452C">
        <w:tc>
          <w:tcPr>
            <w:tcW w:w="4180" w:type="dxa"/>
          </w:tcPr>
          <w:p w14:paraId="2ABF6237"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Sunucu Altyapısı (Dedicated Server, Cloud Server)</w:t>
            </w:r>
          </w:p>
        </w:tc>
        <w:tc>
          <w:tcPr>
            <w:tcW w:w="4180" w:type="dxa"/>
          </w:tcPr>
          <w:p w14:paraId="0B279221"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Java Spring Boot uygulamasının barındırılması, kullanıcı verilerinin depolanması ve veritabanı işlemlerinin gerçekleştirilmesi.</w:t>
            </w:r>
          </w:p>
        </w:tc>
      </w:tr>
      <w:tr w:rsidR="0014452C" w:rsidRPr="0014452C" w14:paraId="4E06334B" w14:textId="77777777" w:rsidTr="0014452C">
        <w:tc>
          <w:tcPr>
            <w:tcW w:w="4180" w:type="dxa"/>
          </w:tcPr>
          <w:p w14:paraId="77557927"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Veritabanı Yönetim Sistemi (Microsoft SQL Server)</w:t>
            </w:r>
          </w:p>
        </w:tc>
        <w:tc>
          <w:tcPr>
            <w:tcW w:w="4180" w:type="dxa"/>
          </w:tcPr>
          <w:p w14:paraId="2515BD26"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Kullanıcı kayıtları, ilanlar ve puan sisteminin yönetimi için güvenli bir veritabanı ortamı sağlamak.</w:t>
            </w:r>
          </w:p>
        </w:tc>
      </w:tr>
      <w:tr w:rsidR="0014452C" w:rsidRPr="0014452C" w14:paraId="1A0E872D" w14:textId="77777777" w:rsidTr="0014452C">
        <w:tc>
          <w:tcPr>
            <w:tcW w:w="4180" w:type="dxa"/>
          </w:tcPr>
          <w:p w14:paraId="5EEAB1F1"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Geliştirme Ortamı (IDE'ler: IntelliJ IDEA, Visual Studio Code)</w:t>
            </w:r>
          </w:p>
        </w:tc>
        <w:tc>
          <w:tcPr>
            <w:tcW w:w="4180" w:type="dxa"/>
          </w:tcPr>
          <w:p w14:paraId="6CB94164"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Java ve React uygulamalarının geliştirilmesi, test edilmesi ve bakım süreçlerinin yürütülmesi için kullanılacak yazılım araçları.</w:t>
            </w:r>
          </w:p>
        </w:tc>
      </w:tr>
      <w:tr w:rsidR="0014452C" w:rsidRPr="0014452C" w14:paraId="60048D5C" w14:textId="77777777" w:rsidTr="0014452C">
        <w:tc>
          <w:tcPr>
            <w:tcW w:w="4180" w:type="dxa"/>
          </w:tcPr>
          <w:p w14:paraId="3A6487EA"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Prototipleme Araçları (Figma)</w:t>
            </w:r>
          </w:p>
        </w:tc>
        <w:tc>
          <w:tcPr>
            <w:tcW w:w="4180" w:type="dxa"/>
          </w:tcPr>
          <w:p w14:paraId="3DBEE92F"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Kullanıcı arayüzü tasarımı ve deneyimi için prototipler oluşturmak, tasarım aşamasında geri bildirim almak.</w:t>
            </w:r>
          </w:p>
        </w:tc>
      </w:tr>
      <w:tr w:rsidR="0014452C" w:rsidRPr="0014452C" w14:paraId="7D97267F" w14:textId="77777777" w:rsidTr="0014452C">
        <w:tc>
          <w:tcPr>
            <w:tcW w:w="4180" w:type="dxa"/>
          </w:tcPr>
          <w:p w14:paraId="29AFE1BB"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İletişim ve Koordinasyon Araçları (Jira)</w:t>
            </w:r>
          </w:p>
        </w:tc>
        <w:tc>
          <w:tcPr>
            <w:tcW w:w="4180" w:type="dxa"/>
          </w:tcPr>
          <w:p w14:paraId="5B739E92"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Proje ekip üyeleri arasında iletişimi sağlamak, görev takibi ve proje yönetimini kolaylaştırmak.</w:t>
            </w:r>
          </w:p>
        </w:tc>
      </w:tr>
      <w:tr w:rsidR="0014452C" w:rsidRPr="0014452C" w14:paraId="78A20712" w14:textId="77777777" w:rsidTr="0014452C">
        <w:tc>
          <w:tcPr>
            <w:tcW w:w="4180" w:type="dxa"/>
          </w:tcPr>
          <w:p w14:paraId="2AACBFB6"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API Test Araçları (Postman, Swagger)</w:t>
            </w:r>
          </w:p>
        </w:tc>
        <w:tc>
          <w:tcPr>
            <w:tcW w:w="4180" w:type="dxa"/>
          </w:tcPr>
          <w:p w14:paraId="40438069" w14:textId="77777777" w:rsidR="0014452C" w:rsidRPr="0014452C" w:rsidRDefault="0014452C" w:rsidP="0014452C">
            <w:pPr>
              <w:spacing w:before="100" w:beforeAutospacing="1" w:after="100" w:afterAutospacing="1" w:line="360" w:lineRule="auto"/>
              <w:jc w:val="center"/>
              <w:rPr>
                <w:rFonts w:ascii="Times New Roman" w:eastAsia="Times New Roman" w:hAnsi="Times New Roman"/>
                <w:kern w:val="0"/>
                <w:sz w:val="18"/>
                <w:szCs w:val="18"/>
                <w:lang w:eastAsia="tr-TR"/>
              </w:rPr>
            </w:pPr>
            <w:r w:rsidRPr="0014452C">
              <w:rPr>
                <w:rFonts w:ascii="Times New Roman" w:hAnsi="Times New Roman"/>
                <w:sz w:val="18"/>
                <w:szCs w:val="18"/>
              </w:rPr>
              <w:t>Java Spring Boot tabanlı API'lerin test edilmesi ve dokümantasyonunun oluşturulması için kullanılacak araçlar.</w:t>
            </w:r>
          </w:p>
        </w:tc>
      </w:tr>
    </w:tbl>
    <w:p w14:paraId="30E9111E" w14:textId="7FB58439" w:rsidR="0016064C" w:rsidRDefault="0016064C" w:rsidP="004A5646">
      <w:pPr>
        <w:pStyle w:val="AnaParagrafYaziStiliSau"/>
      </w:pPr>
    </w:p>
    <w:p w14:paraId="719E7970" w14:textId="77777777" w:rsidR="00583BB8" w:rsidRDefault="00583BB8" w:rsidP="004A5646">
      <w:pPr>
        <w:pStyle w:val="AnaParagrafYaziStiliSau"/>
      </w:pPr>
    </w:p>
    <w:p w14:paraId="784284C3" w14:textId="77777777" w:rsidR="0016064C" w:rsidRPr="009436EE" w:rsidRDefault="0016064C" w:rsidP="0016064C">
      <w:pPr>
        <w:pStyle w:val="AltBaslkSau"/>
        <w:rPr>
          <w:lang w:val="tr-TR"/>
        </w:rPr>
      </w:pPr>
      <w:r>
        <w:rPr>
          <w:lang w:val="tr-TR"/>
        </w:rPr>
        <w:t>Test Aşaması</w:t>
      </w:r>
    </w:p>
    <w:p w14:paraId="3E3BB6C4" w14:textId="7EFD3BA3" w:rsidR="007720BB" w:rsidRPr="007720BB" w:rsidRDefault="007720BB" w:rsidP="004A5646">
      <w:p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Projenin fonksiyonel ve performans hedeflerine ulaşabilmesi için kapsamlı testler yapılmıştır:</w:t>
      </w:r>
    </w:p>
    <w:p w14:paraId="13DF4D87" w14:textId="77777777" w:rsidR="007720BB" w:rsidRPr="007720BB" w:rsidRDefault="007720BB" w:rsidP="004A5646">
      <w:pPr>
        <w:numPr>
          <w:ilvl w:val="0"/>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Fonksiyonel Testler</w:t>
      </w:r>
      <w:r w:rsidRPr="007720BB">
        <w:rPr>
          <w:rFonts w:ascii="Times New Roman" w:eastAsia="Times New Roman" w:hAnsi="Times New Roman"/>
          <w:kern w:val="0"/>
          <w:sz w:val="24"/>
          <w:szCs w:val="24"/>
          <w:lang w:eastAsia="tr-TR"/>
        </w:rPr>
        <w:t>:</w:t>
      </w:r>
    </w:p>
    <w:p w14:paraId="78AE0317" w14:textId="77777777" w:rsidR="007720BB" w:rsidRPr="007720BB" w:rsidRDefault="007720BB" w:rsidP="004A5646">
      <w:pPr>
        <w:numPr>
          <w:ilvl w:val="1"/>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İlan oluşturma, kullanıcı kaydı, SMS gönderimi ve puanlama sistemi gibi ana işlevler için bireysel test senaryoları geliştirilmiştir.</w:t>
      </w:r>
    </w:p>
    <w:p w14:paraId="46B97B65" w14:textId="77777777" w:rsidR="007720BB" w:rsidRPr="007720BB" w:rsidRDefault="007720BB" w:rsidP="004A5646">
      <w:pPr>
        <w:numPr>
          <w:ilvl w:val="1"/>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Hatalar tespit edilmiş ve kod düzeltmeleri yapılmıştır.</w:t>
      </w:r>
    </w:p>
    <w:p w14:paraId="54BFBD36" w14:textId="77777777" w:rsidR="007720BB" w:rsidRPr="007720BB" w:rsidRDefault="007720BB" w:rsidP="004A5646">
      <w:pPr>
        <w:numPr>
          <w:ilvl w:val="0"/>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Performans Testleri</w:t>
      </w:r>
      <w:r w:rsidRPr="007720BB">
        <w:rPr>
          <w:rFonts w:ascii="Times New Roman" w:eastAsia="Times New Roman" w:hAnsi="Times New Roman"/>
          <w:kern w:val="0"/>
          <w:sz w:val="24"/>
          <w:szCs w:val="24"/>
          <w:lang w:eastAsia="tr-TR"/>
        </w:rPr>
        <w:t>:</w:t>
      </w:r>
    </w:p>
    <w:p w14:paraId="5ACAB38E" w14:textId="77777777" w:rsidR="007720BB" w:rsidRPr="007720BB" w:rsidRDefault="007720BB" w:rsidP="004A5646">
      <w:pPr>
        <w:numPr>
          <w:ilvl w:val="1"/>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Platformun farklı trafik yoğunluklarında nasıl çalıştığı ölçülmüş ve sistem optimizasyonları yapılmıştır.</w:t>
      </w:r>
    </w:p>
    <w:p w14:paraId="2D5740DA" w14:textId="77777777" w:rsidR="007720BB" w:rsidRPr="007720BB" w:rsidRDefault="007720BB" w:rsidP="004A5646">
      <w:pPr>
        <w:numPr>
          <w:ilvl w:val="1"/>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İlan bildirimlerinin ortalama gönderim süresi 5 saniyenin altına indirilmiştir.</w:t>
      </w:r>
    </w:p>
    <w:p w14:paraId="075FC51D" w14:textId="77777777" w:rsidR="007720BB" w:rsidRPr="007720BB" w:rsidRDefault="007720BB" w:rsidP="004A5646">
      <w:pPr>
        <w:numPr>
          <w:ilvl w:val="0"/>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Güvenlik Testleri</w:t>
      </w:r>
      <w:r w:rsidRPr="007720BB">
        <w:rPr>
          <w:rFonts w:ascii="Times New Roman" w:eastAsia="Times New Roman" w:hAnsi="Times New Roman"/>
          <w:kern w:val="0"/>
          <w:sz w:val="24"/>
          <w:szCs w:val="24"/>
          <w:lang w:eastAsia="tr-TR"/>
        </w:rPr>
        <w:t>:</w:t>
      </w:r>
    </w:p>
    <w:p w14:paraId="00199BD1" w14:textId="77777777" w:rsidR="007720BB" w:rsidRPr="007720BB" w:rsidRDefault="007720BB" w:rsidP="004A5646">
      <w:pPr>
        <w:numPr>
          <w:ilvl w:val="1"/>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lastRenderedPageBreak/>
        <w:t>Kullanıcı verilerinin güvenliğini sağlamak için penetrasyon testleri gerçekleştirilmiştir.</w:t>
      </w:r>
    </w:p>
    <w:p w14:paraId="717B4FD4" w14:textId="77777777" w:rsidR="007720BB" w:rsidRPr="007720BB" w:rsidRDefault="007720BB" w:rsidP="004A5646">
      <w:pPr>
        <w:numPr>
          <w:ilvl w:val="1"/>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Yetkisiz erişim girişimlerine karşı sistemin direnci test edilmiştir.</w:t>
      </w:r>
    </w:p>
    <w:p w14:paraId="22B26CFB" w14:textId="77777777" w:rsidR="007720BB" w:rsidRPr="007720BB" w:rsidRDefault="007720BB" w:rsidP="004A5646">
      <w:pPr>
        <w:numPr>
          <w:ilvl w:val="0"/>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Kullanıcı Deneyimi Testleri</w:t>
      </w:r>
      <w:r w:rsidRPr="007720BB">
        <w:rPr>
          <w:rFonts w:ascii="Times New Roman" w:eastAsia="Times New Roman" w:hAnsi="Times New Roman"/>
          <w:kern w:val="0"/>
          <w:sz w:val="24"/>
          <w:szCs w:val="24"/>
          <w:lang w:eastAsia="tr-TR"/>
        </w:rPr>
        <w:t>:</w:t>
      </w:r>
    </w:p>
    <w:p w14:paraId="320BAF21" w14:textId="77777777" w:rsidR="007720BB" w:rsidRPr="007720BB" w:rsidRDefault="007720BB" w:rsidP="004A5646">
      <w:pPr>
        <w:numPr>
          <w:ilvl w:val="1"/>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Gerçek kullanıcılar ile platform test edilerek tasarımın kullanıcı dostu olup olmadığı gözlemlenmiştir.</w:t>
      </w:r>
    </w:p>
    <w:p w14:paraId="054A4595" w14:textId="77777777" w:rsidR="0016064C" w:rsidRPr="007D42E3" w:rsidRDefault="007720BB" w:rsidP="004A5646">
      <w:pPr>
        <w:numPr>
          <w:ilvl w:val="1"/>
          <w:numId w:val="18"/>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Kullanıcı geri bildirimleri doğrultusunda tasarımda iyileştirmeler yapılmıştır.</w:t>
      </w:r>
    </w:p>
    <w:p w14:paraId="0D5C0846" w14:textId="77777777" w:rsidR="0016064C" w:rsidRDefault="0016064C" w:rsidP="00B0776B">
      <w:pPr>
        <w:spacing w:before="120" w:after="0" w:line="240" w:lineRule="auto"/>
        <w:rPr>
          <w:rFonts w:ascii="Times New Roman" w:eastAsia="Times New Roman" w:hAnsi="Times New Roman"/>
          <w:kern w:val="0"/>
          <w:sz w:val="24"/>
          <w:szCs w:val="24"/>
          <w:lang w:eastAsia="tr-TR"/>
        </w:rPr>
      </w:pPr>
    </w:p>
    <w:p w14:paraId="1EB6202D" w14:textId="5B7951B0" w:rsidR="007720BB" w:rsidRPr="007720BB" w:rsidRDefault="007720BB" w:rsidP="003C4530">
      <w:pPr>
        <w:pStyle w:val="Heading3"/>
        <w:rPr>
          <w:lang w:eastAsia="tr-TR"/>
        </w:rPr>
      </w:pPr>
      <w:r w:rsidRPr="007720BB">
        <w:rPr>
          <w:rStyle w:val="Strong"/>
          <w:b/>
          <w:bCs/>
          <w:szCs w:val="24"/>
        </w:rPr>
        <w:t>3.</w:t>
      </w:r>
      <w:r w:rsidR="00637F69">
        <w:rPr>
          <w:rStyle w:val="Strong"/>
          <w:b/>
          <w:bCs/>
          <w:szCs w:val="24"/>
        </w:rPr>
        <w:t>7</w:t>
      </w:r>
      <w:r w:rsidRPr="007720BB">
        <w:rPr>
          <w:rStyle w:val="Strong"/>
          <w:b/>
          <w:bCs/>
          <w:szCs w:val="24"/>
        </w:rPr>
        <w:t>. Verilerin Analizi ve İyileştirme Süreçleri</w:t>
      </w:r>
    </w:p>
    <w:p w14:paraId="4BFD2168" w14:textId="77777777" w:rsidR="007720BB" w:rsidRPr="007720BB" w:rsidRDefault="007720BB" w:rsidP="004A5646">
      <w:pPr>
        <w:pStyle w:val="NormalWeb"/>
        <w:spacing w:line="360" w:lineRule="auto"/>
        <w:jc w:val="both"/>
      </w:pPr>
      <w:r w:rsidRPr="007720BB">
        <w:t>Testlerden elde edilen veriler detaylı bir şekilde analiz edilmiştir:</w:t>
      </w:r>
    </w:p>
    <w:p w14:paraId="48F7826D" w14:textId="77777777" w:rsidR="007720BB" w:rsidRPr="007720BB" w:rsidRDefault="007720BB" w:rsidP="004A5646">
      <w:pPr>
        <w:numPr>
          <w:ilvl w:val="0"/>
          <w:numId w:val="19"/>
        </w:numPr>
        <w:spacing w:before="100" w:beforeAutospacing="1" w:after="100" w:afterAutospacing="1" w:line="360" w:lineRule="auto"/>
        <w:jc w:val="both"/>
        <w:rPr>
          <w:rFonts w:ascii="Times New Roman" w:hAnsi="Times New Roman"/>
          <w:sz w:val="24"/>
          <w:szCs w:val="24"/>
        </w:rPr>
      </w:pPr>
      <w:r w:rsidRPr="007720BB">
        <w:rPr>
          <w:rFonts w:ascii="Times New Roman" w:hAnsi="Times New Roman"/>
          <w:sz w:val="24"/>
          <w:szCs w:val="24"/>
        </w:rPr>
        <w:t>İlan bildirimlerinin başarı oranı %98’e çıkarılmıştır.</w:t>
      </w:r>
    </w:p>
    <w:p w14:paraId="5A535BCC" w14:textId="77777777" w:rsidR="007720BB" w:rsidRPr="007720BB" w:rsidRDefault="007720BB" w:rsidP="004A5646">
      <w:pPr>
        <w:numPr>
          <w:ilvl w:val="0"/>
          <w:numId w:val="19"/>
        </w:numPr>
        <w:spacing w:before="100" w:beforeAutospacing="1" w:after="100" w:afterAutospacing="1" w:line="360" w:lineRule="auto"/>
        <w:jc w:val="both"/>
        <w:rPr>
          <w:rFonts w:ascii="Times New Roman" w:hAnsi="Times New Roman"/>
          <w:sz w:val="24"/>
          <w:szCs w:val="24"/>
        </w:rPr>
      </w:pPr>
      <w:r w:rsidRPr="007720BB">
        <w:rPr>
          <w:rFonts w:ascii="Times New Roman" w:hAnsi="Times New Roman"/>
          <w:sz w:val="24"/>
          <w:szCs w:val="24"/>
        </w:rPr>
        <w:t>Platformun yanıt süreleri optimize edilerek 1 saniyeye indirilmiştir.</w:t>
      </w:r>
    </w:p>
    <w:p w14:paraId="4AF596E5" w14:textId="77777777" w:rsidR="007720BB" w:rsidRDefault="007720BB" w:rsidP="004A5646">
      <w:pPr>
        <w:pStyle w:val="NormalWeb"/>
        <w:spacing w:line="360" w:lineRule="auto"/>
        <w:jc w:val="both"/>
      </w:pPr>
      <w:r w:rsidRPr="007720BB">
        <w:t>Sürekli iyileştirme süreçleri, sistemin güvenilirliğini ve kullanıcı memnuniyetini artırmak için proje boyunca devam etmiştir.</w:t>
      </w:r>
    </w:p>
    <w:p w14:paraId="4AAABDB6" w14:textId="77777777" w:rsidR="007720BB" w:rsidRDefault="007720BB" w:rsidP="004A5646">
      <w:pPr>
        <w:pStyle w:val="NormalWeb"/>
        <w:spacing w:line="360" w:lineRule="auto"/>
        <w:jc w:val="both"/>
      </w:pPr>
      <w:r>
        <w:t>Deney düzeneği ve sanal laboratuvar, projenin hedeflerine ulaşmasını sağlayan temel bileşenlerdir. Bu yapı, sistemin tüm gereksinimlerini karşılayacak şekilde tasarlanmış ve test edilmiştir.</w:t>
      </w:r>
    </w:p>
    <w:p w14:paraId="133CC5E3" w14:textId="77777777" w:rsidR="00616228" w:rsidRDefault="00616228" w:rsidP="007720BB">
      <w:pPr>
        <w:pStyle w:val="NormalWeb"/>
        <w:spacing w:line="360" w:lineRule="auto"/>
      </w:pPr>
    </w:p>
    <w:p w14:paraId="5F6F40B8" w14:textId="4E4816C1" w:rsidR="00616228" w:rsidRDefault="00881CBF" w:rsidP="004A5646">
      <w:pPr>
        <w:spacing w:before="100" w:beforeAutospacing="1" w:after="100" w:afterAutospacing="1" w:line="240" w:lineRule="auto"/>
        <w:jc w:val="center"/>
        <w:rPr>
          <w:rFonts w:ascii="Times New Roman" w:eastAsia="Times New Roman" w:hAnsi="Times New Roman"/>
          <w:kern w:val="0"/>
          <w:sz w:val="24"/>
          <w:szCs w:val="24"/>
          <w:lang w:eastAsia="tr-TR"/>
        </w:rPr>
      </w:pPr>
      <w:r w:rsidRPr="00881CBF">
        <w:rPr>
          <w:rFonts w:ascii="Times New Roman" w:eastAsia="Times New Roman" w:hAnsi="Times New Roman"/>
          <w:noProof/>
          <w:kern w:val="0"/>
          <w:sz w:val="24"/>
          <w:szCs w:val="24"/>
          <w:lang w:eastAsia="tr-TR"/>
        </w:rPr>
        <w:lastRenderedPageBreak/>
        <w:drawing>
          <wp:inline distT="0" distB="0" distL="0" distR="0" wp14:anchorId="51644421" wp14:editId="0E96994E">
            <wp:extent cx="5340350" cy="6108065"/>
            <wp:effectExtent l="0" t="0" r="0" b="6985"/>
            <wp:docPr id="4" name="Picture 4" descr="C:\Users\selin\OneDrive\Masaüstü\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lin\OneDrive\Masaüstü\Data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350" cy="6108065"/>
                    </a:xfrm>
                    <a:prstGeom prst="rect">
                      <a:avLst/>
                    </a:prstGeom>
                    <a:noFill/>
                    <a:ln>
                      <a:noFill/>
                    </a:ln>
                  </pic:spPr>
                </pic:pic>
              </a:graphicData>
            </a:graphic>
          </wp:inline>
        </w:drawing>
      </w:r>
    </w:p>
    <w:p w14:paraId="4A12B812" w14:textId="7BF42A0C" w:rsidR="00616228" w:rsidRDefault="00616228" w:rsidP="00616228">
      <w:pPr>
        <w:spacing w:before="100" w:beforeAutospacing="1" w:after="100" w:afterAutospacing="1" w:line="240" w:lineRule="auto"/>
        <w:jc w:val="center"/>
        <w:rPr>
          <w:rFonts w:ascii="Times New Roman" w:eastAsia="Times New Roman" w:hAnsi="Times New Roman"/>
          <w:kern w:val="0"/>
          <w:sz w:val="18"/>
          <w:szCs w:val="18"/>
          <w:lang w:eastAsia="tr-TR"/>
        </w:rPr>
      </w:pPr>
      <w:r w:rsidRPr="00FA0F25">
        <w:rPr>
          <w:rFonts w:ascii="Times New Roman" w:eastAsia="Times New Roman" w:hAnsi="Times New Roman"/>
          <w:kern w:val="0"/>
          <w:sz w:val="18"/>
          <w:szCs w:val="18"/>
          <w:lang w:eastAsia="tr-TR"/>
        </w:rPr>
        <w:t>Şekil 3.4. Veri Akış Diyagramı</w:t>
      </w:r>
    </w:p>
    <w:p w14:paraId="4C1BA643" w14:textId="77777777" w:rsidR="00F369EB" w:rsidRPr="00F369EB" w:rsidRDefault="00F369EB" w:rsidP="00F369EB">
      <w:p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kern w:val="0"/>
          <w:sz w:val="24"/>
          <w:szCs w:val="24"/>
          <w:lang w:eastAsia="tr-TR"/>
        </w:rPr>
        <w:t>Bu akış diyagramı, kullanıcı etkileşimleriyle çalışan bir bağış ve bildirim sistemi yapısını göstermektedir. Sistem, kullanıcı girdilerini işleyerek çeşitli modüller ve API'ler aracılığıyla işlevsellik sunmaktadır. Diyagramdaki bileşenler ve veri akışları şu şekilde açıklanabilir:</w:t>
      </w:r>
    </w:p>
    <w:p w14:paraId="5BC63CAB" w14:textId="77777777" w:rsidR="00F369EB" w:rsidRPr="00F369EB" w:rsidRDefault="00F369EB" w:rsidP="003A0255">
      <w:pPr>
        <w:numPr>
          <w:ilvl w:val="0"/>
          <w:numId w:val="50"/>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t>Kullanıcı</w:t>
      </w:r>
      <w:r w:rsidRPr="00F369EB">
        <w:rPr>
          <w:rFonts w:ascii="Times New Roman" w:eastAsia="Times New Roman" w:hAnsi="Times New Roman"/>
          <w:kern w:val="0"/>
          <w:sz w:val="24"/>
          <w:szCs w:val="24"/>
          <w:lang w:eastAsia="tr-TR"/>
        </w:rPr>
        <w:t>: Sistemin ana etkileşim kaynağıdır. Kullanıcı, bağış talebi veya uyarı talebi gibi çeşitli girişler sağlar.</w:t>
      </w:r>
    </w:p>
    <w:p w14:paraId="5F124E47" w14:textId="77777777" w:rsidR="00F369EB" w:rsidRPr="00F369EB" w:rsidRDefault="00F369EB" w:rsidP="003A0255">
      <w:pPr>
        <w:numPr>
          <w:ilvl w:val="0"/>
          <w:numId w:val="50"/>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lastRenderedPageBreak/>
        <w:t>Web/Mobil Arayüz</w:t>
      </w:r>
      <w:r w:rsidRPr="00F369EB">
        <w:rPr>
          <w:rFonts w:ascii="Times New Roman" w:eastAsia="Times New Roman" w:hAnsi="Times New Roman"/>
          <w:kern w:val="0"/>
          <w:sz w:val="24"/>
          <w:szCs w:val="24"/>
          <w:lang w:eastAsia="tr-TR"/>
        </w:rPr>
        <w:t>: Kullanıcı girdilerinin sisteme iletildiği temel arayüzdür. Bu arayüz, bağış modülü, bildirim sistemi ve skor sistemi ile iletişim kurar.</w:t>
      </w:r>
    </w:p>
    <w:p w14:paraId="5C51D1AF" w14:textId="77777777" w:rsidR="00F369EB" w:rsidRPr="00F369EB" w:rsidRDefault="00F369EB" w:rsidP="003A0255">
      <w:pPr>
        <w:numPr>
          <w:ilvl w:val="0"/>
          <w:numId w:val="50"/>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t>Bağış Modülü</w:t>
      </w:r>
      <w:r w:rsidRPr="00F369EB">
        <w:rPr>
          <w:rFonts w:ascii="Times New Roman" w:eastAsia="Times New Roman" w:hAnsi="Times New Roman"/>
          <w:kern w:val="0"/>
          <w:sz w:val="24"/>
          <w:szCs w:val="24"/>
          <w:lang w:eastAsia="tr-TR"/>
        </w:rPr>
        <w:t>: Kullanıcının bağış taleplerini işlemekten sorumludur. Gerekli bağış verilerini veritabanından alır ve SMS API üzerinden bildirimler gönderir.</w:t>
      </w:r>
    </w:p>
    <w:p w14:paraId="49E602E3" w14:textId="77777777" w:rsidR="00F369EB" w:rsidRPr="00F369EB" w:rsidRDefault="00F369EB" w:rsidP="003A0255">
      <w:pPr>
        <w:numPr>
          <w:ilvl w:val="0"/>
          <w:numId w:val="50"/>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t>Bildirim Sistemi</w:t>
      </w:r>
      <w:r w:rsidRPr="00F369EB">
        <w:rPr>
          <w:rFonts w:ascii="Times New Roman" w:eastAsia="Times New Roman" w:hAnsi="Times New Roman"/>
          <w:kern w:val="0"/>
          <w:sz w:val="24"/>
          <w:szCs w:val="24"/>
          <w:lang w:eastAsia="tr-TR"/>
        </w:rPr>
        <w:t>: Kullanıcı tarafından yapılan uyarı taleplerini işler. Bildirimleri veritabanında kaydeder ve ilgili sistemlere iletir.</w:t>
      </w:r>
    </w:p>
    <w:p w14:paraId="18098FEA" w14:textId="77777777" w:rsidR="00F369EB" w:rsidRPr="00F369EB" w:rsidRDefault="00F369EB" w:rsidP="003A0255">
      <w:pPr>
        <w:numPr>
          <w:ilvl w:val="0"/>
          <w:numId w:val="50"/>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t>Skor Sistemi</w:t>
      </w:r>
      <w:r w:rsidRPr="00F369EB">
        <w:rPr>
          <w:rFonts w:ascii="Times New Roman" w:eastAsia="Times New Roman" w:hAnsi="Times New Roman"/>
          <w:kern w:val="0"/>
          <w:sz w:val="24"/>
          <w:szCs w:val="24"/>
          <w:lang w:eastAsia="tr-TR"/>
        </w:rPr>
        <w:t>: Kullanıcıların sistemdeki etkinliklerine göre skorlarını günceller. Kullanıcı skorlarını düzenli olarak veritabanına kaydeder ve gerektiğinde konum verilerini almak için Coğrafi Konum API'si ile etkileşim kurar.</w:t>
      </w:r>
    </w:p>
    <w:p w14:paraId="41E2C87E" w14:textId="77777777" w:rsidR="00F369EB" w:rsidRPr="00F369EB" w:rsidRDefault="00F369EB" w:rsidP="003A0255">
      <w:pPr>
        <w:numPr>
          <w:ilvl w:val="0"/>
          <w:numId w:val="50"/>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t>Veritabanı</w:t>
      </w:r>
      <w:r w:rsidRPr="00F369EB">
        <w:rPr>
          <w:rFonts w:ascii="Times New Roman" w:eastAsia="Times New Roman" w:hAnsi="Times New Roman"/>
          <w:kern w:val="0"/>
          <w:sz w:val="24"/>
          <w:szCs w:val="24"/>
          <w:lang w:eastAsia="tr-TR"/>
        </w:rPr>
        <w:t>: Sistemdeki tüm veri akışının depolandığı ve işlendiği merkezdir. Bağış verilerini, kullanıcı skorlarını ve bildirimleri yönetir.</w:t>
      </w:r>
    </w:p>
    <w:p w14:paraId="3432645D" w14:textId="77777777" w:rsidR="00F369EB" w:rsidRPr="00F369EB" w:rsidRDefault="00F369EB" w:rsidP="003A0255">
      <w:pPr>
        <w:numPr>
          <w:ilvl w:val="0"/>
          <w:numId w:val="50"/>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t>SMS API</w:t>
      </w:r>
      <w:r w:rsidRPr="00F369EB">
        <w:rPr>
          <w:rFonts w:ascii="Times New Roman" w:eastAsia="Times New Roman" w:hAnsi="Times New Roman"/>
          <w:kern w:val="0"/>
          <w:sz w:val="24"/>
          <w:szCs w:val="24"/>
          <w:lang w:eastAsia="tr-TR"/>
        </w:rPr>
        <w:t>: Bağış modülünden gelen bildirimler doğrultusunda kullanıcılara SMS yoluyla bilgi iletilmesini sağlar.</w:t>
      </w:r>
    </w:p>
    <w:p w14:paraId="0C410E6B" w14:textId="77777777" w:rsidR="00F369EB" w:rsidRPr="00F369EB" w:rsidRDefault="00F369EB" w:rsidP="003A0255">
      <w:pPr>
        <w:numPr>
          <w:ilvl w:val="0"/>
          <w:numId w:val="50"/>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t>Coğrafi Konum API</w:t>
      </w:r>
      <w:r w:rsidRPr="00F369EB">
        <w:rPr>
          <w:rFonts w:ascii="Times New Roman" w:eastAsia="Times New Roman" w:hAnsi="Times New Roman"/>
          <w:kern w:val="0"/>
          <w:sz w:val="24"/>
          <w:szCs w:val="24"/>
          <w:lang w:eastAsia="tr-TR"/>
        </w:rPr>
        <w:t>: Skor sistemi ile entegre çalışarak, kullanıcı konum bilgilerini alır ve kullanıcı puan güncellemelerinde kullanılmasını sağlar.</w:t>
      </w:r>
    </w:p>
    <w:p w14:paraId="36D2CF0D" w14:textId="77777777" w:rsidR="00F369EB" w:rsidRPr="00F369EB" w:rsidRDefault="00F369EB" w:rsidP="00F369EB">
      <w:p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bCs/>
          <w:kern w:val="0"/>
          <w:sz w:val="24"/>
          <w:szCs w:val="24"/>
          <w:lang w:eastAsia="tr-TR"/>
        </w:rPr>
        <w:t>Veri Akışı</w:t>
      </w:r>
      <w:r w:rsidRPr="00F369EB">
        <w:rPr>
          <w:rFonts w:ascii="Times New Roman" w:eastAsia="Times New Roman" w:hAnsi="Times New Roman"/>
          <w:kern w:val="0"/>
          <w:sz w:val="24"/>
          <w:szCs w:val="24"/>
          <w:lang w:eastAsia="tr-TR"/>
        </w:rPr>
        <w:t>:</w:t>
      </w:r>
    </w:p>
    <w:p w14:paraId="505DF7B2" w14:textId="77777777" w:rsidR="00F369EB" w:rsidRPr="00F369EB" w:rsidRDefault="00F369EB" w:rsidP="003A0255">
      <w:pPr>
        <w:numPr>
          <w:ilvl w:val="0"/>
          <w:numId w:val="51"/>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kern w:val="0"/>
          <w:sz w:val="24"/>
          <w:szCs w:val="24"/>
          <w:lang w:eastAsia="tr-TR"/>
        </w:rPr>
        <w:t>Kullanıcı girdileri, web veya mobil arayüz aracılığıyla sisteme iletilir.</w:t>
      </w:r>
    </w:p>
    <w:p w14:paraId="3FF43690" w14:textId="77777777" w:rsidR="00F369EB" w:rsidRPr="00F369EB" w:rsidRDefault="00F369EB" w:rsidP="003A0255">
      <w:pPr>
        <w:numPr>
          <w:ilvl w:val="0"/>
          <w:numId w:val="51"/>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kern w:val="0"/>
          <w:sz w:val="24"/>
          <w:szCs w:val="24"/>
          <w:lang w:eastAsia="tr-TR"/>
        </w:rPr>
        <w:t>Bağış talepleri, bağış modülü tarafından işlenir ve veritabanında saklanır.</w:t>
      </w:r>
    </w:p>
    <w:p w14:paraId="16DE166B" w14:textId="77777777" w:rsidR="00F369EB" w:rsidRPr="00F369EB" w:rsidRDefault="00F369EB" w:rsidP="003A0255">
      <w:pPr>
        <w:numPr>
          <w:ilvl w:val="0"/>
          <w:numId w:val="51"/>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kern w:val="0"/>
          <w:sz w:val="24"/>
          <w:szCs w:val="24"/>
          <w:lang w:eastAsia="tr-TR"/>
        </w:rPr>
        <w:t>Uyarı talepleri bildirim sistemi tarafından alınır ve veritabanına kaydedilir.</w:t>
      </w:r>
    </w:p>
    <w:p w14:paraId="610ED41F" w14:textId="77777777" w:rsidR="00F369EB" w:rsidRPr="00F369EB" w:rsidRDefault="00F369EB" w:rsidP="003A0255">
      <w:pPr>
        <w:numPr>
          <w:ilvl w:val="0"/>
          <w:numId w:val="51"/>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kern w:val="0"/>
          <w:sz w:val="24"/>
          <w:szCs w:val="24"/>
          <w:lang w:eastAsia="tr-TR"/>
        </w:rPr>
        <w:t>Skor sistemi, kullanıcı etkinliklerini güncelleyerek skorlara ilişkin veritabanında değişiklik yapar ve gerektiğinde coğrafi konum bilgisi alır.</w:t>
      </w:r>
    </w:p>
    <w:p w14:paraId="10EC8D85" w14:textId="77777777" w:rsidR="00F369EB" w:rsidRPr="00F369EB" w:rsidRDefault="00F369EB" w:rsidP="003A0255">
      <w:pPr>
        <w:numPr>
          <w:ilvl w:val="0"/>
          <w:numId w:val="51"/>
        </w:num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kern w:val="0"/>
          <w:sz w:val="24"/>
          <w:szCs w:val="24"/>
          <w:lang w:eastAsia="tr-TR"/>
        </w:rPr>
        <w:t>Bildirimler SMS API üzerinden kullanıcıya gönderilir.</w:t>
      </w:r>
    </w:p>
    <w:p w14:paraId="035B34A9" w14:textId="65CF17BE" w:rsidR="007720BB" w:rsidRDefault="00F369EB" w:rsidP="007F55B5">
      <w:pPr>
        <w:spacing w:before="100" w:beforeAutospacing="1" w:after="100" w:afterAutospacing="1" w:line="360" w:lineRule="auto"/>
        <w:jc w:val="both"/>
        <w:rPr>
          <w:rFonts w:ascii="Times New Roman" w:eastAsia="Times New Roman" w:hAnsi="Times New Roman"/>
          <w:kern w:val="0"/>
          <w:sz w:val="24"/>
          <w:szCs w:val="24"/>
          <w:lang w:eastAsia="tr-TR"/>
        </w:rPr>
      </w:pPr>
      <w:r w:rsidRPr="00F369EB">
        <w:rPr>
          <w:rFonts w:ascii="Times New Roman" w:eastAsia="Times New Roman" w:hAnsi="Times New Roman"/>
          <w:kern w:val="0"/>
          <w:sz w:val="24"/>
          <w:szCs w:val="24"/>
          <w:lang w:eastAsia="tr-TR"/>
        </w:rPr>
        <w:t>Bu diyagram, sistemin ana bileşenleri arasındaki ilişkileri ve işlevsellik akışını net bir şekilde özetlemektedir.</w:t>
      </w:r>
    </w:p>
    <w:bookmarkEnd w:id="2"/>
    <w:p w14:paraId="61ED92A8" w14:textId="1CB6B592" w:rsidR="0016064C" w:rsidRDefault="0016064C" w:rsidP="0016064C">
      <w:pPr>
        <w:spacing w:after="0" w:line="240" w:lineRule="auto"/>
        <w:rPr>
          <w:rFonts w:ascii="Times New Roman" w:eastAsia="Times New Roman" w:hAnsi="Times New Roman"/>
          <w:b/>
          <w:kern w:val="0"/>
          <w:sz w:val="28"/>
          <w:szCs w:val="28"/>
          <w:lang w:eastAsia="tr-TR"/>
        </w:rPr>
      </w:pPr>
    </w:p>
    <w:p w14:paraId="28607643" w14:textId="77777777" w:rsidR="007F55B5" w:rsidRPr="009436EE" w:rsidRDefault="007F55B5" w:rsidP="0016064C">
      <w:pPr>
        <w:spacing w:after="0" w:line="240" w:lineRule="auto"/>
        <w:rPr>
          <w:rFonts w:ascii="Times New Roman" w:eastAsia="Times New Roman" w:hAnsi="Times New Roman"/>
          <w:b/>
          <w:kern w:val="0"/>
          <w:sz w:val="28"/>
          <w:szCs w:val="28"/>
          <w:lang w:eastAsia="tr-TR"/>
        </w:rPr>
      </w:pPr>
    </w:p>
    <w:p w14:paraId="598046A6" w14:textId="77777777" w:rsidR="00637F69" w:rsidRDefault="00637F69" w:rsidP="0016064C">
      <w:pPr>
        <w:pStyle w:val="Heading1"/>
        <w:tabs>
          <w:tab w:val="left" w:pos="1418"/>
        </w:tabs>
        <w:ind w:left="1418" w:hanging="1418"/>
      </w:pPr>
    </w:p>
    <w:p w14:paraId="5B07CE38" w14:textId="77777777" w:rsidR="00637F69" w:rsidRPr="009436EE" w:rsidRDefault="00637F69" w:rsidP="00637F69">
      <w:pPr>
        <w:pStyle w:val="Heading1"/>
        <w:numPr>
          <w:ilvl w:val="0"/>
          <w:numId w:val="0"/>
        </w:numPr>
        <w:tabs>
          <w:tab w:val="left" w:pos="1418"/>
        </w:tabs>
      </w:pPr>
      <w:r>
        <w:t>GELİŞTİRİLEN ÇÖZÜM,VERİTABANI VE ALGORİTMA</w:t>
      </w:r>
    </w:p>
    <w:p w14:paraId="557F18AD" w14:textId="77777777" w:rsidR="00637F69" w:rsidRPr="009436EE" w:rsidRDefault="00637F69" w:rsidP="00637F69">
      <w:pPr>
        <w:spacing w:after="0" w:line="360" w:lineRule="auto"/>
        <w:jc w:val="both"/>
        <w:rPr>
          <w:rFonts w:ascii="Times New Roman" w:eastAsia="Times New Roman" w:hAnsi="Times New Roman"/>
          <w:kern w:val="0"/>
          <w:sz w:val="24"/>
          <w:szCs w:val="24"/>
          <w:lang w:eastAsia="tr-TR"/>
        </w:rPr>
      </w:pPr>
    </w:p>
    <w:p w14:paraId="07E298FE" w14:textId="7B5CF5AD" w:rsidR="00637F69" w:rsidRDefault="00637F69" w:rsidP="004A5646">
      <w:pPr>
        <w:pStyle w:val="AnaParagrafYaziStiliSau"/>
      </w:pPr>
      <w:r w:rsidRPr="0052036A">
        <w:t>Bu bölümde, geliştirilen çözümün mimarisi, kullanılan veritabanı tasarımı ve algoritmalar detaylı bir şekilde ele alınmış, ayrıca kritik kod örnekleri sunulmuştur.</w:t>
      </w:r>
    </w:p>
    <w:p w14:paraId="3849E19D" w14:textId="77777777" w:rsidR="004A5646" w:rsidRPr="0052036A" w:rsidRDefault="004A5646" w:rsidP="004A5646">
      <w:pPr>
        <w:pStyle w:val="AnaParagrafYaziStiliSau"/>
      </w:pPr>
    </w:p>
    <w:p w14:paraId="1B13EA38" w14:textId="3B2ACE1E" w:rsidR="00637F69" w:rsidRDefault="00637F69" w:rsidP="004A5646">
      <w:pPr>
        <w:pStyle w:val="AltBaslkSau"/>
      </w:pPr>
      <w:r w:rsidRPr="004A5646">
        <w:t>ÇÖZÜM MİMARİSİ</w:t>
      </w:r>
    </w:p>
    <w:p w14:paraId="0579B1C4" w14:textId="77777777" w:rsidR="004A5646" w:rsidRPr="004A5646" w:rsidRDefault="004A5646" w:rsidP="004A5646">
      <w:pPr>
        <w:pStyle w:val="AnaParagrafYaziStiliSau"/>
        <w:rPr>
          <w:b/>
        </w:rPr>
      </w:pPr>
    </w:p>
    <w:p w14:paraId="660D24AF" w14:textId="77777777" w:rsidR="00637F69" w:rsidRPr="0052036A" w:rsidRDefault="00637F69" w:rsidP="004A5646">
      <w:pPr>
        <w:pStyle w:val="AnaParagrafYaziStiliSau"/>
      </w:pPr>
      <w:r w:rsidRPr="0052036A">
        <w:t>Projede, kan bağışı süreçlerini daha hızlı ve etkili bir şekilde yönetmek için konum tabanlı bir platform tasarlanılmıştır. Bu platform, hem bireysel hem de toplumsal faydayı maksimize edecek bir çözüm sunmayı amaçlamaktadır. Sistemin temel yapısı, veri güvenliği ve etkili işlem süresi sağlamak için modern yazılım yaklaşımlarından faydalanılarak oluşturulmuştur.</w:t>
      </w:r>
    </w:p>
    <w:p w14:paraId="21452C36" w14:textId="77777777" w:rsidR="00637F69" w:rsidRPr="0052036A" w:rsidRDefault="00637F69" w:rsidP="004A5646">
      <w:pPr>
        <w:pStyle w:val="AnaParagrafYaziStiliSau"/>
      </w:pPr>
      <w:r w:rsidRPr="0052036A">
        <w:t>Platformun öne çıkan özellikleri şunlardır:</w:t>
      </w:r>
    </w:p>
    <w:p w14:paraId="4F088AE6" w14:textId="77777777" w:rsidR="008B2863" w:rsidRPr="008B2863" w:rsidRDefault="00637F69" w:rsidP="005264FC">
      <w:pPr>
        <w:pStyle w:val="AnaParagrafYaziStiliSau"/>
        <w:numPr>
          <w:ilvl w:val="0"/>
          <w:numId w:val="42"/>
        </w:numPr>
      </w:pPr>
      <w:r w:rsidRPr="008B2863">
        <w:rPr>
          <w:b/>
          <w:bCs/>
        </w:rPr>
        <w:t>Konum Tabanlı Bildirim Sistemi:</w:t>
      </w:r>
      <w:r w:rsidRPr="0052036A">
        <w:t xml:space="preserve"> </w:t>
      </w:r>
      <w:r w:rsidR="008B2863" w:rsidRPr="008B2863">
        <w:rPr>
          <w:lang w:val="tr-TR"/>
        </w:rPr>
        <w:t>Kullanıcıların telefon ve konum bilgilerine dayalı olarak SMS ve diğer bildirim yöntemleri aracılığıyla acil durumlarda etkili ve hızlı bir iletişim ağı oluşturulmaktadır. Bu özellik, kan bağışına ihtiyaç duyulan durumlarda doğru kişilere ulaşarak zaman kazandırır.</w:t>
      </w:r>
    </w:p>
    <w:p w14:paraId="09802D4A" w14:textId="77777777" w:rsidR="008B2863" w:rsidRPr="008B2863" w:rsidRDefault="00637F69" w:rsidP="005264FC">
      <w:pPr>
        <w:pStyle w:val="AnaParagrafYaziStiliSau"/>
        <w:numPr>
          <w:ilvl w:val="0"/>
          <w:numId w:val="42"/>
        </w:numPr>
      </w:pPr>
      <w:r w:rsidRPr="008B2863">
        <w:rPr>
          <w:b/>
          <w:bCs/>
        </w:rPr>
        <w:t>Puanlama Mekanizması:</w:t>
      </w:r>
      <w:r w:rsidRPr="0052036A">
        <w:t xml:space="preserve"> </w:t>
      </w:r>
      <w:r w:rsidR="008B2863" w:rsidRPr="008B2863">
        <w:rPr>
          <w:lang w:val="tr-TR"/>
        </w:rPr>
        <w:t>Bağış yapan kullanıcıların çabalarını teşvik etmek amacıyla puanlama sistemi entegre edilmiştir. Kullanıcılar, topladıkları puanlar sayesinde yardım projelerine katkıda bulunabilir, sosyal fayda yaratabilir veya çeşitli ödüller kazanarak motivasyonlarını artırabilirler.</w:t>
      </w:r>
    </w:p>
    <w:p w14:paraId="4AC3DDB9" w14:textId="248486CC" w:rsidR="00637F69" w:rsidRPr="0052036A" w:rsidRDefault="00637F69" w:rsidP="005264FC">
      <w:pPr>
        <w:pStyle w:val="AnaParagrafYaziStiliSau"/>
        <w:numPr>
          <w:ilvl w:val="0"/>
          <w:numId w:val="42"/>
        </w:numPr>
      </w:pPr>
      <w:r w:rsidRPr="008B2863">
        <w:rPr>
          <w:b/>
          <w:bCs/>
        </w:rPr>
        <w:t>Kullanıcı Dostu Arayüz:</w:t>
      </w:r>
      <w:r w:rsidRPr="0052036A">
        <w:t xml:space="preserve"> </w:t>
      </w:r>
      <w:r w:rsidR="008B2863" w:rsidRPr="008B2863">
        <w:rPr>
          <w:lang w:val="tr-TR"/>
        </w:rPr>
        <w:t>Basit, anlaşılır ve etkili bir tasarıma sahip arayüz, kullanıcıların platforma hızlıca adapte olmasını ve tüm özelliklerden kolayca faydalanmasını sağlamaktadır.</w:t>
      </w:r>
    </w:p>
    <w:p w14:paraId="7F0612AB" w14:textId="77777777" w:rsidR="008B2863" w:rsidRPr="008B2863" w:rsidRDefault="00637F69" w:rsidP="005264FC">
      <w:pPr>
        <w:pStyle w:val="AnaParagrafYaziStiliSau"/>
        <w:numPr>
          <w:ilvl w:val="0"/>
          <w:numId w:val="42"/>
        </w:numPr>
      </w:pPr>
      <w:r w:rsidRPr="008B2863">
        <w:rPr>
          <w:b/>
          <w:bCs/>
        </w:rPr>
        <w:t>Afet Durumu Modülü:</w:t>
      </w:r>
      <w:r w:rsidRPr="0052036A">
        <w:t xml:space="preserve"> </w:t>
      </w:r>
      <w:r w:rsidR="008B2863" w:rsidRPr="008B2863">
        <w:rPr>
          <w:lang w:val="tr-TR"/>
        </w:rPr>
        <w:t>Doğal afetler veya toplumsal krizlerde hızlıca organize olabilecek dinamik ve esnek bir altyapı sunar. Bu modül, ihtiyaç sahiplerine en kısa sürede yardım ulaştırmayı amaçlamaktadır.</w:t>
      </w:r>
    </w:p>
    <w:p w14:paraId="4D205AA2" w14:textId="48C134B3" w:rsidR="004A5646" w:rsidRPr="0052036A" w:rsidRDefault="008B2863" w:rsidP="004A5646">
      <w:pPr>
        <w:pStyle w:val="AnaParagrafYaziStiliSau"/>
      </w:pPr>
      <w:r w:rsidRPr="008B2863">
        <w:rPr>
          <w:lang w:val="tr-TR"/>
        </w:rPr>
        <w:t>Bu bileşenler, kan bağışı süreçlerini hızlandırmanın ötesinde, toplumsal dayanışmayı artıracak, bireyleri bağış yapmaya teşvik edecek ve kriz anlarında etkili çözümler sunacak şekilde tasarlanmıştır. Böylece platform, yalnızca bir teknoloji çözümü olmaktan öte, topluma değer katan bir sistem olarak konumlandırılmaktadır.</w:t>
      </w:r>
    </w:p>
    <w:p w14:paraId="56285BAF" w14:textId="23E7139A" w:rsidR="00637F69" w:rsidRDefault="00637F69" w:rsidP="004A5646">
      <w:pPr>
        <w:pStyle w:val="AltBaslkSau"/>
      </w:pPr>
      <w:r w:rsidRPr="004A5646">
        <w:t>VERİTABANI TASARIMI</w:t>
      </w:r>
    </w:p>
    <w:p w14:paraId="1AC760E0" w14:textId="77777777" w:rsidR="004A5646" w:rsidRPr="004A5646" w:rsidRDefault="004A5646" w:rsidP="004A5646">
      <w:pPr>
        <w:pStyle w:val="AnaParagrafYaziStiliSau"/>
        <w:rPr>
          <w:b/>
        </w:rPr>
      </w:pPr>
    </w:p>
    <w:p w14:paraId="2A895741" w14:textId="07527F38" w:rsidR="00637F69" w:rsidRDefault="00637F69" w:rsidP="004A5646">
      <w:pPr>
        <w:pStyle w:val="AnaParagrafYaziStiliSau"/>
      </w:pPr>
      <w:r w:rsidRPr="00AD28A3">
        <w:rPr>
          <w:noProof/>
          <w:lang w:val="tr-TR"/>
        </w:rPr>
        <w:lastRenderedPageBreak/>
        <w:drawing>
          <wp:inline distT="0" distB="0" distL="0" distR="0" wp14:anchorId="73A7A2FB" wp14:editId="012461F6">
            <wp:extent cx="5219700" cy="4919717"/>
            <wp:effectExtent l="0" t="0" r="0" b="0"/>
            <wp:docPr id="353458026" name="Picture 3" descr="C:\Users\selin\OneDrive\Masaüstü\db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lin\OneDrive\Masaüstü\db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4919717"/>
                    </a:xfrm>
                    <a:prstGeom prst="rect">
                      <a:avLst/>
                    </a:prstGeom>
                    <a:noFill/>
                    <a:ln>
                      <a:noFill/>
                    </a:ln>
                  </pic:spPr>
                </pic:pic>
              </a:graphicData>
            </a:graphic>
          </wp:inline>
        </w:drawing>
      </w:r>
    </w:p>
    <w:p w14:paraId="02E74085" w14:textId="417671B6" w:rsidR="00E66CE6" w:rsidRDefault="00E66CE6" w:rsidP="00E66CE6">
      <w:pPr>
        <w:pStyle w:val="AnaParagrafYaziStiliSau"/>
        <w:jc w:val="center"/>
        <w:rPr>
          <w:sz w:val="18"/>
          <w:szCs w:val="18"/>
        </w:rPr>
      </w:pPr>
      <w:r w:rsidRPr="00E66CE6">
        <w:rPr>
          <w:sz w:val="18"/>
          <w:szCs w:val="18"/>
        </w:rPr>
        <w:t>Şekil 4.2. Veritabanı Diyagramı</w:t>
      </w:r>
    </w:p>
    <w:p w14:paraId="77F53100" w14:textId="77777777" w:rsidR="00A7538D" w:rsidRDefault="00A7538D" w:rsidP="00E66CE6">
      <w:pPr>
        <w:pStyle w:val="AnaParagrafYaziStiliSau"/>
        <w:jc w:val="center"/>
        <w:rPr>
          <w:sz w:val="18"/>
          <w:szCs w:val="18"/>
        </w:rPr>
      </w:pPr>
    </w:p>
    <w:p w14:paraId="0F6F8121" w14:textId="77777777" w:rsidR="00F369EB" w:rsidRPr="006D4A69" w:rsidRDefault="00F369EB" w:rsidP="00F369EB">
      <w:pPr>
        <w:pStyle w:val="AnaParagrafYaziStiliSau"/>
      </w:pPr>
      <w:r w:rsidRPr="006D4A69">
        <w:t>Veritabanı tasarımı, kullanıcıların, kan ilanlarının, bildirimlerin, bağışların, ürünlerin ve siparişlerin etkin bir şekilde yönetilmesi üzere detaylandırılmıştır. Aşağıdaki tablolar, bu yapının temel unsurlarını oluşturmaktadır:</w:t>
      </w:r>
    </w:p>
    <w:p w14:paraId="43B997F8" w14:textId="77777777" w:rsidR="00F369EB" w:rsidRPr="006D4A69" w:rsidRDefault="00F369EB" w:rsidP="003A0255">
      <w:pPr>
        <w:pStyle w:val="AnaParagrafYaziStiliSau"/>
        <w:numPr>
          <w:ilvl w:val="0"/>
          <w:numId w:val="43"/>
        </w:numPr>
      </w:pPr>
      <w:r w:rsidRPr="006D4A69">
        <w:t>Kullanıcılar Tablosu:</w:t>
      </w:r>
    </w:p>
    <w:p w14:paraId="4207DBC9" w14:textId="77777777" w:rsidR="00F369EB" w:rsidRPr="006D4A69" w:rsidRDefault="00F369EB" w:rsidP="003A0255">
      <w:pPr>
        <w:pStyle w:val="AnaParagrafYaziStiliSau"/>
        <w:numPr>
          <w:ilvl w:val="1"/>
          <w:numId w:val="43"/>
        </w:numPr>
      </w:pPr>
      <w:r w:rsidRPr="006D4A69">
        <w:rPr>
          <w:b/>
          <w:bCs/>
        </w:rPr>
        <w:t>ID</w:t>
      </w:r>
      <w:r w:rsidRPr="006D4A69">
        <w:t xml:space="preserve"> (Birincil Anahtar)</w:t>
      </w:r>
    </w:p>
    <w:p w14:paraId="42878DEE" w14:textId="77777777" w:rsidR="00F369EB" w:rsidRPr="006D4A69" w:rsidRDefault="00F369EB" w:rsidP="003A0255">
      <w:pPr>
        <w:pStyle w:val="AnaParagrafYaziStiliSau"/>
        <w:numPr>
          <w:ilvl w:val="1"/>
          <w:numId w:val="43"/>
        </w:numPr>
      </w:pPr>
      <w:r w:rsidRPr="006D4A69">
        <w:t>Adı, Soyadı, Telefon, Konum Bilgisi</w:t>
      </w:r>
    </w:p>
    <w:p w14:paraId="655CAA1E" w14:textId="77777777" w:rsidR="00F369EB" w:rsidRPr="006D4A69" w:rsidRDefault="00F369EB" w:rsidP="003A0255">
      <w:pPr>
        <w:pStyle w:val="AnaParagrafYaziStiliSau"/>
        <w:numPr>
          <w:ilvl w:val="1"/>
          <w:numId w:val="43"/>
        </w:numPr>
      </w:pPr>
      <w:r w:rsidRPr="006D4A69">
        <w:t>Kullanıcı tipi (bireysel veya kurumsal)</w:t>
      </w:r>
    </w:p>
    <w:p w14:paraId="2EF725C1" w14:textId="77777777" w:rsidR="00F369EB" w:rsidRPr="006D4A69" w:rsidRDefault="00F369EB" w:rsidP="003A0255">
      <w:pPr>
        <w:pStyle w:val="AnaParagrafYaziStiliSau"/>
        <w:numPr>
          <w:ilvl w:val="1"/>
          <w:numId w:val="43"/>
        </w:numPr>
      </w:pPr>
      <w:r w:rsidRPr="006D4A69">
        <w:t>Bağış sayısı ve toplam puan bilgileri</w:t>
      </w:r>
    </w:p>
    <w:p w14:paraId="5A702352" w14:textId="77777777" w:rsidR="00F369EB" w:rsidRPr="006D4A69" w:rsidRDefault="00F369EB" w:rsidP="003A0255">
      <w:pPr>
        <w:pStyle w:val="AnaParagrafYaziStiliSau"/>
        <w:numPr>
          <w:ilvl w:val="0"/>
          <w:numId w:val="43"/>
        </w:numPr>
      </w:pPr>
      <w:r w:rsidRPr="006D4A69">
        <w:t>Kan İlanı Tablosu:</w:t>
      </w:r>
    </w:p>
    <w:p w14:paraId="1B07E233" w14:textId="77777777" w:rsidR="00F369EB" w:rsidRPr="006D4A69" w:rsidRDefault="00F369EB" w:rsidP="003A0255">
      <w:pPr>
        <w:pStyle w:val="AnaParagrafYaziStiliSau"/>
        <w:numPr>
          <w:ilvl w:val="1"/>
          <w:numId w:val="43"/>
        </w:numPr>
      </w:pPr>
      <w:r w:rsidRPr="006D4A69">
        <w:rPr>
          <w:b/>
          <w:bCs/>
        </w:rPr>
        <w:t>ID</w:t>
      </w:r>
      <w:r w:rsidRPr="006D4A69">
        <w:t xml:space="preserve"> (Birincil Anahtar)</w:t>
      </w:r>
    </w:p>
    <w:p w14:paraId="187D771A" w14:textId="77777777" w:rsidR="00F369EB" w:rsidRPr="006D4A69" w:rsidRDefault="00F369EB" w:rsidP="003A0255">
      <w:pPr>
        <w:pStyle w:val="AnaParagrafYaziStiliSau"/>
        <w:numPr>
          <w:ilvl w:val="1"/>
          <w:numId w:val="43"/>
        </w:numPr>
      </w:pPr>
      <w:r w:rsidRPr="006D4A69">
        <w:t>İlan Adı, Kan Grubu, Aciliyet Seviyesi, Oluşturulma Tarihi</w:t>
      </w:r>
    </w:p>
    <w:p w14:paraId="204ED93E" w14:textId="77777777" w:rsidR="00F369EB" w:rsidRPr="006D4A69" w:rsidRDefault="00F369EB" w:rsidP="003A0255">
      <w:pPr>
        <w:pStyle w:val="AnaParagrafYaziStiliSau"/>
        <w:numPr>
          <w:ilvl w:val="1"/>
          <w:numId w:val="43"/>
        </w:numPr>
      </w:pPr>
      <w:r w:rsidRPr="006D4A69">
        <w:t>İhtiyaç sahibi bilgisi ve konum verisi</w:t>
      </w:r>
    </w:p>
    <w:p w14:paraId="0BF0ED3A" w14:textId="77777777" w:rsidR="00F369EB" w:rsidRPr="006D4A69" w:rsidRDefault="00F369EB" w:rsidP="003A0255">
      <w:pPr>
        <w:pStyle w:val="AnaParagrafYaziStiliSau"/>
        <w:numPr>
          <w:ilvl w:val="0"/>
          <w:numId w:val="43"/>
        </w:numPr>
      </w:pPr>
      <w:r w:rsidRPr="006D4A69">
        <w:lastRenderedPageBreak/>
        <w:t>Bildirimler Tablosu:</w:t>
      </w:r>
    </w:p>
    <w:p w14:paraId="34C98B69" w14:textId="77777777" w:rsidR="00F369EB" w:rsidRPr="006D4A69" w:rsidRDefault="00F369EB" w:rsidP="003A0255">
      <w:pPr>
        <w:pStyle w:val="AnaParagrafYaziStiliSau"/>
        <w:numPr>
          <w:ilvl w:val="1"/>
          <w:numId w:val="43"/>
        </w:numPr>
      </w:pPr>
      <w:r w:rsidRPr="006D4A69">
        <w:rPr>
          <w:b/>
          <w:bCs/>
        </w:rPr>
        <w:t>ID</w:t>
      </w:r>
      <w:r w:rsidRPr="006D4A69">
        <w:t xml:space="preserve"> (Birincil Anahtar)</w:t>
      </w:r>
    </w:p>
    <w:p w14:paraId="32F5FD9B" w14:textId="77777777" w:rsidR="00F369EB" w:rsidRPr="006D4A69" w:rsidRDefault="00F369EB" w:rsidP="003A0255">
      <w:pPr>
        <w:pStyle w:val="AnaParagrafYaziStiliSau"/>
        <w:numPr>
          <w:ilvl w:val="1"/>
          <w:numId w:val="43"/>
        </w:numPr>
      </w:pPr>
      <w:r w:rsidRPr="006D4A69">
        <w:t>Gönderilen mesaj içeriği, hedef kitle bilgisi</w:t>
      </w:r>
    </w:p>
    <w:p w14:paraId="220F0192" w14:textId="77777777" w:rsidR="00F369EB" w:rsidRPr="006D4A69" w:rsidRDefault="00F369EB" w:rsidP="003A0255">
      <w:pPr>
        <w:pStyle w:val="AnaParagrafYaziStiliSau"/>
        <w:numPr>
          <w:ilvl w:val="1"/>
          <w:numId w:val="43"/>
        </w:numPr>
      </w:pPr>
      <w:r w:rsidRPr="006D4A69">
        <w:t>Gönderim tarihi ve başarı durumu</w:t>
      </w:r>
    </w:p>
    <w:p w14:paraId="34BC04D9" w14:textId="77777777" w:rsidR="00F369EB" w:rsidRPr="006D4A69" w:rsidRDefault="00F369EB" w:rsidP="003A0255">
      <w:pPr>
        <w:pStyle w:val="AnaParagrafYaziStiliSau"/>
        <w:numPr>
          <w:ilvl w:val="0"/>
          <w:numId w:val="43"/>
        </w:numPr>
      </w:pPr>
      <w:r w:rsidRPr="006D4A69">
        <w:t>Bağışlar Tablosu:</w:t>
      </w:r>
    </w:p>
    <w:p w14:paraId="2C12C543" w14:textId="77777777" w:rsidR="00F369EB" w:rsidRPr="006D4A69" w:rsidRDefault="00F369EB" w:rsidP="003A0255">
      <w:pPr>
        <w:pStyle w:val="AnaParagrafYaziStiliSau"/>
        <w:numPr>
          <w:ilvl w:val="1"/>
          <w:numId w:val="43"/>
        </w:numPr>
      </w:pPr>
      <w:r w:rsidRPr="006D4A69">
        <w:rPr>
          <w:b/>
          <w:bCs/>
        </w:rPr>
        <w:t>ID</w:t>
      </w:r>
      <w:r w:rsidRPr="006D4A69">
        <w:t xml:space="preserve"> (Birincil Anahtar)</w:t>
      </w:r>
    </w:p>
    <w:p w14:paraId="6726594E" w14:textId="77777777" w:rsidR="00F369EB" w:rsidRPr="006D4A69" w:rsidRDefault="00F369EB" w:rsidP="003A0255">
      <w:pPr>
        <w:pStyle w:val="AnaParagrafYaziStiliSau"/>
        <w:numPr>
          <w:ilvl w:val="1"/>
          <w:numId w:val="43"/>
        </w:numPr>
      </w:pPr>
      <w:r w:rsidRPr="006D4A69">
        <w:t>Bağışçı ID (Yabancı Anahtar)</w:t>
      </w:r>
    </w:p>
    <w:p w14:paraId="453CE77E" w14:textId="77777777" w:rsidR="00F369EB" w:rsidRPr="006D4A69" w:rsidRDefault="00F369EB" w:rsidP="003A0255">
      <w:pPr>
        <w:pStyle w:val="AnaParagrafYaziStiliSau"/>
        <w:numPr>
          <w:ilvl w:val="1"/>
          <w:numId w:val="43"/>
        </w:numPr>
      </w:pPr>
      <w:r w:rsidRPr="006D4A69">
        <w:t>Bağış yapılan İlan ID (Yabancı Anahtar)</w:t>
      </w:r>
    </w:p>
    <w:p w14:paraId="4C89A4AA" w14:textId="77777777" w:rsidR="00F369EB" w:rsidRPr="006D4A69" w:rsidRDefault="00F369EB" w:rsidP="003A0255">
      <w:pPr>
        <w:pStyle w:val="AnaParagrafYaziStiliSau"/>
        <w:numPr>
          <w:ilvl w:val="1"/>
          <w:numId w:val="43"/>
        </w:numPr>
      </w:pPr>
      <w:r w:rsidRPr="006D4A69">
        <w:t>Tarih ve bağış miktarı bilgileri</w:t>
      </w:r>
    </w:p>
    <w:p w14:paraId="577EEA12" w14:textId="77777777" w:rsidR="00F369EB" w:rsidRPr="006D4A69" w:rsidRDefault="00F369EB" w:rsidP="003A0255">
      <w:pPr>
        <w:pStyle w:val="AnaParagrafYaziStiliSau"/>
        <w:numPr>
          <w:ilvl w:val="0"/>
          <w:numId w:val="43"/>
        </w:numPr>
      </w:pPr>
      <w:r w:rsidRPr="006D4A69">
        <w:t>Ürünler Tablosu:</w:t>
      </w:r>
    </w:p>
    <w:p w14:paraId="3AE685FD" w14:textId="77777777" w:rsidR="00F369EB" w:rsidRPr="006D4A69" w:rsidRDefault="00F369EB" w:rsidP="003A0255">
      <w:pPr>
        <w:pStyle w:val="AnaParagrafYaziStiliSau"/>
        <w:numPr>
          <w:ilvl w:val="1"/>
          <w:numId w:val="43"/>
        </w:numPr>
      </w:pPr>
      <w:r w:rsidRPr="006D4A69">
        <w:rPr>
          <w:b/>
          <w:bCs/>
        </w:rPr>
        <w:t>ID</w:t>
      </w:r>
      <w:r w:rsidRPr="006D4A69">
        <w:t xml:space="preserve"> (Birincil Anahtar)</w:t>
      </w:r>
    </w:p>
    <w:p w14:paraId="38AEFF65" w14:textId="77777777" w:rsidR="00F369EB" w:rsidRPr="006D4A69" w:rsidRDefault="00F369EB" w:rsidP="003A0255">
      <w:pPr>
        <w:pStyle w:val="AnaParagrafYaziStiliSau"/>
        <w:numPr>
          <w:ilvl w:val="1"/>
          <w:numId w:val="43"/>
        </w:numPr>
      </w:pPr>
      <w:r w:rsidRPr="006D4A69">
        <w:t>Ürün adı, açıklaması ve stok durumu</w:t>
      </w:r>
    </w:p>
    <w:p w14:paraId="2C88A048" w14:textId="77777777" w:rsidR="00F369EB" w:rsidRPr="006D4A69" w:rsidRDefault="00F369EB" w:rsidP="003A0255">
      <w:pPr>
        <w:pStyle w:val="AnaParagrafYaziStiliSau"/>
        <w:numPr>
          <w:ilvl w:val="0"/>
          <w:numId w:val="43"/>
        </w:numPr>
      </w:pPr>
      <w:r w:rsidRPr="006D4A69">
        <w:t>Siparişler Tablosu:</w:t>
      </w:r>
    </w:p>
    <w:p w14:paraId="1079B4CA" w14:textId="77777777" w:rsidR="00F369EB" w:rsidRPr="006D4A69" w:rsidRDefault="00F369EB" w:rsidP="003A0255">
      <w:pPr>
        <w:pStyle w:val="AnaParagrafYaziStiliSau"/>
        <w:numPr>
          <w:ilvl w:val="1"/>
          <w:numId w:val="43"/>
        </w:numPr>
      </w:pPr>
      <w:r w:rsidRPr="006D4A69">
        <w:rPr>
          <w:b/>
          <w:bCs/>
        </w:rPr>
        <w:t>ID</w:t>
      </w:r>
      <w:r w:rsidRPr="006D4A69">
        <w:t xml:space="preserve"> (Birincil Anahtar)</w:t>
      </w:r>
    </w:p>
    <w:p w14:paraId="28195990" w14:textId="77777777" w:rsidR="00F369EB" w:rsidRPr="006D4A69" w:rsidRDefault="00F369EB" w:rsidP="003A0255">
      <w:pPr>
        <w:pStyle w:val="AnaParagrafYaziStiliSau"/>
        <w:numPr>
          <w:ilvl w:val="1"/>
          <w:numId w:val="43"/>
        </w:numPr>
      </w:pPr>
      <w:r w:rsidRPr="006D4A69">
        <w:t>Kullanıcı ID (Yabancı Anahtar)</w:t>
      </w:r>
    </w:p>
    <w:p w14:paraId="6F8DBB48" w14:textId="77777777" w:rsidR="00F369EB" w:rsidRPr="006D4A69" w:rsidRDefault="00F369EB" w:rsidP="003A0255">
      <w:pPr>
        <w:pStyle w:val="AnaParagrafYaziStiliSau"/>
        <w:numPr>
          <w:ilvl w:val="1"/>
          <w:numId w:val="43"/>
        </w:numPr>
      </w:pPr>
      <w:r w:rsidRPr="006D4A69">
        <w:t>Sipariş edilen ürün ID (Yabancı Anahtar)</w:t>
      </w:r>
    </w:p>
    <w:p w14:paraId="2B56AE6C" w14:textId="77777777" w:rsidR="00F369EB" w:rsidRPr="006D4A69" w:rsidRDefault="00F369EB" w:rsidP="003A0255">
      <w:pPr>
        <w:pStyle w:val="AnaParagrafYaziStiliSau"/>
        <w:numPr>
          <w:ilvl w:val="1"/>
          <w:numId w:val="43"/>
        </w:numPr>
      </w:pPr>
      <w:r w:rsidRPr="006D4A69">
        <w:t>Sipariş tarihi ve durumu</w:t>
      </w:r>
    </w:p>
    <w:p w14:paraId="0BC8E142" w14:textId="6CBC0F7E" w:rsidR="00F369EB" w:rsidRPr="00E66CE6" w:rsidRDefault="00F369EB" w:rsidP="00F369EB">
      <w:pPr>
        <w:pStyle w:val="AnaParagrafYaziStiliSau"/>
        <w:rPr>
          <w:sz w:val="18"/>
          <w:szCs w:val="18"/>
        </w:rPr>
      </w:pPr>
      <w:r w:rsidRPr="006D4A69">
        <w:t>Bu yapı, hem bireysel hem de toplumsal faydayı maksimize edecek bir sistem oluşturur. Özellikle bildirim tablosu, sistemin hızlı ve etkili bir iletişim altyapısı sağlamasına yardımcı olmaktadır.</w:t>
      </w:r>
      <w:r>
        <w:t xml:space="preserve"> </w:t>
      </w:r>
    </w:p>
    <w:p w14:paraId="2C7431F7" w14:textId="77777777" w:rsidR="001547B8" w:rsidRDefault="001547B8" w:rsidP="004A5646">
      <w:pPr>
        <w:pStyle w:val="AnaParagrafYaziStiliSau"/>
      </w:pPr>
    </w:p>
    <w:p w14:paraId="71E51DB2" w14:textId="56E00B62" w:rsidR="00637F69" w:rsidRPr="004A5646" w:rsidRDefault="00637F69" w:rsidP="004A5646">
      <w:pPr>
        <w:pStyle w:val="AnaParagrafYaziStiliSau"/>
        <w:rPr>
          <w:b/>
        </w:rPr>
      </w:pPr>
      <w:r w:rsidRPr="004A5646">
        <w:rPr>
          <w:b/>
        </w:rPr>
        <w:t>4.3. ALGORİTMA VE ÖNEMLİ KODLAR</w:t>
      </w:r>
    </w:p>
    <w:p w14:paraId="6C2190E8" w14:textId="77777777" w:rsidR="001547B8" w:rsidRPr="0052036A" w:rsidRDefault="001547B8" w:rsidP="004A5646">
      <w:pPr>
        <w:pStyle w:val="AnaParagrafYaziStiliSau"/>
      </w:pPr>
    </w:p>
    <w:p w14:paraId="0F643A51" w14:textId="01B82162" w:rsidR="00637F69" w:rsidRDefault="00637F69" w:rsidP="004A5646">
      <w:pPr>
        <w:pStyle w:val="AnaParagrafYaziStiliSau"/>
      </w:pPr>
      <w:r w:rsidRPr="0052036A">
        <w:t>Platformun çalışmasını sağlayan temel algoritma, konum tabanlı bağışçı eşleştirme algoritmasıdır. Bu algoritma, sadece fiziksel yakınlığa değil, aynı zamanda kan grubu uyumluluğuna ve aciliyet seviyesine de odaklanır. Aşağıda algoritmanın Java kodu verilmiştir:</w:t>
      </w:r>
    </w:p>
    <w:p w14:paraId="131DEFA6" w14:textId="77777777" w:rsidR="00637F69" w:rsidRPr="0052036A" w:rsidRDefault="00637F69" w:rsidP="004A5646">
      <w:pPr>
        <w:pStyle w:val="AnaParagrafYaziStiliSau"/>
      </w:pPr>
    </w:p>
    <w:p w14:paraId="11131D61" w14:textId="77777777" w:rsidR="00F369EB" w:rsidRDefault="00F369EB" w:rsidP="00F369EB">
      <w:pPr>
        <w:pStyle w:val="AnaParagrafYaziStiliSau"/>
      </w:pPr>
      <w:r>
        <w:t>Class: DonationMatcher</w:t>
      </w:r>
    </w:p>
    <w:p w14:paraId="255AC87D" w14:textId="77777777" w:rsidR="00F369EB" w:rsidRDefault="00F369EB" w:rsidP="00F369EB">
      <w:pPr>
        <w:pStyle w:val="AnaParagrafYaziStiliSau"/>
      </w:pPr>
    </w:p>
    <w:p w14:paraId="26CA2A5E" w14:textId="77777777" w:rsidR="00F369EB" w:rsidRDefault="00F369EB" w:rsidP="00F369EB">
      <w:pPr>
        <w:pStyle w:val="AnaParagrafYaziStiliSau"/>
      </w:pPr>
      <w:r>
        <w:t>Function: findClosestDonors(requestLocation, bloodType, allDonors)</w:t>
      </w:r>
    </w:p>
    <w:p w14:paraId="34C83283" w14:textId="77777777" w:rsidR="00F369EB" w:rsidRDefault="00F369EB" w:rsidP="00F369EB">
      <w:pPr>
        <w:pStyle w:val="AnaParagrafYaziStiliSau"/>
      </w:pPr>
      <w:r>
        <w:t xml:space="preserve">    Input:</w:t>
      </w:r>
    </w:p>
    <w:p w14:paraId="7F46A7AC" w14:textId="77777777" w:rsidR="00F369EB" w:rsidRDefault="00F369EB" w:rsidP="00F369EB">
      <w:pPr>
        <w:pStyle w:val="AnaParagrafYaziStiliSau"/>
      </w:pPr>
      <w:r>
        <w:t xml:space="preserve">        - requestLocation: İstenen bağış lokasyonu</w:t>
      </w:r>
    </w:p>
    <w:p w14:paraId="549B7AC1" w14:textId="77777777" w:rsidR="00F369EB" w:rsidRDefault="00F369EB" w:rsidP="00F369EB">
      <w:pPr>
        <w:pStyle w:val="AnaParagrafYaziStiliSau"/>
      </w:pPr>
      <w:r>
        <w:lastRenderedPageBreak/>
        <w:t xml:space="preserve">        - bloodType: Gereken kan grubu</w:t>
      </w:r>
    </w:p>
    <w:p w14:paraId="6BC10EF5" w14:textId="77777777" w:rsidR="00F369EB" w:rsidRDefault="00F369EB" w:rsidP="00F369EB">
      <w:pPr>
        <w:pStyle w:val="AnaParagrafYaziStiliSau"/>
      </w:pPr>
      <w:r>
        <w:t xml:space="preserve">        - allDonors: Tüm bağışçıların listesi</w:t>
      </w:r>
    </w:p>
    <w:p w14:paraId="6867CCD4" w14:textId="77777777" w:rsidR="00F369EB" w:rsidRDefault="00F369EB" w:rsidP="00F369EB">
      <w:pPr>
        <w:pStyle w:val="AnaParagrafYaziStiliSau"/>
      </w:pPr>
      <w:r>
        <w:t xml:space="preserve">    Output:</w:t>
      </w:r>
    </w:p>
    <w:p w14:paraId="7129DCB8" w14:textId="77777777" w:rsidR="00F369EB" w:rsidRDefault="00F369EB" w:rsidP="00F369EB">
      <w:pPr>
        <w:pStyle w:val="AnaParagrafYaziStiliSau"/>
      </w:pPr>
      <w:r>
        <w:t xml:space="preserve">        - En uygun 5 bağışçının listesi</w:t>
      </w:r>
    </w:p>
    <w:p w14:paraId="6E057AC6" w14:textId="77777777" w:rsidR="00F369EB" w:rsidRDefault="00F369EB" w:rsidP="00F369EB">
      <w:pPr>
        <w:pStyle w:val="AnaParagrafYaziStiliSau"/>
      </w:pPr>
      <w:r>
        <w:t xml:space="preserve">    </w:t>
      </w:r>
    </w:p>
    <w:p w14:paraId="6343E88D" w14:textId="77777777" w:rsidR="00F369EB" w:rsidRDefault="00F369EB" w:rsidP="00F369EB">
      <w:pPr>
        <w:pStyle w:val="AnaParagrafYaziStiliSau"/>
      </w:pPr>
      <w:r>
        <w:t xml:space="preserve">    Step 1: Kan grubuna uygun bağışçıları filtrele</w:t>
      </w:r>
    </w:p>
    <w:p w14:paraId="3F3D5558" w14:textId="77777777" w:rsidR="00F369EB" w:rsidRDefault="00F369EB" w:rsidP="00F369EB">
      <w:pPr>
        <w:pStyle w:val="AnaParagrafYaziStiliSau"/>
      </w:pPr>
      <w:r>
        <w:t xml:space="preserve">        filteredDonors = allDonors içinde, kan grubu eşleşen bağışçılar</w:t>
      </w:r>
    </w:p>
    <w:p w14:paraId="2EFFEEEE" w14:textId="77777777" w:rsidR="00F369EB" w:rsidRDefault="00F369EB" w:rsidP="00F369EB">
      <w:pPr>
        <w:pStyle w:val="AnaParagrafYaziStiliSau"/>
      </w:pPr>
    </w:p>
    <w:p w14:paraId="2B7DF1C2" w14:textId="77777777" w:rsidR="00F369EB" w:rsidRDefault="00F369EB" w:rsidP="00F369EB">
      <w:pPr>
        <w:pStyle w:val="AnaParagrafYaziStiliSau"/>
      </w:pPr>
      <w:r>
        <w:t xml:space="preserve">    Step 2: Filtrelenen bağışçıları, istek lokasyonuna olan mesafeye göre sırala</w:t>
      </w:r>
    </w:p>
    <w:p w14:paraId="19B07C64" w14:textId="77777777" w:rsidR="00F369EB" w:rsidRDefault="00F369EB" w:rsidP="00F369EB">
      <w:pPr>
        <w:pStyle w:val="AnaParagrafYaziStiliSau"/>
      </w:pPr>
      <w:r>
        <w:t xml:space="preserve">        sortedDonors = filteredDonors'ı mesafeye göre artan şekilde sırala</w:t>
      </w:r>
    </w:p>
    <w:p w14:paraId="22A0C4CC" w14:textId="77777777" w:rsidR="00F369EB" w:rsidRDefault="00F369EB" w:rsidP="00F369EB">
      <w:pPr>
        <w:pStyle w:val="AnaParagrafYaziStiliSau"/>
      </w:pPr>
    </w:p>
    <w:p w14:paraId="0CAA8FFE" w14:textId="77777777" w:rsidR="00F369EB" w:rsidRDefault="00F369EB" w:rsidP="00F369EB">
      <w:pPr>
        <w:pStyle w:val="AnaParagrafYaziStiliSau"/>
      </w:pPr>
      <w:r>
        <w:t xml:space="preserve">    Step 3: En uygun 5 bağışçıyı seç ve geri döndür</w:t>
      </w:r>
    </w:p>
    <w:p w14:paraId="0662BA80" w14:textId="77777777" w:rsidR="00F369EB" w:rsidRDefault="00F369EB" w:rsidP="00F369EB">
      <w:pPr>
        <w:pStyle w:val="AnaParagrafYaziStiliSau"/>
      </w:pPr>
      <w:r>
        <w:t xml:space="preserve">        return sortedDonors içinden ilk 5 bağışçı</w:t>
      </w:r>
    </w:p>
    <w:p w14:paraId="14996EF5" w14:textId="77777777" w:rsidR="00F369EB" w:rsidRDefault="00F369EB" w:rsidP="00F369EB">
      <w:pPr>
        <w:pStyle w:val="AnaParagrafYaziStiliSau"/>
      </w:pPr>
    </w:p>
    <w:p w14:paraId="5D427828" w14:textId="77777777" w:rsidR="00F369EB" w:rsidRDefault="00F369EB" w:rsidP="00F369EB">
      <w:pPr>
        <w:pStyle w:val="AnaParagrafYaziStiliSau"/>
      </w:pPr>
      <w:r>
        <w:t>End Function</w:t>
      </w:r>
    </w:p>
    <w:p w14:paraId="5A08777D" w14:textId="77777777" w:rsidR="00F369EB" w:rsidRDefault="00F369EB" w:rsidP="00F369EB">
      <w:pPr>
        <w:pStyle w:val="AnaParagrafYaziStiliSau"/>
      </w:pPr>
    </w:p>
    <w:p w14:paraId="11DCD1E7" w14:textId="77777777" w:rsidR="00F369EB" w:rsidRDefault="00F369EB" w:rsidP="00F369EB">
      <w:pPr>
        <w:pStyle w:val="AnaParagrafYaziStiliSau"/>
      </w:pPr>
      <w:r>
        <w:t>Function: calculateDistance(loc1, loc2)</w:t>
      </w:r>
    </w:p>
    <w:p w14:paraId="5F6D3613" w14:textId="77777777" w:rsidR="00F369EB" w:rsidRDefault="00F369EB" w:rsidP="00F369EB">
      <w:pPr>
        <w:pStyle w:val="AnaParagrafYaziStiliSau"/>
      </w:pPr>
      <w:r>
        <w:t xml:space="preserve">    Input:</w:t>
      </w:r>
    </w:p>
    <w:p w14:paraId="7BC068B7" w14:textId="77777777" w:rsidR="00F369EB" w:rsidRDefault="00F369EB" w:rsidP="00F369EB">
      <w:pPr>
        <w:pStyle w:val="AnaParagrafYaziStiliSau"/>
      </w:pPr>
      <w:r>
        <w:t xml:space="preserve">        - loc1: İlk konum</w:t>
      </w:r>
    </w:p>
    <w:p w14:paraId="1F7E3150" w14:textId="77777777" w:rsidR="00F369EB" w:rsidRDefault="00F369EB" w:rsidP="00F369EB">
      <w:pPr>
        <w:pStyle w:val="AnaParagrafYaziStiliSau"/>
      </w:pPr>
      <w:r>
        <w:t xml:space="preserve">        - loc2: İkinci konum</w:t>
      </w:r>
    </w:p>
    <w:p w14:paraId="47369537" w14:textId="77777777" w:rsidR="00F369EB" w:rsidRDefault="00F369EB" w:rsidP="00F369EB">
      <w:pPr>
        <w:pStyle w:val="AnaParagrafYaziStiliSau"/>
      </w:pPr>
      <w:r>
        <w:t xml:space="preserve">    Output:</w:t>
      </w:r>
    </w:p>
    <w:p w14:paraId="14073FF1" w14:textId="77777777" w:rsidR="00F369EB" w:rsidRDefault="00F369EB" w:rsidP="00F369EB">
      <w:pPr>
        <w:pStyle w:val="AnaParagrafYaziStiliSau"/>
      </w:pPr>
      <w:r>
        <w:t xml:space="preserve">        - İki konum arasındaki mesafe (km cinsinden)</w:t>
      </w:r>
    </w:p>
    <w:p w14:paraId="752CB5AC" w14:textId="77777777" w:rsidR="00F369EB" w:rsidRDefault="00F369EB" w:rsidP="00F369EB">
      <w:pPr>
        <w:pStyle w:val="AnaParagrafYaziStiliSau"/>
      </w:pPr>
      <w:r>
        <w:t xml:space="preserve">    </w:t>
      </w:r>
    </w:p>
    <w:p w14:paraId="4F427F5E" w14:textId="77777777" w:rsidR="00F369EB" w:rsidRDefault="00F369EB" w:rsidP="00F369EB">
      <w:pPr>
        <w:pStyle w:val="AnaParagrafYaziStiliSau"/>
      </w:pPr>
      <w:r>
        <w:t xml:space="preserve">    Step 1: Dünya yarıçapını tanımla (6371 km)</w:t>
      </w:r>
    </w:p>
    <w:p w14:paraId="451D2AF7" w14:textId="77777777" w:rsidR="00F369EB" w:rsidRDefault="00F369EB" w:rsidP="00F369EB">
      <w:pPr>
        <w:pStyle w:val="AnaParagrafYaziStiliSau"/>
      </w:pPr>
      <w:r>
        <w:t xml:space="preserve">        EARTH_RADIUS = 6371</w:t>
      </w:r>
    </w:p>
    <w:p w14:paraId="0B061C34" w14:textId="77777777" w:rsidR="00F369EB" w:rsidRDefault="00F369EB" w:rsidP="00F369EB">
      <w:pPr>
        <w:pStyle w:val="AnaParagrafYaziStiliSau"/>
      </w:pPr>
    </w:p>
    <w:p w14:paraId="04749B89" w14:textId="77777777" w:rsidR="00F369EB" w:rsidRDefault="00F369EB" w:rsidP="00F369EB">
      <w:pPr>
        <w:pStyle w:val="AnaParagrafYaziStiliSau"/>
      </w:pPr>
      <w:r>
        <w:t xml:space="preserve">    Step 2: Enlem ve boylam farklarını radyan cinsine çevir</w:t>
      </w:r>
    </w:p>
    <w:p w14:paraId="087F836E" w14:textId="77777777" w:rsidR="00F369EB" w:rsidRDefault="00F369EB" w:rsidP="00F369EB">
      <w:pPr>
        <w:pStyle w:val="AnaParagrafYaziStiliSau"/>
      </w:pPr>
      <w:r>
        <w:t xml:space="preserve">        latDiff = loc2.latitude - loc1.latitude (radyan cinsinden)</w:t>
      </w:r>
    </w:p>
    <w:p w14:paraId="1EE1D054" w14:textId="77777777" w:rsidR="00F369EB" w:rsidRDefault="00F369EB" w:rsidP="00F369EB">
      <w:pPr>
        <w:pStyle w:val="AnaParagrafYaziStiliSau"/>
      </w:pPr>
      <w:r>
        <w:t xml:space="preserve">        lonDiff = loc2.longitude - loc1.longitude (radyan cinsinden)</w:t>
      </w:r>
    </w:p>
    <w:p w14:paraId="5801F74A" w14:textId="77777777" w:rsidR="00F369EB" w:rsidRDefault="00F369EB" w:rsidP="00F369EB">
      <w:pPr>
        <w:pStyle w:val="AnaParagrafYaziStiliSau"/>
      </w:pPr>
    </w:p>
    <w:p w14:paraId="5E78A461" w14:textId="77777777" w:rsidR="00F369EB" w:rsidRDefault="00F369EB" w:rsidP="00F369EB">
      <w:pPr>
        <w:pStyle w:val="AnaParagrafYaziStiliSau"/>
      </w:pPr>
      <w:r>
        <w:t xml:space="preserve">    Step 3: Haversine formülünü kullanarak iki konum arasındaki mesafeyi hesapla</w:t>
      </w:r>
    </w:p>
    <w:p w14:paraId="5546F68D" w14:textId="77777777" w:rsidR="00F369EB" w:rsidRDefault="00F369EB" w:rsidP="00F369EB">
      <w:pPr>
        <w:pStyle w:val="AnaParagrafYaziStiliSau"/>
      </w:pPr>
      <w:r>
        <w:t xml:space="preserve">        a = (latDiff / 2'nin sinüsü)^2 + cos(loc1.latitude) * cos(loc2.latitude) * (lonDiff / 2'nin sinüsü)^2</w:t>
      </w:r>
    </w:p>
    <w:p w14:paraId="1E6D6CD8" w14:textId="77777777" w:rsidR="00F369EB" w:rsidRDefault="00F369EB" w:rsidP="00F369EB">
      <w:pPr>
        <w:pStyle w:val="AnaParagrafYaziStiliSau"/>
      </w:pPr>
      <w:r>
        <w:lastRenderedPageBreak/>
        <w:t xml:space="preserve">        c = 2 * arctan(√a, √(1 - a))</w:t>
      </w:r>
    </w:p>
    <w:p w14:paraId="66F56A57" w14:textId="77777777" w:rsidR="00F369EB" w:rsidRDefault="00F369EB" w:rsidP="00F369EB">
      <w:pPr>
        <w:pStyle w:val="AnaParagrafYaziStiliSau"/>
      </w:pPr>
      <w:r>
        <w:t xml:space="preserve">        distance = EARTH_RADIUS * c</w:t>
      </w:r>
    </w:p>
    <w:p w14:paraId="6FFD7D92" w14:textId="77777777" w:rsidR="00F369EB" w:rsidRDefault="00F369EB" w:rsidP="00F369EB">
      <w:pPr>
        <w:pStyle w:val="AnaParagrafYaziStiliSau"/>
      </w:pPr>
    </w:p>
    <w:p w14:paraId="6AC72E71" w14:textId="77777777" w:rsidR="00F369EB" w:rsidRDefault="00F369EB" w:rsidP="00F369EB">
      <w:pPr>
        <w:pStyle w:val="AnaParagrafYaziStiliSau"/>
      </w:pPr>
      <w:r>
        <w:t xml:space="preserve">    Step 4: Hesaplanan mesafeyi geri döndür</w:t>
      </w:r>
    </w:p>
    <w:p w14:paraId="764D8E2C" w14:textId="77777777" w:rsidR="00F369EB" w:rsidRDefault="00F369EB" w:rsidP="00F369EB">
      <w:pPr>
        <w:pStyle w:val="AnaParagrafYaziStiliSau"/>
      </w:pPr>
      <w:r>
        <w:t xml:space="preserve">        return distance</w:t>
      </w:r>
    </w:p>
    <w:p w14:paraId="18542832" w14:textId="77777777" w:rsidR="00F369EB" w:rsidRDefault="00F369EB" w:rsidP="00F369EB">
      <w:pPr>
        <w:pStyle w:val="AnaParagrafYaziStiliSau"/>
      </w:pPr>
    </w:p>
    <w:p w14:paraId="6F96C387" w14:textId="77777777" w:rsidR="00F369EB" w:rsidRDefault="00F369EB" w:rsidP="00F369EB">
      <w:pPr>
        <w:pStyle w:val="AnaParagrafYaziStiliSau"/>
      </w:pPr>
      <w:r>
        <w:t>End Function</w:t>
      </w:r>
    </w:p>
    <w:p w14:paraId="05D8092F" w14:textId="77777777" w:rsidR="00F369EB" w:rsidRDefault="00F369EB" w:rsidP="00F369EB">
      <w:pPr>
        <w:pStyle w:val="AnaParagrafYaziStiliSau"/>
      </w:pPr>
    </w:p>
    <w:p w14:paraId="4BE4FC5B" w14:textId="77777777" w:rsidR="00F369EB" w:rsidRDefault="00F369EB" w:rsidP="00F369EB">
      <w:pPr>
        <w:pStyle w:val="AnaParagrafYaziStiliSau"/>
      </w:pPr>
    </w:p>
    <w:p w14:paraId="2AB21650" w14:textId="77777777" w:rsidR="00F369EB" w:rsidRDefault="00F369EB" w:rsidP="00F369EB">
      <w:pPr>
        <w:pStyle w:val="AnaParagrafYaziStiliSau"/>
      </w:pPr>
      <w:r>
        <w:t>Class: User</w:t>
      </w:r>
    </w:p>
    <w:p w14:paraId="0D0EBA15" w14:textId="77777777" w:rsidR="00F369EB" w:rsidRDefault="00F369EB" w:rsidP="00F369EB">
      <w:pPr>
        <w:pStyle w:val="AnaParagrafYaziStiliSau"/>
      </w:pPr>
      <w:r>
        <w:t xml:space="preserve">    Properties:</w:t>
      </w:r>
    </w:p>
    <w:p w14:paraId="090561E4" w14:textId="77777777" w:rsidR="00F369EB" w:rsidRDefault="00F369EB" w:rsidP="00F369EB">
      <w:pPr>
        <w:pStyle w:val="AnaParagrafYaziStiliSau"/>
      </w:pPr>
      <w:r>
        <w:t xml:space="preserve">        - name: Kullanıcının adı</w:t>
      </w:r>
    </w:p>
    <w:p w14:paraId="2E892C64" w14:textId="77777777" w:rsidR="00F369EB" w:rsidRDefault="00F369EB" w:rsidP="00F369EB">
      <w:pPr>
        <w:pStyle w:val="AnaParagrafYaziStiliSau"/>
      </w:pPr>
      <w:r>
        <w:t xml:space="preserve">        - bloodType: Kullanıcının kan grubu</w:t>
      </w:r>
    </w:p>
    <w:p w14:paraId="5F78B385" w14:textId="77777777" w:rsidR="00F369EB" w:rsidRDefault="00F369EB" w:rsidP="00F369EB">
      <w:pPr>
        <w:pStyle w:val="AnaParagrafYaziStiliSau"/>
      </w:pPr>
      <w:r>
        <w:t xml:space="preserve">        - location: Kullanıcının konumu</w:t>
      </w:r>
    </w:p>
    <w:p w14:paraId="348BE230" w14:textId="77777777" w:rsidR="00F369EB" w:rsidRDefault="00F369EB" w:rsidP="00F369EB">
      <w:pPr>
        <w:pStyle w:val="AnaParagrafYaziStiliSau"/>
      </w:pPr>
    </w:p>
    <w:p w14:paraId="7571225A" w14:textId="77777777" w:rsidR="00F369EB" w:rsidRDefault="00F369EB" w:rsidP="00F369EB">
      <w:pPr>
        <w:pStyle w:val="AnaParagrafYaziStiliSau"/>
      </w:pPr>
      <w:r>
        <w:t xml:space="preserve">    Constructor: User(name, bloodType, location)</w:t>
      </w:r>
    </w:p>
    <w:p w14:paraId="103FCB83" w14:textId="77777777" w:rsidR="00F369EB" w:rsidRDefault="00F369EB" w:rsidP="00F369EB">
      <w:pPr>
        <w:pStyle w:val="AnaParagrafYaziStiliSau"/>
      </w:pPr>
      <w:r>
        <w:t xml:space="preserve">        Kullanıcının adı, kan grubu ve konumu ayarlanır.</w:t>
      </w:r>
    </w:p>
    <w:p w14:paraId="7A6F1AF5" w14:textId="77777777" w:rsidR="00F369EB" w:rsidRDefault="00F369EB" w:rsidP="00F369EB">
      <w:pPr>
        <w:pStyle w:val="AnaParagrafYaziStiliSau"/>
      </w:pPr>
    </w:p>
    <w:p w14:paraId="136A15F4" w14:textId="77777777" w:rsidR="00F369EB" w:rsidRDefault="00F369EB" w:rsidP="00F369EB">
      <w:pPr>
        <w:pStyle w:val="AnaParagrafYaziStiliSau"/>
      </w:pPr>
      <w:r>
        <w:t xml:space="preserve">    Methods:</w:t>
      </w:r>
    </w:p>
    <w:p w14:paraId="67D8E94F" w14:textId="77777777" w:rsidR="00F369EB" w:rsidRDefault="00F369EB" w:rsidP="00F369EB">
      <w:pPr>
        <w:pStyle w:val="AnaParagrafYaziStiliSau"/>
      </w:pPr>
      <w:r>
        <w:t xml:space="preserve">        - getBloodType(): Kullanıcının kan grubunu döndür</w:t>
      </w:r>
    </w:p>
    <w:p w14:paraId="077B7A55" w14:textId="77777777" w:rsidR="00F369EB" w:rsidRDefault="00F369EB" w:rsidP="00F369EB">
      <w:pPr>
        <w:pStyle w:val="AnaParagrafYaziStiliSau"/>
      </w:pPr>
      <w:r>
        <w:t xml:space="preserve">        - getLocation(): Kullanıcının konumunu döndür</w:t>
      </w:r>
    </w:p>
    <w:p w14:paraId="2710C14F" w14:textId="77777777" w:rsidR="00F369EB" w:rsidRDefault="00F369EB" w:rsidP="00F369EB">
      <w:pPr>
        <w:pStyle w:val="AnaParagrafYaziStiliSau"/>
      </w:pPr>
    </w:p>
    <w:p w14:paraId="48D4B08A" w14:textId="77777777" w:rsidR="00F369EB" w:rsidRDefault="00F369EB" w:rsidP="00F369EB">
      <w:pPr>
        <w:pStyle w:val="AnaParagrafYaziStiliSau"/>
      </w:pPr>
      <w:r>
        <w:t>End Class</w:t>
      </w:r>
    </w:p>
    <w:p w14:paraId="22858ADB" w14:textId="77777777" w:rsidR="00F369EB" w:rsidRDefault="00F369EB" w:rsidP="00F369EB">
      <w:pPr>
        <w:pStyle w:val="AnaParagrafYaziStiliSau"/>
      </w:pPr>
    </w:p>
    <w:p w14:paraId="782CBC89" w14:textId="77777777" w:rsidR="00F369EB" w:rsidRDefault="00F369EB" w:rsidP="00F369EB">
      <w:pPr>
        <w:pStyle w:val="AnaParagrafYaziStiliSau"/>
      </w:pPr>
    </w:p>
    <w:p w14:paraId="6749D0D3" w14:textId="77777777" w:rsidR="00F369EB" w:rsidRDefault="00F369EB" w:rsidP="00F369EB">
      <w:pPr>
        <w:pStyle w:val="AnaParagrafYaziStiliSau"/>
      </w:pPr>
      <w:r>
        <w:t>Class: Location</w:t>
      </w:r>
    </w:p>
    <w:p w14:paraId="15DD0EA3" w14:textId="77777777" w:rsidR="00F369EB" w:rsidRDefault="00F369EB" w:rsidP="00F369EB">
      <w:pPr>
        <w:pStyle w:val="AnaParagrafYaziStiliSau"/>
      </w:pPr>
      <w:r>
        <w:t xml:space="preserve">    Properties:</w:t>
      </w:r>
    </w:p>
    <w:p w14:paraId="5C8750D7" w14:textId="77777777" w:rsidR="00F369EB" w:rsidRDefault="00F369EB" w:rsidP="00F369EB">
      <w:pPr>
        <w:pStyle w:val="AnaParagrafYaziStiliSau"/>
      </w:pPr>
      <w:r>
        <w:t xml:space="preserve">        - latitude: Enlem</w:t>
      </w:r>
    </w:p>
    <w:p w14:paraId="4E3528D6" w14:textId="77777777" w:rsidR="00F369EB" w:rsidRDefault="00F369EB" w:rsidP="00F369EB">
      <w:pPr>
        <w:pStyle w:val="AnaParagrafYaziStiliSau"/>
      </w:pPr>
      <w:r>
        <w:t xml:space="preserve">        - longitude: Boylam</w:t>
      </w:r>
    </w:p>
    <w:p w14:paraId="686C86B0" w14:textId="77777777" w:rsidR="00F369EB" w:rsidRDefault="00F369EB" w:rsidP="00F369EB">
      <w:pPr>
        <w:pStyle w:val="AnaParagrafYaziStiliSau"/>
      </w:pPr>
    </w:p>
    <w:p w14:paraId="2677EBD3" w14:textId="77777777" w:rsidR="00F369EB" w:rsidRDefault="00F369EB" w:rsidP="00F369EB">
      <w:pPr>
        <w:pStyle w:val="AnaParagrafYaziStiliSau"/>
      </w:pPr>
      <w:r>
        <w:t xml:space="preserve">    Constructor: Location(latitude, longitude)</w:t>
      </w:r>
    </w:p>
    <w:p w14:paraId="619EC7FB" w14:textId="77777777" w:rsidR="00F369EB" w:rsidRDefault="00F369EB" w:rsidP="00F369EB">
      <w:pPr>
        <w:pStyle w:val="AnaParagrafYaziStiliSau"/>
      </w:pPr>
      <w:r>
        <w:t xml:space="preserve">        Enlem ve boylam değerlerini ayarla</w:t>
      </w:r>
    </w:p>
    <w:p w14:paraId="236AC938" w14:textId="77777777" w:rsidR="00F369EB" w:rsidRDefault="00F369EB" w:rsidP="00F369EB">
      <w:pPr>
        <w:pStyle w:val="AnaParagrafYaziStiliSau"/>
      </w:pPr>
    </w:p>
    <w:p w14:paraId="52B6256F" w14:textId="77777777" w:rsidR="00F369EB" w:rsidRDefault="00F369EB" w:rsidP="00F369EB">
      <w:pPr>
        <w:pStyle w:val="AnaParagrafYaziStiliSau"/>
      </w:pPr>
      <w:r>
        <w:lastRenderedPageBreak/>
        <w:t xml:space="preserve">    Methods:</w:t>
      </w:r>
    </w:p>
    <w:p w14:paraId="30C70717" w14:textId="77777777" w:rsidR="00F369EB" w:rsidRDefault="00F369EB" w:rsidP="00F369EB">
      <w:pPr>
        <w:pStyle w:val="AnaParagrafYaziStiliSau"/>
      </w:pPr>
      <w:r>
        <w:t xml:space="preserve">        - getLatitude(): Enlem değerini döndür</w:t>
      </w:r>
    </w:p>
    <w:p w14:paraId="5E67C92E" w14:textId="77777777" w:rsidR="00F369EB" w:rsidRDefault="00F369EB" w:rsidP="00F369EB">
      <w:pPr>
        <w:pStyle w:val="AnaParagrafYaziStiliSau"/>
      </w:pPr>
      <w:r>
        <w:t xml:space="preserve">        - getLongitude(): Boylam değerini döndür</w:t>
      </w:r>
    </w:p>
    <w:p w14:paraId="4E9DE305" w14:textId="77777777" w:rsidR="00F369EB" w:rsidRDefault="00F369EB" w:rsidP="00F369EB">
      <w:pPr>
        <w:pStyle w:val="AnaParagrafYaziStiliSau"/>
      </w:pPr>
    </w:p>
    <w:p w14:paraId="1A1B1395" w14:textId="77777777" w:rsidR="00F369EB" w:rsidRDefault="00F369EB" w:rsidP="00F369EB">
      <w:pPr>
        <w:pStyle w:val="AnaParagrafYaziStiliSau"/>
      </w:pPr>
      <w:r>
        <w:t>End Class</w:t>
      </w:r>
    </w:p>
    <w:p w14:paraId="1BCAE9A9" w14:textId="77777777" w:rsidR="00F369EB" w:rsidRDefault="00F369EB" w:rsidP="00F369EB">
      <w:pPr>
        <w:pStyle w:val="AnaParagrafYaziStiliSau"/>
      </w:pPr>
    </w:p>
    <w:p w14:paraId="5272CA84" w14:textId="77777777" w:rsidR="00F369EB" w:rsidRDefault="00F369EB" w:rsidP="00F369EB">
      <w:pPr>
        <w:pStyle w:val="AnaParagrafYaziStiliSau"/>
      </w:pPr>
    </w:p>
    <w:p w14:paraId="18D006CB" w14:textId="77777777" w:rsidR="00F369EB" w:rsidRDefault="00F369EB" w:rsidP="00F369EB">
      <w:pPr>
        <w:pStyle w:val="AnaParagrafYaziStiliSau"/>
      </w:pPr>
      <w:r>
        <w:t>Enum: BloodType</w:t>
      </w:r>
    </w:p>
    <w:p w14:paraId="7FA14F3E" w14:textId="77777777" w:rsidR="00F369EB" w:rsidRDefault="00F369EB" w:rsidP="00F369EB">
      <w:pPr>
        <w:pStyle w:val="AnaParagrafYaziStiliSau"/>
      </w:pPr>
      <w:r>
        <w:t xml:space="preserve">    Kan grubu türleri:</w:t>
      </w:r>
    </w:p>
    <w:p w14:paraId="6A69F1E3" w14:textId="77777777" w:rsidR="00F369EB" w:rsidRDefault="00F369EB" w:rsidP="00F369EB">
      <w:pPr>
        <w:pStyle w:val="AnaParagrafYaziStiliSau"/>
      </w:pPr>
      <w:r>
        <w:t xml:space="preserve">        - A_POSITIVE, A_NEGATIVE, B_POSITIVE, B_NEGATIVE,</w:t>
      </w:r>
    </w:p>
    <w:p w14:paraId="7D716EBF" w14:textId="77777777" w:rsidR="00F369EB" w:rsidRDefault="00F369EB" w:rsidP="00F369EB">
      <w:pPr>
        <w:pStyle w:val="AnaParagrafYaziStiliSau"/>
      </w:pPr>
      <w:r>
        <w:t xml:space="preserve">          AB_POSITIVE, AB_NEGATIVE, O_POSITIVE, O_NEGATIVE</w:t>
      </w:r>
    </w:p>
    <w:p w14:paraId="3DA81AA0" w14:textId="77777777" w:rsidR="00F369EB" w:rsidRDefault="00F369EB" w:rsidP="00F369EB">
      <w:pPr>
        <w:pStyle w:val="AnaParagrafYaziStiliSau"/>
      </w:pPr>
      <w:r>
        <w:t>End Enum</w:t>
      </w:r>
    </w:p>
    <w:p w14:paraId="7A9FA3E8" w14:textId="77777777" w:rsidR="00F369EB" w:rsidRDefault="00F369EB" w:rsidP="00F369EB">
      <w:pPr>
        <w:pStyle w:val="AnaParagrafYaziStiliSau"/>
      </w:pPr>
    </w:p>
    <w:p w14:paraId="4A316B69" w14:textId="15CD28B7" w:rsidR="00637F69" w:rsidRDefault="00637F69" w:rsidP="00F369EB">
      <w:pPr>
        <w:pStyle w:val="AnaParagrafYaziStiliSau"/>
      </w:pPr>
      <w:r w:rsidRPr="0052036A">
        <w:t>Bu algoritma, kullanıcı deneyimini geliştirerek hızlı ve etkili çözümler sunmaktadır. Fiziksel yakınlık hesaplamalarını Haversine formülü ile yapan sistem, gerçek zamanlı verilerle uyumlu bir yapıya sahiptir.</w:t>
      </w:r>
    </w:p>
    <w:p w14:paraId="019C19A3" w14:textId="77777777" w:rsidR="001547B8" w:rsidRPr="0052036A" w:rsidRDefault="001547B8" w:rsidP="004A5646">
      <w:pPr>
        <w:pStyle w:val="AnaParagrafYaziStiliSau"/>
      </w:pPr>
    </w:p>
    <w:p w14:paraId="64F28ADC" w14:textId="06C1AC61" w:rsidR="00637F69" w:rsidRPr="003C4A35" w:rsidRDefault="00637F69" w:rsidP="004A5646">
      <w:pPr>
        <w:pStyle w:val="AnaParagrafYaziStiliSau"/>
        <w:rPr>
          <w:b/>
        </w:rPr>
      </w:pPr>
      <w:r w:rsidRPr="003C4A35">
        <w:rPr>
          <w:b/>
        </w:rPr>
        <w:t>4.4. SONUÇ</w:t>
      </w:r>
    </w:p>
    <w:p w14:paraId="4EFEC993" w14:textId="77777777" w:rsidR="001547B8" w:rsidRPr="0052036A" w:rsidRDefault="001547B8" w:rsidP="004A5646">
      <w:pPr>
        <w:pStyle w:val="AnaParagrafYaziStiliSau"/>
      </w:pPr>
    </w:p>
    <w:p w14:paraId="47C61375" w14:textId="77777777" w:rsidR="00637F69" w:rsidRPr="0052036A" w:rsidRDefault="00637F69" w:rsidP="004A5646">
      <w:pPr>
        <w:pStyle w:val="AnaParagrafYaziStiliSau"/>
      </w:pPr>
      <w:r w:rsidRPr="0052036A">
        <w:t>Bu bölümde sunulan mimari, veritabanı ve algoritma yapıları, projenin teknik altyapısını oluşturmuş ve etkin bir çözüm sunmuştur. Detaylı açıklamalar ve kod örnekleri, sistemin önemli fonksiyonlarını gözler önüne sermektedir.</w:t>
      </w:r>
    </w:p>
    <w:p w14:paraId="4FD7A8BE" w14:textId="2B278020" w:rsidR="008B0189" w:rsidRDefault="00637F69" w:rsidP="004A5646">
      <w:pPr>
        <w:pStyle w:val="AnaParagrafYaziStiliSau"/>
      </w:pPr>
      <w:r w:rsidRPr="0052036A">
        <w:t>Bu altyapı, dijital teknolojilerin toplum faydasına kullanılması için önemli bir örnek teşkil etmekte, aynı zamanda gelecekteki geliştirme çalışmalarına rehberlik etmektedir.</w:t>
      </w:r>
    </w:p>
    <w:p w14:paraId="256B0DA4" w14:textId="77777777" w:rsidR="001547B8" w:rsidRPr="009436EE" w:rsidRDefault="001547B8" w:rsidP="004A5646">
      <w:pPr>
        <w:pStyle w:val="AnaParagrafYaziStiliSau"/>
      </w:pPr>
    </w:p>
    <w:p w14:paraId="1F716402" w14:textId="77777777" w:rsidR="008B0189" w:rsidRPr="009436EE" w:rsidRDefault="00E60F98" w:rsidP="008B0189">
      <w:pPr>
        <w:pStyle w:val="Heading1"/>
        <w:tabs>
          <w:tab w:val="left" w:pos="1418"/>
        </w:tabs>
        <w:ind w:left="1418" w:hanging="1418"/>
      </w:pPr>
      <w:r>
        <w:t>TEST VE SONUÇLAR</w:t>
      </w:r>
    </w:p>
    <w:p w14:paraId="5F5B840D" w14:textId="0E75364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54E5E2A7"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12350B25" w14:textId="77777777" w:rsidR="00E60F98" w:rsidRDefault="00E60F98" w:rsidP="003C4A35">
      <w:pPr>
        <w:pStyle w:val="NormalWeb"/>
        <w:spacing w:line="360" w:lineRule="auto"/>
        <w:jc w:val="both"/>
      </w:pPr>
      <w:r>
        <w:t xml:space="preserve">Bu bölümde, proje kapsamında geliştirilen sistemin test edilmesi sürecinde kullanılan yöntemler, elde edilen bulgular ve sistemin genel performansı değerlendirilecektir. Ayrıca, proje sırasında karşılaşılan olası güvenlik tehditleri, bu tehditlere karşı alınan </w:t>
      </w:r>
      <w:r>
        <w:lastRenderedPageBreak/>
        <w:t>önlemler ve veri güvenliği açısından yapılan iyileştirmeler detaylı bir şekilde ele alınacaktır.</w:t>
      </w:r>
    </w:p>
    <w:p w14:paraId="17F94231" w14:textId="77777777" w:rsidR="00E60F98" w:rsidRDefault="00E60F98" w:rsidP="003C4A35">
      <w:pPr>
        <w:pStyle w:val="NormalWeb"/>
        <w:spacing w:line="360" w:lineRule="auto"/>
        <w:jc w:val="both"/>
      </w:pPr>
      <w:r>
        <w:t>Proje, özellikle kişisel bilgilerin ve kritik sistem verilerinin korunması açısından önemli bir güvenlik altyapısı sunmayı hedeflemiştir. Test sürecinde elde edilen bulgular, sistemin kullanıcı ihtiyaçlarını ne derece karşıladığını ve hedeflenen bağış oranlarına ulaşmadaki etkisini ortaya koymaktadır. Ayrıca, bu bulgular ışığında, projenin başarısını artırmak ve gelecekteki çalışmalara rehberlik etmek amacıyla iyileştirme önerileri sunulacaktır.</w:t>
      </w:r>
    </w:p>
    <w:p w14:paraId="7239D636" w14:textId="7207D592" w:rsidR="003C4A35" w:rsidRDefault="00E60F98" w:rsidP="003C4A35">
      <w:pPr>
        <w:pStyle w:val="NormalWeb"/>
        <w:spacing w:line="360" w:lineRule="auto"/>
        <w:jc w:val="both"/>
      </w:pPr>
      <w:r>
        <w:t>Test ve sonuçlar bölümü, sistemin genel değerlendirmesini yaparak, projeyi daha ileri taşıyacak öneriler için temel oluşturmayı amaçlamaktadır.</w:t>
      </w:r>
    </w:p>
    <w:p w14:paraId="4F19E4BF" w14:textId="764E5430" w:rsidR="00E60F98" w:rsidRPr="001547B8" w:rsidRDefault="00E60F98" w:rsidP="001547B8">
      <w:pPr>
        <w:pStyle w:val="AltBaslkSau"/>
        <w:rPr>
          <w:lang w:val="tr-TR"/>
        </w:rPr>
      </w:pPr>
      <w:r>
        <w:rPr>
          <w:rFonts w:eastAsia="Times New Roman"/>
          <w:kern w:val="0"/>
        </w:rPr>
        <w:t>Veri</w:t>
      </w:r>
      <w:r w:rsidRPr="009436EE">
        <w:rPr>
          <w:rFonts w:eastAsia="Times New Roman"/>
          <w:kern w:val="0"/>
          <w:lang w:val="tr-TR"/>
        </w:rPr>
        <w:t xml:space="preserve"> </w:t>
      </w:r>
      <w:r>
        <w:rPr>
          <w:rFonts w:eastAsia="Times New Roman"/>
          <w:kern w:val="0"/>
          <w:lang w:val="tr-TR"/>
        </w:rPr>
        <w:t>Güvenliği İhtiyacı</w:t>
      </w:r>
    </w:p>
    <w:p w14:paraId="2F695C97" w14:textId="77777777" w:rsidR="00E60F98" w:rsidRPr="007720BB" w:rsidRDefault="00E60F98" w:rsidP="003C4A35">
      <w:p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Kan bağışı ve yardım platformları, kullanıcıların kişisel bilgilerini (ad, telefon numarası, konum) ve ilan bilgilerini saklar. Bu tür hassas verilerin güvenliğinin sağlanamaması, kötü niyetli kişilerin verilere erişmesine ve kullanıcıların zarar görmesine neden olabilir. Veri güvenliği ihtiyacı aşağıdaki nedenlerden kaynaklanmaktadır:</w:t>
      </w:r>
    </w:p>
    <w:p w14:paraId="7811D83B" w14:textId="77777777" w:rsidR="00E60F98" w:rsidRPr="007720BB" w:rsidRDefault="00E60F98" w:rsidP="003C4A35">
      <w:pPr>
        <w:numPr>
          <w:ilvl w:val="0"/>
          <w:numId w:val="20"/>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Kullanıcı Verilerinin Gizliliği</w:t>
      </w:r>
      <w:r w:rsidRPr="007720BB">
        <w:rPr>
          <w:rFonts w:ascii="Times New Roman" w:eastAsia="Times New Roman" w:hAnsi="Times New Roman"/>
          <w:kern w:val="0"/>
          <w:sz w:val="24"/>
          <w:szCs w:val="24"/>
          <w:lang w:eastAsia="tr-TR"/>
        </w:rPr>
        <w:t>: Kayıtlı kullanıcı bilgileri, yalnızca yetkilendirilmiş kişilerin erişimine açık olmalıdır.</w:t>
      </w:r>
    </w:p>
    <w:p w14:paraId="5FA1454B" w14:textId="77777777" w:rsidR="00E60F98" w:rsidRPr="007720BB" w:rsidRDefault="00E60F98" w:rsidP="003C4A35">
      <w:pPr>
        <w:numPr>
          <w:ilvl w:val="0"/>
          <w:numId w:val="20"/>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Veri Bütünlüğü</w:t>
      </w:r>
      <w:r w:rsidRPr="007720BB">
        <w:rPr>
          <w:rFonts w:ascii="Times New Roman" w:eastAsia="Times New Roman" w:hAnsi="Times New Roman"/>
          <w:kern w:val="0"/>
          <w:sz w:val="24"/>
          <w:szCs w:val="24"/>
          <w:lang w:eastAsia="tr-TR"/>
        </w:rPr>
        <w:t>: İlan verileri ve kullanıcı bilgileri değiştirilemez veya manipüle edilemez olmalıdır.</w:t>
      </w:r>
    </w:p>
    <w:p w14:paraId="2AF235D1" w14:textId="18E2D5E8" w:rsidR="00E60F98" w:rsidRPr="009436EE" w:rsidRDefault="00E60F98" w:rsidP="003C4A35">
      <w:pPr>
        <w:numPr>
          <w:ilvl w:val="0"/>
          <w:numId w:val="20"/>
        </w:numPr>
        <w:spacing w:before="100" w:beforeAutospacing="1" w:after="100" w:afterAutospacing="1" w:line="360" w:lineRule="auto"/>
        <w:jc w:val="both"/>
      </w:pPr>
      <w:r w:rsidRPr="001547B8">
        <w:rPr>
          <w:rFonts w:ascii="Times New Roman" w:eastAsia="Times New Roman" w:hAnsi="Times New Roman"/>
          <w:bCs/>
          <w:kern w:val="0"/>
          <w:sz w:val="24"/>
          <w:szCs w:val="24"/>
          <w:lang w:eastAsia="tr-TR"/>
        </w:rPr>
        <w:t>Kesintisiz Hizmet</w:t>
      </w:r>
      <w:r w:rsidRPr="001547B8">
        <w:rPr>
          <w:rFonts w:ascii="Times New Roman" w:eastAsia="Times New Roman" w:hAnsi="Times New Roman"/>
          <w:kern w:val="0"/>
          <w:sz w:val="24"/>
          <w:szCs w:val="24"/>
          <w:lang w:eastAsia="tr-TR"/>
        </w:rPr>
        <w:t>: Platformun siber saldırılar veya diğer dış etkenler nedeniyle kesintiye uğraması engellenmelidir.</w:t>
      </w:r>
    </w:p>
    <w:p w14:paraId="29074FB2" w14:textId="77777777" w:rsidR="00E60F98" w:rsidRPr="009436EE" w:rsidRDefault="00E60F98" w:rsidP="00E60F98">
      <w:pPr>
        <w:pStyle w:val="AltBaslkSau"/>
        <w:rPr>
          <w:lang w:val="tr-TR"/>
        </w:rPr>
      </w:pPr>
      <w:r>
        <w:rPr>
          <w:rFonts w:eastAsia="Times New Roman"/>
          <w:kern w:val="0"/>
        </w:rPr>
        <w:t>Güvenlik Riskleri ve Tehditler</w:t>
      </w:r>
    </w:p>
    <w:p w14:paraId="5F792930" w14:textId="77777777" w:rsidR="00E60F98" w:rsidRPr="007720BB" w:rsidRDefault="00E60F98" w:rsidP="003C4A35">
      <w:p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kern w:val="0"/>
          <w:sz w:val="24"/>
          <w:szCs w:val="24"/>
          <w:lang w:eastAsia="tr-TR"/>
        </w:rPr>
        <w:t>Projede ele alınan temel güvenlik riskleri şunlardır:</w:t>
      </w:r>
    </w:p>
    <w:p w14:paraId="462DECC1" w14:textId="77777777" w:rsidR="00E60F98" w:rsidRPr="007720BB" w:rsidRDefault="00E60F98" w:rsidP="003C4A35">
      <w:pPr>
        <w:numPr>
          <w:ilvl w:val="0"/>
          <w:numId w:val="21"/>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Yetkisiz Erişim</w:t>
      </w:r>
      <w:r w:rsidRPr="007720BB">
        <w:rPr>
          <w:rFonts w:ascii="Times New Roman" w:eastAsia="Times New Roman" w:hAnsi="Times New Roman"/>
          <w:kern w:val="0"/>
          <w:sz w:val="24"/>
          <w:szCs w:val="24"/>
          <w:lang w:eastAsia="tr-TR"/>
        </w:rPr>
        <w:t>: Kötü niyetli kişiler tarafından kullanıcı hesaplarına yetkisiz erişim sağlanabilir.</w:t>
      </w:r>
    </w:p>
    <w:p w14:paraId="6AE08B8A" w14:textId="77777777" w:rsidR="00E60F98" w:rsidRPr="007720BB" w:rsidRDefault="00E60F98" w:rsidP="003C4A35">
      <w:pPr>
        <w:numPr>
          <w:ilvl w:val="0"/>
          <w:numId w:val="21"/>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t>Veri Kaybı</w:t>
      </w:r>
      <w:r w:rsidRPr="007720BB">
        <w:rPr>
          <w:rFonts w:ascii="Times New Roman" w:eastAsia="Times New Roman" w:hAnsi="Times New Roman"/>
          <w:kern w:val="0"/>
          <w:sz w:val="24"/>
          <w:szCs w:val="24"/>
          <w:lang w:eastAsia="tr-TR"/>
        </w:rPr>
        <w:t>: Sistem hataları veya saldırılar nedeniyle kullanıcı ve sistem verileri kaybolabilir.</w:t>
      </w:r>
    </w:p>
    <w:p w14:paraId="43562EC2" w14:textId="6B11544B" w:rsidR="00E60F98" w:rsidRDefault="00E60F98" w:rsidP="003C4A35">
      <w:pPr>
        <w:numPr>
          <w:ilvl w:val="0"/>
          <w:numId w:val="21"/>
        </w:numPr>
        <w:spacing w:before="100" w:beforeAutospacing="1" w:after="100" w:afterAutospacing="1" w:line="360" w:lineRule="auto"/>
        <w:jc w:val="both"/>
        <w:rPr>
          <w:rFonts w:ascii="Times New Roman" w:eastAsia="Times New Roman" w:hAnsi="Times New Roman"/>
          <w:kern w:val="0"/>
          <w:sz w:val="24"/>
          <w:szCs w:val="24"/>
          <w:lang w:eastAsia="tr-TR"/>
        </w:rPr>
      </w:pPr>
      <w:r w:rsidRPr="007720BB">
        <w:rPr>
          <w:rFonts w:ascii="Times New Roman" w:eastAsia="Times New Roman" w:hAnsi="Times New Roman"/>
          <w:bCs/>
          <w:kern w:val="0"/>
          <w:sz w:val="24"/>
          <w:szCs w:val="24"/>
          <w:lang w:eastAsia="tr-TR"/>
        </w:rPr>
        <w:lastRenderedPageBreak/>
        <w:t>Siber Saldırılar</w:t>
      </w:r>
      <w:r w:rsidRPr="007720BB">
        <w:rPr>
          <w:rFonts w:ascii="Times New Roman" w:eastAsia="Times New Roman" w:hAnsi="Times New Roman"/>
          <w:kern w:val="0"/>
          <w:sz w:val="24"/>
          <w:szCs w:val="24"/>
          <w:lang w:eastAsia="tr-TR"/>
        </w:rPr>
        <w:t>: DDoS (Dağıtılmış Hizmet Engelleme) ve SQL enjeksiyon gibi saldırılar platformun çalışmasını etkileyebilir.</w:t>
      </w:r>
    </w:p>
    <w:p w14:paraId="12DBA7AD" w14:textId="77777777" w:rsidR="003C4A35" w:rsidRDefault="003C4A35" w:rsidP="003C4A35">
      <w:pPr>
        <w:spacing w:before="100" w:beforeAutospacing="1" w:after="100" w:afterAutospacing="1" w:line="360" w:lineRule="auto"/>
        <w:ind w:left="720"/>
        <w:jc w:val="both"/>
        <w:rPr>
          <w:rFonts w:ascii="Times New Roman" w:eastAsia="Times New Roman" w:hAnsi="Times New Roman"/>
          <w:kern w:val="0"/>
          <w:sz w:val="24"/>
          <w:szCs w:val="24"/>
          <w:lang w:eastAsia="tr-TR"/>
        </w:rPr>
      </w:pPr>
    </w:p>
    <w:p w14:paraId="5C4CAB9B" w14:textId="77777777" w:rsidR="00E60F98" w:rsidRPr="009436EE" w:rsidRDefault="00E60F98" w:rsidP="00E60F98">
      <w:pPr>
        <w:pStyle w:val="AltBaslkSau"/>
        <w:rPr>
          <w:lang w:val="tr-TR"/>
        </w:rPr>
      </w:pPr>
      <w:r>
        <w:t>Güvenlik Çözümleri ve Uygulamalar</w:t>
      </w:r>
    </w:p>
    <w:p w14:paraId="04603F11" w14:textId="77777777" w:rsidR="00E60F98" w:rsidRPr="009436EE" w:rsidRDefault="00E60F98" w:rsidP="004A5646">
      <w:pPr>
        <w:pStyle w:val="AnaParagrafYaziStiliSau"/>
      </w:pPr>
    </w:p>
    <w:p w14:paraId="7B6015E9" w14:textId="662B05D6" w:rsidR="00E60F98" w:rsidRPr="003C4A35" w:rsidRDefault="00A7538D" w:rsidP="003C4A35">
      <w:pPr>
        <w:pStyle w:val="AnaParagrafYaziStiliSau"/>
        <w:jc w:val="center"/>
        <w:rPr>
          <w:sz w:val="18"/>
          <w:szCs w:val="18"/>
        </w:rPr>
      </w:pPr>
      <w:r>
        <w:rPr>
          <w:sz w:val="18"/>
          <w:szCs w:val="18"/>
        </w:rPr>
        <w:t>Tablo 5</w:t>
      </w:r>
      <w:r w:rsidR="00E60F98" w:rsidRPr="003C4A35">
        <w:rPr>
          <w:sz w:val="18"/>
          <w:szCs w:val="18"/>
        </w:rPr>
        <w:t>.3. Risk Yönetimi Tablosu</w:t>
      </w:r>
    </w:p>
    <w:tbl>
      <w:tblPr>
        <w:tblStyle w:val="TableGrid"/>
        <w:tblW w:w="0" w:type="auto"/>
        <w:tblInd w:w="360" w:type="dxa"/>
        <w:tblLook w:val="04A0" w:firstRow="1" w:lastRow="0" w:firstColumn="1" w:lastColumn="0" w:noHBand="0" w:noVBand="1"/>
      </w:tblPr>
      <w:tblGrid>
        <w:gridCol w:w="866"/>
        <w:gridCol w:w="3180"/>
        <w:gridCol w:w="3804"/>
      </w:tblGrid>
      <w:tr w:rsidR="00E60F98" w:rsidRPr="007D42E3" w14:paraId="7152C54E" w14:textId="77777777" w:rsidTr="00583BB8">
        <w:tc>
          <w:tcPr>
            <w:tcW w:w="870" w:type="dxa"/>
          </w:tcPr>
          <w:p w14:paraId="30358854" w14:textId="77777777" w:rsidR="00E60F98" w:rsidRPr="001647DC" w:rsidRDefault="00E60F98" w:rsidP="001647DC">
            <w:pPr>
              <w:pStyle w:val="AnaParagrafYaziStiliSau"/>
              <w:jc w:val="center"/>
              <w:rPr>
                <w:sz w:val="18"/>
                <w:szCs w:val="18"/>
              </w:rPr>
            </w:pPr>
            <w:r w:rsidRPr="001647DC">
              <w:rPr>
                <w:sz w:val="18"/>
                <w:szCs w:val="18"/>
              </w:rPr>
              <w:t>İP No</w:t>
            </w:r>
          </w:p>
        </w:tc>
        <w:tc>
          <w:tcPr>
            <w:tcW w:w="3264" w:type="dxa"/>
          </w:tcPr>
          <w:p w14:paraId="10BBBB96" w14:textId="77777777" w:rsidR="00E60F98" w:rsidRPr="001647DC" w:rsidRDefault="00E60F98" w:rsidP="001647DC">
            <w:pPr>
              <w:pStyle w:val="AnaParagrafYaziStiliSau"/>
              <w:jc w:val="center"/>
              <w:rPr>
                <w:sz w:val="18"/>
                <w:szCs w:val="18"/>
              </w:rPr>
            </w:pPr>
            <w:r w:rsidRPr="001647DC">
              <w:rPr>
                <w:sz w:val="18"/>
                <w:szCs w:val="18"/>
              </w:rPr>
              <w:t>En Önemli Riskler</w:t>
            </w:r>
          </w:p>
        </w:tc>
        <w:tc>
          <w:tcPr>
            <w:tcW w:w="3942" w:type="dxa"/>
          </w:tcPr>
          <w:p w14:paraId="0D181E65" w14:textId="77777777" w:rsidR="00E60F98" w:rsidRPr="001647DC" w:rsidRDefault="00E60F98" w:rsidP="001647DC">
            <w:pPr>
              <w:pStyle w:val="AnaParagrafYaziStiliSau"/>
              <w:jc w:val="center"/>
              <w:rPr>
                <w:sz w:val="18"/>
                <w:szCs w:val="18"/>
              </w:rPr>
            </w:pPr>
            <w:r w:rsidRPr="001647DC">
              <w:rPr>
                <w:sz w:val="18"/>
                <w:szCs w:val="18"/>
              </w:rPr>
              <w:t>Risk Yönetimi (B Planı)</w:t>
            </w:r>
          </w:p>
        </w:tc>
      </w:tr>
      <w:tr w:rsidR="00E60F98" w:rsidRPr="007D42E3" w14:paraId="3A1BDDD2" w14:textId="77777777" w:rsidTr="00583BB8">
        <w:tc>
          <w:tcPr>
            <w:tcW w:w="870" w:type="dxa"/>
          </w:tcPr>
          <w:p w14:paraId="0F683F85" w14:textId="77777777" w:rsidR="00E60F98" w:rsidRPr="001647DC" w:rsidRDefault="00E60F98" w:rsidP="001647DC">
            <w:pPr>
              <w:pStyle w:val="AnaParagrafYaziStiliSau"/>
              <w:jc w:val="center"/>
              <w:rPr>
                <w:sz w:val="18"/>
                <w:szCs w:val="18"/>
              </w:rPr>
            </w:pPr>
            <w:r w:rsidRPr="001647DC">
              <w:rPr>
                <w:sz w:val="18"/>
                <w:szCs w:val="18"/>
              </w:rPr>
              <w:t>1</w:t>
            </w:r>
          </w:p>
        </w:tc>
        <w:tc>
          <w:tcPr>
            <w:tcW w:w="3264" w:type="dxa"/>
          </w:tcPr>
          <w:p w14:paraId="2D59804C" w14:textId="77777777" w:rsidR="00E60F98" w:rsidRPr="001647DC" w:rsidRDefault="00E60F98" w:rsidP="001647DC">
            <w:pPr>
              <w:pStyle w:val="AnaParagrafYaziStiliSau"/>
              <w:jc w:val="center"/>
              <w:rPr>
                <w:sz w:val="18"/>
                <w:szCs w:val="18"/>
              </w:rPr>
            </w:pPr>
            <w:r w:rsidRPr="001647DC">
              <w:rPr>
                <w:sz w:val="18"/>
                <w:szCs w:val="18"/>
              </w:rPr>
              <w:t>İlan oluşturma ve SMS gönderim problemleri: Kan bağışı ilanlarının oluşturulması veya SMS bildirimlerinin zamanında gönderilememesi.</w:t>
            </w:r>
          </w:p>
        </w:tc>
        <w:tc>
          <w:tcPr>
            <w:tcW w:w="3942" w:type="dxa"/>
          </w:tcPr>
          <w:p w14:paraId="5D9BB92D" w14:textId="77777777" w:rsidR="00E60F98" w:rsidRPr="001647DC" w:rsidRDefault="00E60F98" w:rsidP="001647DC">
            <w:pPr>
              <w:pStyle w:val="AnaParagrafYaziStiliSau"/>
              <w:jc w:val="center"/>
              <w:rPr>
                <w:sz w:val="18"/>
                <w:szCs w:val="18"/>
              </w:rPr>
            </w:pPr>
            <w:r w:rsidRPr="001647DC">
              <w:rPr>
                <w:sz w:val="18"/>
                <w:szCs w:val="18"/>
              </w:rPr>
              <w:t>SMS gönderimi için alternatif sağlayıcılar devreye alınır. SMS yerine, ilanlara web sitesi üzerinden anlık bildirim eklenir.</w:t>
            </w:r>
          </w:p>
        </w:tc>
      </w:tr>
      <w:tr w:rsidR="00E60F98" w:rsidRPr="007D42E3" w14:paraId="3E0FE6CE" w14:textId="77777777" w:rsidTr="00583BB8">
        <w:tc>
          <w:tcPr>
            <w:tcW w:w="870" w:type="dxa"/>
          </w:tcPr>
          <w:p w14:paraId="5A199F66" w14:textId="77777777" w:rsidR="00E60F98" w:rsidRPr="001647DC" w:rsidRDefault="00E60F98" w:rsidP="001647DC">
            <w:pPr>
              <w:pStyle w:val="AnaParagrafYaziStiliSau"/>
              <w:jc w:val="center"/>
              <w:rPr>
                <w:sz w:val="18"/>
                <w:szCs w:val="18"/>
              </w:rPr>
            </w:pPr>
            <w:r w:rsidRPr="001647DC">
              <w:rPr>
                <w:sz w:val="18"/>
                <w:szCs w:val="18"/>
              </w:rPr>
              <w:t>2</w:t>
            </w:r>
          </w:p>
        </w:tc>
        <w:tc>
          <w:tcPr>
            <w:tcW w:w="3264" w:type="dxa"/>
          </w:tcPr>
          <w:p w14:paraId="2404EB4A" w14:textId="77777777" w:rsidR="00E60F98" w:rsidRPr="001647DC" w:rsidRDefault="00E60F98" w:rsidP="001647DC">
            <w:pPr>
              <w:pStyle w:val="AnaParagrafYaziStiliSau"/>
              <w:jc w:val="center"/>
              <w:rPr>
                <w:sz w:val="18"/>
                <w:szCs w:val="18"/>
              </w:rPr>
            </w:pPr>
            <w:r w:rsidRPr="001647DC">
              <w:rPr>
                <w:sz w:val="18"/>
                <w:szCs w:val="18"/>
              </w:rPr>
              <w:t>Veri kaybı ve raporlama problemleri: Kullanıcı verilerinin eksik kaydedilmesi veya raporlama modülünün çalışmaması.</w:t>
            </w:r>
          </w:p>
        </w:tc>
        <w:tc>
          <w:tcPr>
            <w:tcW w:w="3942" w:type="dxa"/>
          </w:tcPr>
          <w:p w14:paraId="6BC34A8D" w14:textId="77777777" w:rsidR="00E60F98" w:rsidRPr="001647DC" w:rsidRDefault="00E60F98" w:rsidP="001647DC">
            <w:pPr>
              <w:pStyle w:val="AnaParagrafYaziStiliSau"/>
              <w:jc w:val="center"/>
              <w:rPr>
                <w:sz w:val="18"/>
                <w:szCs w:val="18"/>
              </w:rPr>
            </w:pPr>
            <w:r w:rsidRPr="001647DC">
              <w:rPr>
                <w:sz w:val="18"/>
                <w:szCs w:val="18"/>
              </w:rPr>
              <w:t>Günlük yedekleme sistemi devreye alınır. Veri kaybı durumunda yedeklerden geri yükleme yapılır. Raporlama sorunlarında, gerekli analizler manuel olarak yapılır.</w:t>
            </w:r>
          </w:p>
        </w:tc>
      </w:tr>
      <w:tr w:rsidR="00E60F98" w:rsidRPr="007D42E3" w14:paraId="3832FDED" w14:textId="77777777" w:rsidTr="00583BB8">
        <w:tc>
          <w:tcPr>
            <w:tcW w:w="870" w:type="dxa"/>
          </w:tcPr>
          <w:p w14:paraId="03162FC0" w14:textId="77777777" w:rsidR="00E60F98" w:rsidRPr="001647DC" w:rsidRDefault="00E60F98" w:rsidP="001647DC">
            <w:pPr>
              <w:pStyle w:val="AnaParagrafYaziStiliSau"/>
              <w:jc w:val="center"/>
              <w:rPr>
                <w:sz w:val="18"/>
                <w:szCs w:val="18"/>
              </w:rPr>
            </w:pPr>
            <w:r w:rsidRPr="001647DC">
              <w:rPr>
                <w:sz w:val="18"/>
                <w:szCs w:val="18"/>
              </w:rPr>
              <w:t>3</w:t>
            </w:r>
          </w:p>
        </w:tc>
        <w:tc>
          <w:tcPr>
            <w:tcW w:w="3264" w:type="dxa"/>
          </w:tcPr>
          <w:p w14:paraId="05329419" w14:textId="77777777" w:rsidR="00E60F98" w:rsidRPr="001647DC" w:rsidRDefault="00E60F98" w:rsidP="001647DC">
            <w:pPr>
              <w:pStyle w:val="AnaParagrafYaziStiliSau"/>
              <w:jc w:val="center"/>
              <w:rPr>
                <w:sz w:val="18"/>
                <w:szCs w:val="18"/>
              </w:rPr>
            </w:pPr>
            <w:r w:rsidRPr="001647DC">
              <w:rPr>
                <w:sz w:val="18"/>
                <w:szCs w:val="18"/>
              </w:rPr>
              <w:t>Puan ve mağaza sistemi hataları: Puanların yanlış tanımlanması veya mağaza sisteminde teknik aksaklıklar yaşanması.</w:t>
            </w:r>
          </w:p>
        </w:tc>
        <w:tc>
          <w:tcPr>
            <w:tcW w:w="3942" w:type="dxa"/>
          </w:tcPr>
          <w:p w14:paraId="0068312B" w14:textId="77777777" w:rsidR="00E60F98" w:rsidRPr="001647DC" w:rsidRDefault="00E60F98" w:rsidP="001647DC">
            <w:pPr>
              <w:pStyle w:val="AnaParagrafYaziStiliSau"/>
              <w:jc w:val="center"/>
              <w:rPr>
                <w:sz w:val="18"/>
                <w:szCs w:val="18"/>
              </w:rPr>
            </w:pPr>
            <w:r w:rsidRPr="001647DC">
              <w:rPr>
                <w:sz w:val="18"/>
                <w:szCs w:val="18"/>
              </w:rPr>
              <w:t>Puan işlemleri için manuel düzenleme yetkisi verilir. Mağaza işlemleri için ek test süreçleri uygulanarak hatalar erken tespit edilir.</w:t>
            </w:r>
          </w:p>
        </w:tc>
      </w:tr>
      <w:tr w:rsidR="00E60F98" w:rsidRPr="007D42E3" w14:paraId="21FD0DBC" w14:textId="77777777" w:rsidTr="00583BB8">
        <w:tc>
          <w:tcPr>
            <w:tcW w:w="870" w:type="dxa"/>
          </w:tcPr>
          <w:p w14:paraId="17444A57" w14:textId="77777777" w:rsidR="00E60F98" w:rsidRPr="001647DC" w:rsidRDefault="00E60F98" w:rsidP="001647DC">
            <w:pPr>
              <w:pStyle w:val="AnaParagrafYaziStiliSau"/>
              <w:jc w:val="center"/>
              <w:rPr>
                <w:sz w:val="18"/>
                <w:szCs w:val="18"/>
              </w:rPr>
            </w:pPr>
            <w:r w:rsidRPr="001647DC">
              <w:rPr>
                <w:sz w:val="18"/>
                <w:szCs w:val="18"/>
              </w:rPr>
              <w:t>4</w:t>
            </w:r>
          </w:p>
        </w:tc>
        <w:tc>
          <w:tcPr>
            <w:tcW w:w="3264" w:type="dxa"/>
          </w:tcPr>
          <w:p w14:paraId="31E4B363" w14:textId="77777777" w:rsidR="00E60F98" w:rsidRPr="001647DC" w:rsidRDefault="00E60F98" w:rsidP="001647DC">
            <w:pPr>
              <w:pStyle w:val="AnaParagrafYaziStiliSau"/>
              <w:jc w:val="center"/>
              <w:rPr>
                <w:sz w:val="18"/>
                <w:szCs w:val="18"/>
              </w:rPr>
            </w:pPr>
            <w:r w:rsidRPr="001647DC">
              <w:rPr>
                <w:sz w:val="18"/>
                <w:szCs w:val="18"/>
              </w:rPr>
              <w:t>Kullanıcı kayıt ve doğrulama sorunları: Telefon numarası doğrulamasında teknik aksaklıklar yaşanması.</w:t>
            </w:r>
          </w:p>
        </w:tc>
        <w:tc>
          <w:tcPr>
            <w:tcW w:w="3942" w:type="dxa"/>
          </w:tcPr>
          <w:p w14:paraId="2DC2B741" w14:textId="77777777" w:rsidR="00E60F98" w:rsidRPr="001647DC" w:rsidRDefault="00E60F98" w:rsidP="001647DC">
            <w:pPr>
              <w:pStyle w:val="AnaParagrafYaziStiliSau"/>
              <w:jc w:val="center"/>
              <w:rPr>
                <w:sz w:val="18"/>
                <w:szCs w:val="18"/>
              </w:rPr>
            </w:pPr>
            <w:r w:rsidRPr="001647DC">
              <w:rPr>
                <w:sz w:val="18"/>
                <w:szCs w:val="18"/>
              </w:rPr>
              <w:t>Telefon doğrulama başarısız olursa, e-posta doğrulaması eklenir. Kullanıcılar giriş sırasında CAPTCHA veya güvenlik soruları ile doğrulanabilir.</w:t>
            </w:r>
          </w:p>
        </w:tc>
      </w:tr>
    </w:tbl>
    <w:p w14:paraId="0404A5F7" w14:textId="77777777" w:rsidR="00E60F98" w:rsidRDefault="00E60F98" w:rsidP="004A5646">
      <w:pPr>
        <w:pStyle w:val="AnaParagrafYaziStiliSau"/>
      </w:pPr>
    </w:p>
    <w:p w14:paraId="0C5D7B18" w14:textId="6F7CFB2D" w:rsidR="00E60F98" w:rsidRPr="009436EE" w:rsidRDefault="00E60F98" w:rsidP="004A5646">
      <w:pPr>
        <w:pStyle w:val="AnaParagrafYaziStiliSau"/>
      </w:pPr>
      <w:r w:rsidRPr="001217A4">
        <w:t>Projede yukarıdaki tehditlere karşı çeşitli güvenlik önlemleri uygulanmıştır</w:t>
      </w:r>
      <w:r w:rsidRPr="007720BB">
        <w:t>:</w:t>
      </w:r>
    </w:p>
    <w:p w14:paraId="79480B27" w14:textId="77777777" w:rsidR="00E60F98" w:rsidRPr="009436EE" w:rsidRDefault="00E60F98" w:rsidP="004A5646">
      <w:pPr>
        <w:pStyle w:val="AnaParagrafYaziStiliSau"/>
      </w:pPr>
    </w:p>
    <w:p w14:paraId="5BE0C34A" w14:textId="77777777" w:rsidR="00E60F98" w:rsidRPr="009436EE" w:rsidRDefault="00E60F98" w:rsidP="00E60F98">
      <w:pPr>
        <w:pStyle w:val="IkincilAltBaslikSau"/>
        <w:rPr>
          <w:lang w:val="tr-TR"/>
        </w:rPr>
      </w:pPr>
      <w:r w:rsidRPr="009436EE">
        <w:rPr>
          <w:lang w:val="tr-TR"/>
        </w:rPr>
        <w:t xml:space="preserve"> </w:t>
      </w:r>
      <w:r>
        <w:rPr>
          <w:lang w:val="tr-TR"/>
        </w:rPr>
        <w:t>Yetkisiz erişim koruması</w:t>
      </w:r>
    </w:p>
    <w:p w14:paraId="58B0CBEB" w14:textId="77777777" w:rsidR="00E60F98" w:rsidRPr="001217A4" w:rsidRDefault="00E60F98" w:rsidP="004A5646">
      <w:pPr>
        <w:pStyle w:val="AnaParagrafYaziStiliSau"/>
      </w:pPr>
    </w:p>
    <w:p w14:paraId="118BCEA4" w14:textId="77777777" w:rsidR="00E60F98" w:rsidRPr="001217A4" w:rsidRDefault="00E60F98" w:rsidP="00E60F98">
      <w:pPr>
        <w:pStyle w:val="ListParagraph"/>
        <w:numPr>
          <w:ilvl w:val="0"/>
          <w:numId w:val="15"/>
        </w:numPr>
        <w:spacing w:after="0" w:line="360" w:lineRule="auto"/>
        <w:rPr>
          <w:rFonts w:ascii="Times New Roman" w:eastAsia="Times New Roman" w:hAnsi="Times New Roman"/>
          <w:kern w:val="0"/>
          <w:sz w:val="24"/>
          <w:szCs w:val="24"/>
          <w:lang w:eastAsia="tr-TR"/>
        </w:rPr>
      </w:pPr>
      <w:r w:rsidRPr="001217A4">
        <w:rPr>
          <w:rFonts w:ascii="Times New Roman" w:eastAsia="Times New Roman" w:hAnsi="Times New Roman"/>
          <w:bCs/>
          <w:kern w:val="0"/>
          <w:sz w:val="24"/>
          <w:szCs w:val="24"/>
          <w:lang w:eastAsia="tr-TR"/>
        </w:rPr>
        <w:t>Kimlik Doğrulama</w:t>
      </w:r>
      <w:r w:rsidRPr="001217A4">
        <w:rPr>
          <w:rFonts w:ascii="Times New Roman" w:eastAsia="Times New Roman" w:hAnsi="Times New Roman"/>
          <w:kern w:val="0"/>
          <w:sz w:val="24"/>
          <w:szCs w:val="24"/>
          <w:lang w:eastAsia="tr-TR"/>
        </w:rPr>
        <w:t>: Kullanıcılar, SMS ile doğrulama yapılarak platforma erişim sağlayabilir.</w:t>
      </w:r>
    </w:p>
    <w:p w14:paraId="3B831C01" w14:textId="6C154E1E" w:rsidR="00E60F98" w:rsidRDefault="00E60F98" w:rsidP="004A5646">
      <w:pPr>
        <w:pStyle w:val="AnaParagrafYaziStiliSau"/>
        <w:numPr>
          <w:ilvl w:val="0"/>
          <w:numId w:val="15"/>
        </w:numPr>
      </w:pPr>
      <w:r w:rsidRPr="001217A4">
        <w:rPr>
          <w:bCs/>
        </w:rPr>
        <w:t>Şifreleme</w:t>
      </w:r>
      <w:r w:rsidRPr="001217A4">
        <w:t>: Kullanıcı parolaları ve verileri, AES-256 gibi modern şifreleme algoritmaları ile korunmaktadır.</w:t>
      </w:r>
    </w:p>
    <w:p w14:paraId="0862D661" w14:textId="77777777" w:rsidR="001547B8" w:rsidRPr="001217A4" w:rsidRDefault="001547B8" w:rsidP="004A5646">
      <w:pPr>
        <w:pStyle w:val="AnaParagrafYaziStiliSau"/>
      </w:pPr>
    </w:p>
    <w:p w14:paraId="2FD63592" w14:textId="77777777" w:rsidR="00E60F98" w:rsidRPr="001217A4" w:rsidRDefault="00E60F98" w:rsidP="00E60F98">
      <w:pPr>
        <w:pStyle w:val="IkincilAltBaslikSau"/>
        <w:rPr>
          <w:szCs w:val="24"/>
          <w:lang w:val="tr-TR"/>
        </w:rPr>
      </w:pPr>
      <w:r w:rsidRPr="001217A4">
        <w:rPr>
          <w:szCs w:val="24"/>
          <w:lang w:val="tr-TR"/>
        </w:rPr>
        <w:t xml:space="preserve"> Veri kaybını önleme</w:t>
      </w:r>
    </w:p>
    <w:p w14:paraId="47D1E866" w14:textId="77777777" w:rsidR="00E60F98" w:rsidRPr="001217A4" w:rsidRDefault="00E60F98" w:rsidP="004A5646">
      <w:pPr>
        <w:pStyle w:val="AnaParagrafYaziStiliSau"/>
      </w:pPr>
    </w:p>
    <w:p w14:paraId="5ACD5A09" w14:textId="77777777" w:rsidR="00E60F98" w:rsidRPr="001217A4" w:rsidRDefault="00E60F98" w:rsidP="00E60F98">
      <w:pPr>
        <w:pStyle w:val="ListParagraph"/>
        <w:numPr>
          <w:ilvl w:val="0"/>
          <w:numId w:val="15"/>
        </w:numPr>
        <w:spacing w:after="0" w:line="360" w:lineRule="auto"/>
        <w:rPr>
          <w:rFonts w:ascii="Times New Roman" w:eastAsia="Times New Roman" w:hAnsi="Times New Roman"/>
          <w:kern w:val="0"/>
          <w:sz w:val="24"/>
          <w:szCs w:val="24"/>
          <w:lang w:eastAsia="tr-TR"/>
        </w:rPr>
      </w:pPr>
      <w:r w:rsidRPr="001217A4">
        <w:rPr>
          <w:rFonts w:ascii="Times New Roman" w:eastAsia="Times New Roman" w:hAnsi="Times New Roman"/>
          <w:bCs/>
          <w:kern w:val="0"/>
          <w:sz w:val="24"/>
          <w:szCs w:val="24"/>
          <w:lang w:eastAsia="tr-TR"/>
        </w:rPr>
        <w:t>Yedekleme</w:t>
      </w:r>
      <w:r w:rsidRPr="001217A4">
        <w:rPr>
          <w:rFonts w:ascii="Times New Roman" w:eastAsia="Times New Roman" w:hAnsi="Times New Roman"/>
          <w:kern w:val="0"/>
          <w:sz w:val="24"/>
          <w:szCs w:val="24"/>
          <w:lang w:eastAsia="tr-TR"/>
        </w:rPr>
        <w:t>: Veritabanı verileri günlük olarak yedeklenmektedir. Yedekler, ayrı bir sunucuda saklanarak fiziksel saldırılara karşı korunmuştur.</w:t>
      </w:r>
    </w:p>
    <w:p w14:paraId="1303E1F7" w14:textId="77777777" w:rsidR="00E60F98" w:rsidRDefault="00E60F98" w:rsidP="004A5646">
      <w:pPr>
        <w:pStyle w:val="AnaParagrafYaziStiliSau"/>
        <w:numPr>
          <w:ilvl w:val="0"/>
          <w:numId w:val="15"/>
        </w:numPr>
      </w:pPr>
      <w:r w:rsidRPr="001217A4">
        <w:rPr>
          <w:bCs/>
        </w:rPr>
        <w:t>Hata Toleransı</w:t>
      </w:r>
      <w:r w:rsidRPr="001217A4">
        <w:t>: Sistem hataları durumunda verilerin hızlıca geri yüklenebilmesi için RAID (Redundant Array of Independent Disks) teknolojisi kullanılmaktadır</w:t>
      </w:r>
    </w:p>
    <w:p w14:paraId="4878A5DB" w14:textId="7DE8FDC3" w:rsidR="00E60F98" w:rsidRDefault="00E60F98" w:rsidP="00E60F98">
      <w:pPr>
        <w:pStyle w:val="IkincilAltBaslikSau"/>
        <w:rPr>
          <w:szCs w:val="24"/>
        </w:rPr>
      </w:pPr>
      <w:r w:rsidRPr="001217A4">
        <w:rPr>
          <w:szCs w:val="24"/>
        </w:rPr>
        <w:t>Siber saldırılara karşı koruma</w:t>
      </w:r>
    </w:p>
    <w:p w14:paraId="6E5C23FD" w14:textId="77777777" w:rsidR="001547B8" w:rsidRPr="001547B8" w:rsidRDefault="001547B8" w:rsidP="004A5646">
      <w:pPr>
        <w:pStyle w:val="AnaParagrafYaziStiliSau"/>
      </w:pPr>
    </w:p>
    <w:p w14:paraId="577FA17E" w14:textId="77777777" w:rsidR="00E60F98" w:rsidRPr="001217A4" w:rsidRDefault="00E60F98" w:rsidP="003C4A35">
      <w:pPr>
        <w:pStyle w:val="ListParagraph"/>
        <w:numPr>
          <w:ilvl w:val="0"/>
          <w:numId w:val="15"/>
        </w:numPr>
        <w:spacing w:after="0" w:line="360" w:lineRule="auto"/>
        <w:jc w:val="both"/>
        <w:rPr>
          <w:rFonts w:ascii="Times New Roman" w:eastAsia="Times New Roman" w:hAnsi="Times New Roman"/>
          <w:kern w:val="0"/>
          <w:sz w:val="24"/>
          <w:szCs w:val="24"/>
          <w:lang w:eastAsia="tr-TR"/>
        </w:rPr>
      </w:pPr>
      <w:r w:rsidRPr="001217A4">
        <w:rPr>
          <w:rFonts w:ascii="Times New Roman" w:eastAsia="Times New Roman" w:hAnsi="Times New Roman"/>
          <w:bCs/>
          <w:kern w:val="0"/>
          <w:sz w:val="24"/>
          <w:szCs w:val="24"/>
          <w:lang w:eastAsia="tr-TR"/>
        </w:rPr>
        <w:t>Web Güvenlik Duvarı (WAF)</w:t>
      </w:r>
      <w:r w:rsidRPr="001217A4">
        <w:rPr>
          <w:rFonts w:ascii="Times New Roman" w:eastAsia="Times New Roman" w:hAnsi="Times New Roman"/>
          <w:kern w:val="0"/>
          <w:sz w:val="24"/>
          <w:szCs w:val="24"/>
          <w:lang w:eastAsia="tr-TR"/>
        </w:rPr>
        <w:t>: SQL enjeksiyon, XSS (Cross-Site Scripting) gibi saldırıları önlemek için web güvenlik duvarı kullanılmıştır.</w:t>
      </w:r>
    </w:p>
    <w:p w14:paraId="56633DEE" w14:textId="77777777" w:rsidR="00E60F98" w:rsidRDefault="00E60F98" w:rsidP="003C4A35">
      <w:pPr>
        <w:pStyle w:val="AnaParagrafYaziStiliSau"/>
        <w:numPr>
          <w:ilvl w:val="0"/>
          <w:numId w:val="15"/>
        </w:numPr>
      </w:pPr>
      <w:r w:rsidRPr="001217A4">
        <w:rPr>
          <w:bCs/>
        </w:rPr>
        <w:t>Trafik İzleme ve DDoS Koruması</w:t>
      </w:r>
      <w:r w:rsidRPr="001217A4">
        <w:t>: Sistem, trafiği izleyen ve olağan dışı davranışları tespit eden bir izleme mekanizması ile korunmaktadır.</w:t>
      </w:r>
    </w:p>
    <w:p w14:paraId="384BC787" w14:textId="77777777" w:rsidR="00534779" w:rsidRPr="001217A4" w:rsidRDefault="00534779" w:rsidP="004A5646">
      <w:pPr>
        <w:pStyle w:val="AnaParagrafYaziStiliSau"/>
      </w:pPr>
    </w:p>
    <w:p w14:paraId="4E324761" w14:textId="77777777" w:rsidR="00E60F98" w:rsidRDefault="00E60F98" w:rsidP="00534779">
      <w:pPr>
        <w:pStyle w:val="AltBaslkSau"/>
      </w:pPr>
      <w:r>
        <w:t xml:space="preserve">Güvenlik </w:t>
      </w:r>
      <w:r w:rsidR="00534779">
        <w:t>T</w:t>
      </w:r>
      <w:r>
        <w:t>estleri</w:t>
      </w:r>
    </w:p>
    <w:p w14:paraId="79E93D0F" w14:textId="77777777" w:rsidR="00E60F98" w:rsidRPr="00537C1B" w:rsidRDefault="00E60F98" w:rsidP="00E60F98">
      <w:pPr>
        <w:spacing w:before="100" w:beforeAutospacing="1" w:after="100" w:afterAutospacing="1" w:line="360" w:lineRule="auto"/>
        <w:rPr>
          <w:rFonts w:ascii="Times New Roman" w:eastAsia="Times New Roman" w:hAnsi="Times New Roman"/>
          <w:kern w:val="0"/>
          <w:sz w:val="24"/>
          <w:szCs w:val="24"/>
          <w:lang w:eastAsia="tr-TR"/>
        </w:rPr>
      </w:pPr>
      <w:r w:rsidRPr="00537C1B">
        <w:rPr>
          <w:rFonts w:ascii="Times New Roman" w:eastAsia="Times New Roman" w:hAnsi="Times New Roman"/>
          <w:kern w:val="0"/>
          <w:sz w:val="24"/>
          <w:szCs w:val="24"/>
          <w:lang w:eastAsia="tr-TR"/>
        </w:rPr>
        <w:t>Sistemin güvenliğini sağlamak için kapsamlı testler yapılmıştır:</w:t>
      </w:r>
    </w:p>
    <w:p w14:paraId="03D86D14" w14:textId="77777777" w:rsidR="00E60F98" w:rsidRPr="00537C1B" w:rsidRDefault="00E60F98" w:rsidP="00534779">
      <w:pPr>
        <w:spacing w:before="100" w:beforeAutospacing="1" w:after="100" w:afterAutospacing="1" w:line="360" w:lineRule="auto"/>
        <w:rPr>
          <w:rFonts w:ascii="Times New Roman" w:eastAsia="Times New Roman" w:hAnsi="Times New Roman"/>
          <w:kern w:val="0"/>
          <w:sz w:val="24"/>
          <w:szCs w:val="24"/>
          <w:lang w:eastAsia="tr-TR"/>
        </w:rPr>
      </w:pPr>
      <w:r>
        <w:rPr>
          <w:rFonts w:ascii="Times New Roman" w:eastAsia="Times New Roman" w:hAnsi="Times New Roman"/>
          <w:bCs/>
          <w:kern w:val="0"/>
          <w:sz w:val="24"/>
          <w:szCs w:val="24"/>
          <w:lang w:eastAsia="tr-TR"/>
        </w:rPr>
        <w:t xml:space="preserve">1. </w:t>
      </w:r>
      <w:r w:rsidRPr="00537C1B">
        <w:rPr>
          <w:rFonts w:ascii="Times New Roman" w:eastAsia="Times New Roman" w:hAnsi="Times New Roman"/>
          <w:bCs/>
          <w:kern w:val="0"/>
          <w:sz w:val="24"/>
          <w:szCs w:val="24"/>
          <w:lang w:eastAsia="tr-TR"/>
        </w:rPr>
        <w:t>Penetrasyon Testleri</w:t>
      </w:r>
      <w:r w:rsidRPr="00537C1B">
        <w:rPr>
          <w:rFonts w:ascii="Times New Roman" w:eastAsia="Times New Roman" w:hAnsi="Times New Roman"/>
          <w:kern w:val="0"/>
          <w:sz w:val="24"/>
          <w:szCs w:val="24"/>
          <w:lang w:eastAsia="tr-TR"/>
        </w:rPr>
        <w:t>: Sistemin açıkları tespit edilerek düzeltilmiştir.</w:t>
      </w:r>
    </w:p>
    <w:p w14:paraId="20DD38DD" w14:textId="77777777" w:rsidR="00E60F98" w:rsidRPr="00E60F98" w:rsidRDefault="00E60F98" w:rsidP="00E60F98">
      <w:pPr>
        <w:pStyle w:val="ListParagraph"/>
        <w:numPr>
          <w:ilvl w:val="0"/>
          <w:numId w:val="3"/>
        </w:numPr>
        <w:spacing w:before="100" w:beforeAutospacing="1" w:after="100" w:afterAutospacing="1" w:line="360" w:lineRule="auto"/>
        <w:rPr>
          <w:rFonts w:ascii="Times New Roman" w:eastAsia="Times New Roman" w:hAnsi="Times New Roman"/>
          <w:kern w:val="0"/>
          <w:sz w:val="24"/>
          <w:szCs w:val="24"/>
          <w:lang w:eastAsia="tr-TR"/>
        </w:rPr>
      </w:pPr>
      <w:r w:rsidRPr="00E60F98">
        <w:rPr>
          <w:rFonts w:ascii="Times New Roman" w:eastAsia="Times New Roman" w:hAnsi="Times New Roman"/>
          <w:bCs/>
          <w:kern w:val="0"/>
          <w:sz w:val="24"/>
          <w:szCs w:val="24"/>
          <w:lang w:eastAsia="tr-TR"/>
        </w:rPr>
        <w:t>Yük Testleri</w:t>
      </w:r>
      <w:r w:rsidRPr="00E60F98">
        <w:rPr>
          <w:rFonts w:ascii="Times New Roman" w:eastAsia="Times New Roman" w:hAnsi="Times New Roman"/>
          <w:kern w:val="0"/>
          <w:sz w:val="24"/>
          <w:szCs w:val="24"/>
          <w:lang w:eastAsia="tr-TR"/>
        </w:rPr>
        <w:t>: Platform, yüksek kullanıcı sayısında veri güvenliği açısından test edilmiştir.</w:t>
      </w:r>
    </w:p>
    <w:p w14:paraId="2FF20E9C" w14:textId="163B735F" w:rsidR="00E60F98" w:rsidRDefault="00E60F98" w:rsidP="004A5646">
      <w:pPr>
        <w:numPr>
          <w:ilvl w:val="0"/>
          <w:numId w:val="3"/>
        </w:numPr>
        <w:spacing w:before="100" w:beforeAutospacing="1" w:after="100" w:afterAutospacing="1" w:line="360" w:lineRule="auto"/>
      </w:pPr>
      <w:r w:rsidRPr="001547B8">
        <w:rPr>
          <w:rFonts w:ascii="Times New Roman" w:eastAsia="Times New Roman" w:hAnsi="Times New Roman"/>
          <w:bCs/>
          <w:kern w:val="0"/>
          <w:sz w:val="24"/>
          <w:szCs w:val="24"/>
          <w:lang w:eastAsia="tr-TR"/>
        </w:rPr>
        <w:t>Veri Manipülasyon Testleri</w:t>
      </w:r>
      <w:r w:rsidRPr="001547B8">
        <w:rPr>
          <w:rFonts w:ascii="Times New Roman" w:eastAsia="Times New Roman" w:hAnsi="Times New Roman"/>
          <w:kern w:val="0"/>
          <w:sz w:val="24"/>
          <w:szCs w:val="24"/>
          <w:lang w:eastAsia="tr-TR"/>
        </w:rPr>
        <w:t>: Veritabanında değişiklik yapmaya yönelik kötü niyetli girişimler simüle edilmiş ve sistemin dayanıklılığı değerlendirilmiştir.</w:t>
      </w:r>
    </w:p>
    <w:p w14:paraId="74273336" w14:textId="77777777" w:rsidR="00537C1B" w:rsidRPr="00537C1B" w:rsidRDefault="00537C1B" w:rsidP="003C4530">
      <w:pPr>
        <w:pStyle w:val="Heading3"/>
        <w:rPr>
          <w:lang w:eastAsia="tr-TR"/>
        </w:rPr>
      </w:pPr>
      <w:r w:rsidRPr="00537C1B">
        <w:rPr>
          <w:rStyle w:val="Strong"/>
          <w:b/>
          <w:bCs/>
          <w:szCs w:val="24"/>
        </w:rPr>
        <w:t>5</w:t>
      </w:r>
      <w:r w:rsidR="00E60F98">
        <w:rPr>
          <w:rStyle w:val="Strong"/>
          <w:b/>
          <w:bCs/>
          <w:szCs w:val="24"/>
        </w:rPr>
        <w:t>.</w:t>
      </w:r>
      <w:r w:rsidR="00534779">
        <w:rPr>
          <w:rStyle w:val="Strong"/>
          <w:b/>
          <w:bCs/>
          <w:szCs w:val="24"/>
        </w:rPr>
        <w:t>5</w:t>
      </w:r>
      <w:r w:rsidRPr="00537C1B">
        <w:rPr>
          <w:rStyle w:val="Strong"/>
          <w:b/>
          <w:bCs/>
          <w:szCs w:val="24"/>
        </w:rPr>
        <w:t>. Elde Edilen Sonuçlar</w:t>
      </w:r>
    </w:p>
    <w:p w14:paraId="1EE495D5" w14:textId="77777777" w:rsidR="00537C1B" w:rsidRPr="00537C1B" w:rsidRDefault="00537C1B" w:rsidP="00537C1B">
      <w:pPr>
        <w:pStyle w:val="NormalWeb"/>
        <w:spacing w:line="360" w:lineRule="auto"/>
      </w:pPr>
      <w:r w:rsidRPr="00537C1B">
        <w:t>Projenin geliştirilmesi ve uygulanması sonucunda aşağıdaki sonuçlara ulaşılmıştır:</w:t>
      </w:r>
    </w:p>
    <w:p w14:paraId="4254BF8E" w14:textId="77777777" w:rsidR="00537C1B" w:rsidRPr="00537C1B" w:rsidRDefault="00537C1B" w:rsidP="008B33E0">
      <w:pPr>
        <w:pStyle w:val="NormalWeb"/>
        <w:numPr>
          <w:ilvl w:val="0"/>
          <w:numId w:val="22"/>
        </w:numPr>
        <w:spacing w:line="360" w:lineRule="auto"/>
      </w:pPr>
      <w:r w:rsidRPr="00537C1B">
        <w:rPr>
          <w:rStyle w:val="Strong"/>
          <w:b w:val="0"/>
        </w:rPr>
        <w:t>Dijitalleşme ve Hız</w:t>
      </w:r>
      <w:r w:rsidRPr="00537C1B">
        <w:t>:</w:t>
      </w:r>
    </w:p>
    <w:p w14:paraId="484586BF" w14:textId="77777777" w:rsidR="00537C1B" w:rsidRPr="00537C1B" w:rsidRDefault="00537C1B" w:rsidP="008B33E0">
      <w:pPr>
        <w:numPr>
          <w:ilvl w:val="1"/>
          <w:numId w:val="22"/>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Platform, bağışçıların hızlı bir şekilde ihtiyaç sahipleriyle buluşmasını sağlamıştır.</w:t>
      </w:r>
    </w:p>
    <w:p w14:paraId="2E4F3743" w14:textId="77777777" w:rsidR="00537C1B" w:rsidRPr="00537C1B" w:rsidRDefault="00537C1B" w:rsidP="008B33E0">
      <w:pPr>
        <w:numPr>
          <w:ilvl w:val="1"/>
          <w:numId w:val="22"/>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İlan bildirimleri sayesinde bağış çağrıları ortalama 5 saniye içerisinde hedef kullanıcıya ulaşmıştır.</w:t>
      </w:r>
    </w:p>
    <w:p w14:paraId="3007D211" w14:textId="77777777" w:rsidR="00537C1B" w:rsidRPr="00537C1B" w:rsidRDefault="00537C1B" w:rsidP="008B33E0">
      <w:pPr>
        <w:pStyle w:val="NormalWeb"/>
        <w:numPr>
          <w:ilvl w:val="0"/>
          <w:numId w:val="22"/>
        </w:numPr>
        <w:spacing w:line="360" w:lineRule="auto"/>
      </w:pPr>
      <w:r w:rsidRPr="00537C1B">
        <w:rPr>
          <w:rStyle w:val="Strong"/>
          <w:b w:val="0"/>
        </w:rPr>
        <w:t>Kullanıcı Memnuniyeti</w:t>
      </w:r>
      <w:r w:rsidRPr="00537C1B">
        <w:t>:</w:t>
      </w:r>
    </w:p>
    <w:p w14:paraId="3712B004" w14:textId="77777777" w:rsidR="00537C1B" w:rsidRPr="00537C1B" w:rsidRDefault="00537C1B" w:rsidP="008B33E0">
      <w:pPr>
        <w:numPr>
          <w:ilvl w:val="1"/>
          <w:numId w:val="22"/>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lastRenderedPageBreak/>
        <w:t>Platformun kullanıcı dostu arayüzü ve kolay erişim özellikleri, kullanıcıların sisteme aktif olarak katılımını artırmıştır.</w:t>
      </w:r>
    </w:p>
    <w:p w14:paraId="62F75B20" w14:textId="77777777" w:rsidR="00537C1B" w:rsidRPr="00537C1B" w:rsidRDefault="00537C1B" w:rsidP="008B33E0">
      <w:pPr>
        <w:numPr>
          <w:ilvl w:val="1"/>
          <w:numId w:val="22"/>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Kullanıcılar, bağış süreçlerini kolayca yönetebilmiş ve puanlama sistemiyle motive olmuştur.</w:t>
      </w:r>
    </w:p>
    <w:p w14:paraId="466FB404" w14:textId="77777777" w:rsidR="00537C1B" w:rsidRPr="00537C1B" w:rsidRDefault="00537C1B" w:rsidP="008B33E0">
      <w:pPr>
        <w:pStyle w:val="NormalWeb"/>
        <w:numPr>
          <w:ilvl w:val="0"/>
          <w:numId w:val="22"/>
        </w:numPr>
        <w:spacing w:line="360" w:lineRule="auto"/>
      </w:pPr>
      <w:r w:rsidRPr="00537C1B">
        <w:rPr>
          <w:rStyle w:val="Strong"/>
          <w:b w:val="0"/>
        </w:rPr>
        <w:t>Veri Güvenliği ve Bütünlük</w:t>
      </w:r>
      <w:r w:rsidRPr="00537C1B">
        <w:t>:</w:t>
      </w:r>
    </w:p>
    <w:p w14:paraId="4659CBAE" w14:textId="77777777" w:rsidR="00537C1B" w:rsidRPr="00537C1B" w:rsidRDefault="00537C1B" w:rsidP="008B33E0">
      <w:pPr>
        <w:numPr>
          <w:ilvl w:val="1"/>
          <w:numId w:val="22"/>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Uygulanan güvenlik önlemleri, kullanıcı bilgilerinin korunmasını ve sistemin kesintisiz çalışmasını sağlamıştır.</w:t>
      </w:r>
    </w:p>
    <w:p w14:paraId="7DE79DF6" w14:textId="77777777" w:rsidR="00537C1B" w:rsidRPr="00537C1B" w:rsidRDefault="00537C1B" w:rsidP="008B33E0">
      <w:pPr>
        <w:numPr>
          <w:ilvl w:val="1"/>
          <w:numId w:val="22"/>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Yapılan testler sonucunda veri manipülasyonu ve yetkisiz erişim gibi riskler minimize edilmiştir.</w:t>
      </w:r>
    </w:p>
    <w:p w14:paraId="39A3D8B5" w14:textId="77777777" w:rsidR="00537C1B" w:rsidRPr="00537C1B" w:rsidRDefault="00537C1B" w:rsidP="008B33E0">
      <w:pPr>
        <w:pStyle w:val="NormalWeb"/>
        <w:numPr>
          <w:ilvl w:val="0"/>
          <w:numId w:val="22"/>
        </w:numPr>
        <w:spacing w:line="360" w:lineRule="auto"/>
      </w:pPr>
      <w:r w:rsidRPr="00537C1B">
        <w:rPr>
          <w:rStyle w:val="Strong"/>
          <w:b w:val="0"/>
        </w:rPr>
        <w:t>Toplumsal Farkındalık</w:t>
      </w:r>
      <w:r w:rsidRPr="00537C1B">
        <w:t>:</w:t>
      </w:r>
    </w:p>
    <w:p w14:paraId="5DBD78C9" w14:textId="77777777" w:rsidR="00537C1B" w:rsidRPr="00537C1B" w:rsidRDefault="00537C1B" w:rsidP="008B33E0">
      <w:pPr>
        <w:numPr>
          <w:ilvl w:val="1"/>
          <w:numId w:val="22"/>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Proje, kan bağışının önemine dikkat çekerek toplumda farkındalık yaratmıştır.</w:t>
      </w:r>
    </w:p>
    <w:p w14:paraId="4B7BC4A1" w14:textId="4D5EA2C2" w:rsidR="00637F69" w:rsidRPr="001547B8" w:rsidRDefault="00537C1B" w:rsidP="008B33E0">
      <w:pPr>
        <w:numPr>
          <w:ilvl w:val="1"/>
          <w:numId w:val="22"/>
        </w:numPr>
        <w:spacing w:before="100" w:beforeAutospacing="1" w:after="100" w:afterAutospacing="1" w:line="360" w:lineRule="auto"/>
        <w:rPr>
          <w:rStyle w:val="Strong"/>
          <w:rFonts w:ascii="Times New Roman" w:hAnsi="Times New Roman"/>
          <w:b w:val="0"/>
          <w:bCs w:val="0"/>
          <w:sz w:val="24"/>
          <w:szCs w:val="24"/>
        </w:rPr>
      </w:pPr>
      <w:r w:rsidRPr="00537C1B">
        <w:rPr>
          <w:rFonts w:ascii="Times New Roman" w:hAnsi="Times New Roman"/>
          <w:sz w:val="24"/>
          <w:szCs w:val="24"/>
        </w:rPr>
        <w:t>Bağışçı sayısında gözle görülür bir artış sağlanmıştır.</w:t>
      </w:r>
    </w:p>
    <w:p w14:paraId="5F3FAAB8" w14:textId="1D25BACB" w:rsidR="00537C1B" w:rsidRPr="00537C1B" w:rsidRDefault="00E60F98" w:rsidP="003C4530">
      <w:pPr>
        <w:pStyle w:val="Heading3"/>
        <w:rPr>
          <w:lang w:eastAsia="tr-TR"/>
        </w:rPr>
      </w:pPr>
      <w:r>
        <w:rPr>
          <w:rStyle w:val="Strong"/>
          <w:b/>
          <w:bCs/>
          <w:szCs w:val="24"/>
        </w:rPr>
        <w:t>5.</w:t>
      </w:r>
      <w:r w:rsidR="00534779">
        <w:rPr>
          <w:rStyle w:val="Strong"/>
          <w:b/>
          <w:bCs/>
          <w:szCs w:val="24"/>
        </w:rPr>
        <w:t>6</w:t>
      </w:r>
      <w:r w:rsidR="00537C1B" w:rsidRPr="00537C1B">
        <w:rPr>
          <w:rStyle w:val="Strong"/>
          <w:b/>
          <w:bCs/>
          <w:szCs w:val="24"/>
        </w:rPr>
        <w:t>. Projenin Katkıları</w:t>
      </w:r>
    </w:p>
    <w:p w14:paraId="0CA2D10A" w14:textId="77777777" w:rsidR="00D16D07" w:rsidRDefault="00D16D07" w:rsidP="00D16D07">
      <w:pPr>
        <w:pStyle w:val="NormalWeb"/>
        <w:spacing w:line="360" w:lineRule="auto"/>
        <w:jc w:val="both"/>
      </w:pPr>
      <w:r>
        <w:t>Bu proje, hem teknik hem de toplumsal açıdan dikkate değer katkılar sunmuş ve birçok farklı alanda önemli sonuçlar ortaya koymuştur. Teknik açıdan, dijital platformların sosyal sorumluluk projelerinde nasıl etkin bir şekilde kullanılabileceğini net bir şekilde göstermiştir. Geliştirilen platform, teknolojinin insan hayatını kolaylaştıran ve hayati konularda fark yaratan bir araç olarak kullanılabileceğini ortaya koyarak bu alanda başarılı bir örnek teşkil etmiştir. Örneğin, kan bağışı ve yardım süreçlerinin dijital ortamda yönetilmesi, hem zaman hem de kaynak kullanımında önemli tasarruflar sağlarken, acil durumlarda hızlı ve etkili çözümler sunulmasına da olanak tanımıştır.</w:t>
      </w:r>
    </w:p>
    <w:p w14:paraId="5D3A35FC" w14:textId="77777777" w:rsidR="00D16D07" w:rsidRDefault="00D16D07" w:rsidP="00D16D07">
      <w:pPr>
        <w:pStyle w:val="NormalWeb"/>
        <w:spacing w:line="360" w:lineRule="auto"/>
        <w:jc w:val="both"/>
      </w:pPr>
      <w:r>
        <w:t>Toplumsal açıdan, proje özellikle sağlık alanında doğrudan bir etki yaratmıştır. Kan bağış oranlarının artırılmasına yönelik sağladığı katkı, sağlık hizmetlerinin daha geniş kitlelere ulaşmasını ve kritik durumlarda hayat kurtarıcı müdahalelerin daha etkili bir şekilde gerçekleştirilmesini sağlamıştır. Bu platform, bağışçılar ile ihtiyaç sahiplerini bir araya getirerek toplumda yardımlaşma bilincini güçlendirmiş ve kan bağışı gibi önemli bir alanda farkındalık yaratmıştır. Çalışma, dijital çözümlerin sadece bireysel değil, toplumsal sorunlara da yenilikçi bir perspektifle yaklaşabileceğini göstererek teknolojinin sosyal sorunlara yönelik kullanılabilirliğini gözler önüne sermiştir.</w:t>
      </w:r>
    </w:p>
    <w:p w14:paraId="42B5A19C" w14:textId="3B51AE1E" w:rsidR="0014452C" w:rsidRPr="0014452C"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lastRenderedPageBreak/>
        <w:t>Tablo 5.</w:t>
      </w:r>
      <w:r w:rsidR="00025CB8">
        <w:rPr>
          <w:rFonts w:ascii="Times New Roman" w:hAnsi="Times New Roman"/>
          <w:sz w:val="18"/>
          <w:szCs w:val="18"/>
        </w:rPr>
        <w:t>6</w:t>
      </w:r>
      <w:r w:rsidRPr="0014452C">
        <w:rPr>
          <w:rFonts w:ascii="Times New Roman" w:hAnsi="Times New Roman"/>
          <w:sz w:val="18"/>
          <w:szCs w:val="18"/>
        </w:rPr>
        <w:t>. Araştırma Önerisinden Beklenen Yaygın Etki Tablosu</w:t>
      </w:r>
    </w:p>
    <w:tbl>
      <w:tblPr>
        <w:tblStyle w:val="TableGrid"/>
        <w:tblW w:w="0" w:type="auto"/>
        <w:tblLook w:val="04A0" w:firstRow="1" w:lastRow="0" w:firstColumn="1" w:lastColumn="0" w:noHBand="0" w:noVBand="1"/>
      </w:tblPr>
      <w:tblGrid>
        <w:gridCol w:w="4115"/>
        <w:gridCol w:w="4095"/>
      </w:tblGrid>
      <w:tr w:rsidR="0014452C" w14:paraId="22F784C8" w14:textId="77777777" w:rsidTr="0014452C">
        <w:tc>
          <w:tcPr>
            <w:tcW w:w="4180" w:type="dxa"/>
          </w:tcPr>
          <w:p w14:paraId="4D05B989" w14:textId="77777777" w:rsidR="0014452C" w:rsidRPr="0014452C" w:rsidRDefault="0014452C" w:rsidP="00750279">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Yaygın Etki Türleri</w:t>
            </w:r>
          </w:p>
        </w:tc>
        <w:tc>
          <w:tcPr>
            <w:tcW w:w="4180" w:type="dxa"/>
          </w:tcPr>
          <w:p w14:paraId="6FAB8AC4" w14:textId="77777777" w:rsidR="0014452C" w:rsidRPr="0014452C"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Önerilen Araştırmadan Beklenen Çıktı, Sonuç ve Etkiler</w:t>
            </w:r>
          </w:p>
        </w:tc>
      </w:tr>
      <w:tr w:rsidR="0014452C" w14:paraId="1633C506" w14:textId="77777777" w:rsidTr="0014452C">
        <w:tc>
          <w:tcPr>
            <w:tcW w:w="4180" w:type="dxa"/>
          </w:tcPr>
          <w:p w14:paraId="0CAD9EA3" w14:textId="77777777" w:rsidR="00750279" w:rsidRDefault="00750279" w:rsidP="0014452C">
            <w:pPr>
              <w:spacing w:before="100" w:beforeAutospacing="1" w:after="100" w:afterAutospacing="1" w:line="360" w:lineRule="auto"/>
              <w:jc w:val="center"/>
              <w:rPr>
                <w:rFonts w:ascii="Times New Roman" w:hAnsi="Times New Roman"/>
                <w:sz w:val="18"/>
                <w:szCs w:val="18"/>
              </w:rPr>
            </w:pPr>
          </w:p>
          <w:p w14:paraId="7BAB8C9B" w14:textId="77777777" w:rsidR="0014452C" w:rsidRPr="0014452C"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Bilimsel/Akademik</w:t>
            </w:r>
          </w:p>
        </w:tc>
        <w:tc>
          <w:tcPr>
            <w:tcW w:w="4180" w:type="dxa"/>
          </w:tcPr>
          <w:p w14:paraId="7F3E1BC1" w14:textId="77777777" w:rsidR="007D42E3" w:rsidRDefault="0014452C" w:rsidP="007D42E3">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 xml:space="preserve">Proje sonuçlarına dayanarak uluslararası dergilerde makale yayımlanması.  </w:t>
            </w:r>
          </w:p>
          <w:p w14:paraId="0CBBA84A" w14:textId="77777777" w:rsidR="0014452C" w:rsidRPr="0014452C" w:rsidRDefault="0014452C" w:rsidP="007D42E3">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Proje bulgularının bilimsel kongrelerde sunulması ve bildiri olarak paylaşılması.</w:t>
            </w:r>
          </w:p>
        </w:tc>
      </w:tr>
      <w:tr w:rsidR="0014452C" w14:paraId="633496B7" w14:textId="77777777" w:rsidTr="0014452C">
        <w:tc>
          <w:tcPr>
            <w:tcW w:w="4180" w:type="dxa"/>
          </w:tcPr>
          <w:p w14:paraId="5B1A3C1D" w14:textId="77777777" w:rsidR="00750279" w:rsidRDefault="00750279" w:rsidP="0014452C">
            <w:pPr>
              <w:spacing w:before="100" w:beforeAutospacing="1" w:after="100" w:afterAutospacing="1" w:line="360" w:lineRule="auto"/>
              <w:jc w:val="center"/>
              <w:rPr>
                <w:rFonts w:ascii="Times New Roman" w:hAnsi="Times New Roman"/>
                <w:sz w:val="18"/>
                <w:szCs w:val="18"/>
              </w:rPr>
            </w:pPr>
          </w:p>
          <w:p w14:paraId="18810293" w14:textId="77777777" w:rsidR="00750279" w:rsidRDefault="00750279" w:rsidP="0014452C">
            <w:pPr>
              <w:spacing w:before="100" w:beforeAutospacing="1" w:after="100" w:afterAutospacing="1" w:line="360" w:lineRule="auto"/>
              <w:jc w:val="center"/>
              <w:rPr>
                <w:rFonts w:ascii="Times New Roman" w:hAnsi="Times New Roman"/>
                <w:sz w:val="18"/>
                <w:szCs w:val="18"/>
              </w:rPr>
            </w:pPr>
          </w:p>
          <w:p w14:paraId="284C734E" w14:textId="77777777" w:rsidR="0014452C" w:rsidRPr="0014452C"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Ekonomik/Ticari/Sosyal</w:t>
            </w:r>
          </w:p>
        </w:tc>
        <w:tc>
          <w:tcPr>
            <w:tcW w:w="4180" w:type="dxa"/>
          </w:tcPr>
          <w:p w14:paraId="17F05021" w14:textId="77777777" w:rsidR="007D42E3"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Kullanıcıların ihtiyaçlarına hızlıca cevap verebile</w:t>
            </w:r>
            <w:r w:rsidR="007D42E3">
              <w:rPr>
                <w:rFonts w:ascii="Times New Roman" w:hAnsi="Times New Roman"/>
                <w:sz w:val="18"/>
                <w:szCs w:val="18"/>
              </w:rPr>
              <w:t xml:space="preserve">n bir platform oluşturulması. </w:t>
            </w:r>
          </w:p>
          <w:p w14:paraId="793EBED4" w14:textId="77777777" w:rsidR="007D42E3"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Kan bağışı ve yardım süreçlerini kolaylaştırarak sosyal sorumluluk pr</w:t>
            </w:r>
            <w:r w:rsidR="007D42E3">
              <w:rPr>
                <w:rFonts w:ascii="Times New Roman" w:hAnsi="Times New Roman"/>
                <w:sz w:val="18"/>
                <w:szCs w:val="18"/>
              </w:rPr>
              <w:t>ojelerine katkıda bulunulması.</w:t>
            </w:r>
            <w:r w:rsidRPr="0014452C">
              <w:rPr>
                <w:rFonts w:ascii="Times New Roman" w:hAnsi="Times New Roman"/>
                <w:sz w:val="18"/>
                <w:szCs w:val="18"/>
              </w:rPr>
              <w:t xml:space="preserve"> </w:t>
            </w:r>
          </w:p>
          <w:p w14:paraId="772BB7BC" w14:textId="77777777" w:rsidR="0014452C" w:rsidRPr="0014452C"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Elde edilen verilerin analiz edilmesiyle toplumda kan bağışı farkındalığını artırıcı kampanyaların geliştirilmesi.</w:t>
            </w:r>
          </w:p>
        </w:tc>
      </w:tr>
      <w:tr w:rsidR="0014452C" w14:paraId="42D0269D" w14:textId="77777777" w:rsidTr="0014452C">
        <w:tc>
          <w:tcPr>
            <w:tcW w:w="4180" w:type="dxa"/>
          </w:tcPr>
          <w:p w14:paraId="7386C837" w14:textId="77777777" w:rsidR="00750279" w:rsidRDefault="00750279" w:rsidP="0014452C">
            <w:pPr>
              <w:spacing w:before="100" w:beforeAutospacing="1" w:after="100" w:afterAutospacing="1" w:line="360" w:lineRule="auto"/>
              <w:jc w:val="center"/>
              <w:rPr>
                <w:rFonts w:ascii="Times New Roman" w:hAnsi="Times New Roman"/>
                <w:sz w:val="18"/>
                <w:szCs w:val="18"/>
              </w:rPr>
            </w:pPr>
          </w:p>
          <w:p w14:paraId="14BBC8BD" w14:textId="77777777" w:rsidR="0014452C" w:rsidRPr="0014452C"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Araştırmacı Yetiştirilmesi ve Yeni Proje(ler) Oluşturma</w:t>
            </w:r>
          </w:p>
        </w:tc>
        <w:tc>
          <w:tcPr>
            <w:tcW w:w="4180" w:type="dxa"/>
          </w:tcPr>
          <w:p w14:paraId="0310BDBA" w14:textId="77777777" w:rsidR="007D42E3"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Proje sürecinde elde edilen deneyimlerle yüksek lisans ve dokt</w:t>
            </w:r>
            <w:r w:rsidR="007D42E3">
              <w:rPr>
                <w:rFonts w:ascii="Times New Roman" w:hAnsi="Times New Roman"/>
                <w:sz w:val="18"/>
                <w:szCs w:val="18"/>
              </w:rPr>
              <w:t xml:space="preserve">ora tezlerinin oluşturulması. </w:t>
            </w:r>
          </w:p>
          <w:p w14:paraId="344B2B7D" w14:textId="77777777" w:rsidR="0014452C" w:rsidRPr="0014452C" w:rsidRDefault="0014452C" w:rsidP="0014452C">
            <w:pPr>
              <w:spacing w:before="100" w:beforeAutospacing="1" w:after="100" w:afterAutospacing="1" w:line="360" w:lineRule="auto"/>
              <w:jc w:val="center"/>
              <w:rPr>
                <w:rFonts w:ascii="Times New Roman" w:hAnsi="Times New Roman"/>
                <w:sz w:val="18"/>
                <w:szCs w:val="18"/>
              </w:rPr>
            </w:pPr>
            <w:r w:rsidRPr="0014452C">
              <w:rPr>
                <w:rFonts w:ascii="Times New Roman" w:hAnsi="Times New Roman"/>
                <w:sz w:val="18"/>
                <w:szCs w:val="18"/>
              </w:rPr>
              <w:t>Projenin sonuçlarına dayanarak ulusal ve uluslararası yeni projelerin geliştirilmesi ve bu projelere başvuru yapılması.</w:t>
            </w:r>
          </w:p>
        </w:tc>
      </w:tr>
    </w:tbl>
    <w:p w14:paraId="4277018D" w14:textId="77777777" w:rsidR="001647DC" w:rsidRDefault="001647DC" w:rsidP="003C4530">
      <w:pPr>
        <w:pStyle w:val="Heading3"/>
        <w:rPr>
          <w:rStyle w:val="Strong"/>
          <w:b/>
          <w:bCs/>
          <w:szCs w:val="24"/>
        </w:rPr>
      </w:pPr>
    </w:p>
    <w:p w14:paraId="5B040352" w14:textId="3364F0CF" w:rsidR="00537C1B" w:rsidRPr="00537C1B" w:rsidRDefault="00E60F98" w:rsidP="003C4530">
      <w:pPr>
        <w:pStyle w:val="Heading3"/>
        <w:rPr>
          <w:lang w:eastAsia="tr-TR"/>
        </w:rPr>
      </w:pPr>
      <w:r>
        <w:rPr>
          <w:rStyle w:val="Strong"/>
          <w:b/>
          <w:bCs/>
          <w:szCs w:val="24"/>
        </w:rPr>
        <w:t>5.</w:t>
      </w:r>
      <w:r w:rsidR="00534779">
        <w:rPr>
          <w:rStyle w:val="Strong"/>
          <w:b/>
          <w:bCs/>
          <w:szCs w:val="24"/>
        </w:rPr>
        <w:t>7</w:t>
      </w:r>
      <w:r w:rsidR="00537C1B" w:rsidRPr="00537C1B">
        <w:rPr>
          <w:rStyle w:val="Strong"/>
          <w:b/>
          <w:bCs/>
          <w:szCs w:val="24"/>
        </w:rPr>
        <w:t>. İyileştirme Önerileri</w:t>
      </w:r>
    </w:p>
    <w:p w14:paraId="44003861" w14:textId="3CDBC930" w:rsidR="00537C1B" w:rsidRPr="00537C1B" w:rsidRDefault="00537C1B" w:rsidP="00D95655">
      <w:pPr>
        <w:pStyle w:val="NormalWeb"/>
        <w:spacing w:line="360" w:lineRule="auto"/>
        <w:jc w:val="both"/>
      </w:pPr>
      <w:r w:rsidRPr="00537C1B">
        <w:t xml:space="preserve">Projenin </w:t>
      </w:r>
      <w:r w:rsidR="00D95655">
        <w:t>daha da geliştirilmesi ve daha geniş kitlelere ulaşabilmesi için aşağıdaki öneriler sunulabilir</w:t>
      </w:r>
      <w:r w:rsidRPr="00537C1B">
        <w:t>:</w:t>
      </w:r>
    </w:p>
    <w:p w14:paraId="577FC80A" w14:textId="77777777" w:rsidR="00537C1B" w:rsidRPr="00537C1B" w:rsidRDefault="00537C1B" w:rsidP="003A0255">
      <w:pPr>
        <w:pStyle w:val="NormalWeb"/>
        <w:numPr>
          <w:ilvl w:val="0"/>
          <w:numId w:val="23"/>
        </w:numPr>
        <w:spacing w:line="360" w:lineRule="auto"/>
      </w:pPr>
      <w:r w:rsidRPr="00537C1B">
        <w:rPr>
          <w:rStyle w:val="Strong"/>
          <w:b w:val="0"/>
        </w:rPr>
        <w:t>Mobil Uygulama Geliştirme</w:t>
      </w:r>
      <w:r w:rsidRPr="00537C1B">
        <w:t>:</w:t>
      </w:r>
    </w:p>
    <w:p w14:paraId="5C2A0990" w14:textId="77777777" w:rsidR="00537C1B" w:rsidRPr="00537C1B" w:rsidRDefault="00537C1B" w:rsidP="003A0255">
      <w:pPr>
        <w:numPr>
          <w:ilvl w:val="1"/>
          <w:numId w:val="23"/>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Kullanıcıların platforma daha hızlı erişebilmesi için bir mobil uygulama geliştirilmesi önerilmektedir. Bu uygulama, kullanıcı deneyimini artıracak ve bağış süreçlerini daha erişilebilir hale getirecektir.</w:t>
      </w:r>
    </w:p>
    <w:p w14:paraId="53BDC2A9" w14:textId="77777777" w:rsidR="00537C1B" w:rsidRPr="00537C1B" w:rsidRDefault="00537C1B" w:rsidP="003A0255">
      <w:pPr>
        <w:pStyle w:val="NormalWeb"/>
        <w:numPr>
          <w:ilvl w:val="0"/>
          <w:numId w:val="23"/>
        </w:numPr>
        <w:spacing w:line="360" w:lineRule="auto"/>
      </w:pPr>
      <w:r w:rsidRPr="00537C1B">
        <w:rPr>
          <w:rStyle w:val="Strong"/>
          <w:b w:val="0"/>
        </w:rPr>
        <w:t>Yapay Zeka ve Makine Öğrenimi</w:t>
      </w:r>
      <w:r w:rsidRPr="00537C1B">
        <w:t>:</w:t>
      </w:r>
    </w:p>
    <w:p w14:paraId="31E1B612" w14:textId="77777777" w:rsidR="00537C1B" w:rsidRPr="00537C1B" w:rsidRDefault="00537C1B" w:rsidP="003A0255">
      <w:pPr>
        <w:numPr>
          <w:ilvl w:val="1"/>
          <w:numId w:val="23"/>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Kullanıcıların bağış alışkanlıklarını analiz etmek ve ihtiyaçlara yönelik daha doğru bildirimler göndermek için yapay zeka tabanlı bir öneri sistemi entegre edilebilir.</w:t>
      </w:r>
    </w:p>
    <w:p w14:paraId="3B12A0DD" w14:textId="77777777" w:rsidR="00537C1B" w:rsidRPr="00537C1B" w:rsidRDefault="00537C1B" w:rsidP="003A0255">
      <w:pPr>
        <w:pStyle w:val="NormalWeb"/>
        <w:numPr>
          <w:ilvl w:val="0"/>
          <w:numId w:val="23"/>
        </w:numPr>
        <w:spacing w:line="360" w:lineRule="auto"/>
      </w:pPr>
      <w:r w:rsidRPr="00537C1B">
        <w:rPr>
          <w:rStyle w:val="Strong"/>
          <w:b w:val="0"/>
        </w:rPr>
        <w:lastRenderedPageBreak/>
        <w:t>Global Kullanım</w:t>
      </w:r>
      <w:r w:rsidRPr="00537C1B">
        <w:t>:</w:t>
      </w:r>
    </w:p>
    <w:p w14:paraId="54B20D55" w14:textId="77777777" w:rsidR="00537C1B" w:rsidRPr="00537C1B" w:rsidRDefault="00537C1B" w:rsidP="003A0255">
      <w:pPr>
        <w:numPr>
          <w:ilvl w:val="1"/>
          <w:numId w:val="23"/>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Platformun farklı dillerde desteklenmesi ve uluslararası kullanım için ölçeklendirilmesi sağlanabilir. Böylece, daha geniş bir kullanıcı kitlesine ulaşmak mümkün olacaktır.</w:t>
      </w:r>
    </w:p>
    <w:p w14:paraId="4DB667EB" w14:textId="77777777" w:rsidR="00537C1B" w:rsidRPr="00537C1B" w:rsidRDefault="00537C1B" w:rsidP="003A0255">
      <w:pPr>
        <w:pStyle w:val="NormalWeb"/>
        <w:numPr>
          <w:ilvl w:val="0"/>
          <w:numId w:val="23"/>
        </w:numPr>
        <w:spacing w:line="360" w:lineRule="auto"/>
      </w:pPr>
      <w:r w:rsidRPr="00537C1B">
        <w:rPr>
          <w:rStyle w:val="Strong"/>
          <w:b w:val="0"/>
        </w:rPr>
        <w:t>Blockchain Tabanlı Güvenlik</w:t>
      </w:r>
      <w:r w:rsidRPr="00537C1B">
        <w:t>:</w:t>
      </w:r>
    </w:p>
    <w:p w14:paraId="69BD8DBE" w14:textId="2562DCC3" w:rsidR="00537C1B" w:rsidRPr="00537C1B" w:rsidRDefault="00537C1B" w:rsidP="003A0255">
      <w:pPr>
        <w:numPr>
          <w:ilvl w:val="1"/>
          <w:numId w:val="23"/>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Kullanıcı verilerinin daha gü</w:t>
      </w:r>
      <w:r w:rsidR="00D95655">
        <w:rPr>
          <w:rFonts w:ascii="Times New Roman" w:hAnsi="Times New Roman"/>
          <w:sz w:val="24"/>
          <w:szCs w:val="24"/>
        </w:rPr>
        <w:t xml:space="preserve">venli bir şekilde saklanması  amacıyla </w:t>
      </w:r>
      <w:r w:rsidRPr="00537C1B">
        <w:rPr>
          <w:rFonts w:ascii="Times New Roman" w:hAnsi="Times New Roman"/>
          <w:sz w:val="24"/>
          <w:szCs w:val="24"/>
        </w:rPr>
        <w:t>bağış işlemlerinin şeffaflığını sağlamak için blockchain teknolojisi kullanılabilir.</w:t>
      </w:r>
    </w:p>
    <w:p w14:paraId="27F39707" w14:textId="77777777" w:rsidR="00537C1B" w:rsidRPr="00537C1B" w:rsidRDefault="00537C1B" w:rsidP="003A0255">
      <w:pPr>
        <w:pStyle w:val="NormalWeb"/>
        <w:numPr>
          <w:ilvl w:val="0"/>
          <w:numId w:val="23"/>
        </w:numPr>
        <w:spacing w:line="360" w:lineRule="auto"/>
      </w:pPr>
      <w:r w:rsidRPr="00537C1B">
        <w:rPr>
          <w:rStyle w:val="Strong"/>
          <w:b w:val="0"/>
        </w:rPr>
        <w:t>Ödül Mekanizmasının Geliştirilmesi</w:t>
      </w:r>
      <w:r w:rsidRPr="00537C1B">
        <w:t>:</w:t>
      </w:r>
    </w:p>
    <w:p w14:paraId="46F5BBB0" w14:textId="77777777" w:rsidR="00537C1B" w:rsidRPr="00537C1B" w:rsidRDefault="00537C1B" w:rsidP="003A0255">
      <w:pPr>
        <w:numPr>
          <w:ilvl w:val="1"/>
          <w:numId w:val="23"/>
        </w:numPr>
        <w:spacing w:before="100" w:beforeAutospacing="1" w:after="100" w:afterAutospacing="1" w:line="360" w:lineRule="auto"/>
        <w:rPr>
          <w:rFonts w:ascii="Times New Roman" w:hAnsi="Times New Roman"/>
          <w:sz w:val="24"/>
          <w:szCs w:val="24"/>
        </w:rPr>
      </w:pPr>
      <w:r w:rsidRPr="00537C1B">
        <w:rPr>
          <w:rFonts w:ascii="Times New Roman" w:hAnsi="Times New Roman"/>
          <w:sz w:val="24"/>
          <w:szCs w:val="24"/>
        </w:rPr>
        <w:t>Puan sistemi daha da çeşitlendirilerek bağışçıların sosyal yardımlara katkıda bulunabileceği veya belirli avantajlar elde edebileceği bir sistem tasarlanabilir.</w:t>
      </w:r>
    </w:p>
    <w:p w14:paraId="5C2E281A" w14:textId="77777777" w:rsidR="00537C1B" w:rsidRPr="00537C1B" w:rsidRDefault="00E60F98" w:rsidP="003C4530">
      <w:pPr>
        <w:pStyle w:val="Heading3"/>
        <w:rPr>
          <w:lang w:eastAsia="tr-TR"/>
        </w:rPr>
      </w:pPr>
      <w:r>
        <w:rPr>
          <w:rStyle w:val="Strong"/>
          <w:b/>
          <w:bCs/>
          <w:szCs w:val="24"/>
        </w:rPr>
        <w:t>5.</w:t>
      </w:r>
      <w:r w:rsidR="00534779">
        <w:rPr>
          <w:rStyle w:val="Strong"/>
          <w:b/>
          <w:bCs/>
          <w:szCs w:val="24"/>
        </w:rPr>
        <w:t>8</w:t>
      </w:r>
      <w:r w:rsidR="00537C1B" w:rsidRPr="00537C1B">
        <w:rPr>
          <w:rStyle w:val="Strong"/>
          <w:b/>
          <w:bCs/>
          <w:szCs w:val="24"/>
        </w:rPr>
        <w:t>. Gelecekteki Çalışmalar İçin Öngörüler</w:t>
      </w:r>
    </w:p>
    <w:p w14:paraId="71C54D20" w14:textId="77125F9A" w:rsidR="00537C1B" w:rsidRPr="00537C1B" w:rsidRDefault="00537C1B" w:rsidP="00537C1B">
      <w:pPr>
        <w:pStyle w:val="NormalWeb"/>
        <w:spacing w:line="360" w:lineRule="auto"/>
      </w:pPr>
      <w:r w:rsidRPr="00537C1B">
        <w:t>Bu proje, dijital teknolojilerin sağlık alanında kullanımı konusunda bir başlangıç niteliğindedir. Gelecekte, bu tür projelerin genişletilerek toplumun diğer ihtiyaçlarına yönelik çözümler sunması mümkündür. Özellikle, acil durum yönetimi</w:t>
      </w:r>
      <w:r w:rsidR="00D95655">
        <w:t>, ameliyat planlamaları</w:t>
      </w:r>
      <w:r w:rsidRPr="00537C1B">
        <w:t xml:space="preserve"> ve diğer sağlık hizmetlerine yönelik platformların geliştirilmesi büyük fayda sağlayabilir.</w:t>
      </w:r>
    </w:p>
    <w:p w14:paraId="392CC31B" w14:textId="77777777" w:rsidR="00537C1B" w:rsidRPr="00537C1B" w:rsidRDefault="00E60F98" w:rsidP="003C4530">
      <w:pPr>
        <w:pStyle w:val="Heading3"/>
        <w:rPr>
          <w:lang w:eastAsia="tr-TR"/>
        </w:rPr>
      </w:pPr>
      <w:r>
        <w:rPr>
          <w:rStyle w:val="Strong"/>
          <w:b/>
          <w:bCs/>
          <w:szCs w:val="24"/>
        </w:rPr>
        <w:t>5.</w:t>
      </w:r>
      <w:r w:rsidR="00534779">
        <w:rPr>
          <w:rStyle w:val="Strong"/>
          <w:b/>
          <w:bCs/>
          <w:szCs w:val="24"/>
        </w:rPr>
        <w:t>9</w:t>
      </w:r>
      <w:r w:rsidR="00537C1B" w:rsidRPr="00537C1B">
        <w:rPr>
          <w:rStyle w:val="Strong"/>
          <w:b/>
          <w:bCs/>
          <w:szCs w:val="24"/>
        </w:rPr>
        <w:t>. Genel Değerlendirme</w:t>
      </w:r>
    </w:p>
    <w:p w14:paraId="0545ADAA" w14:textId="77777777" w:rsidR="00537C1B" w:rsidRPr="00537C1B" w:rsidRDefault="00537C1B" w:rsidP="00537C1B">
      <w:pPr>
        <w:pStyle w:val="NormalWeb"/>
        <w:spacing w:line="360" w:lineRule="auto"/>
      </w:pPr>
      <w:r w:rsidRPr="00537C1B">
        <w:t>Proje, hedeflerine ulaşmış ve kan bağışı süreçlerini hızlandırarak toplumsal bir soruna etkili bir çözüm sunmuştur. Elde edilen sonuçlar, dijital çözümlerin sosyal sorumluluk projelerinde büyük bir potansiyele sahip olduğunu göstermektedir. Bu çalışma, gelecekte benzer projeler için bir rehber niteliğinde olup toplumun ihtiyaçlarına yönelik inovatif yaklaşımların önünü açmaktadır.</w:t>
      </w:r>
    </w:p>
    <w:p w14:paraId="5D2417D7" w14:textId="66EB2563" w:rsidR="0032120E" w:rsidRDefault="00537C1B" w:rsidP="00537C1B">
      <w:pPr>
        <w:spacing w:after="0" w:line="360" w:lineRule="auto"/>
        <w:rPr>
          <w:rFonts w:ascii="Times New Roman" w:hAnsi="Times New Roman"/>
          <w:sz w:val="24"/>
          <w:szCs w:val="24"/>
        </w:rPr>
      </w:pPr>
      <w:r w:rsidRPr="00537C1B">
        <w:rPr>
          <w:rFonts w:ascii="Times New Roman" w:hAnsi="Times New Roman"/>
          <w:sz w:val="24"/>
          <w:szCs w:val="24"/>
        </w:rPr>
        <w:t xml:space="preserve">Sonuç olarak, proje hem teknik hem de toplumsal açıdan başarılı bir şekilde tamamlanmış ve gelecekteki çalışmalar için sağlam bir temel </w:t>
      </w:r>
      <w:r w:rsidR="00D95655">
        <w:rPr>
          <w:rFonts w:ascii="Times New Roman" w:hAnsi="Times New Roman"/>
          <w:sz w:val="24"/>
          <w:szCs w:val="24"/>
        </w:rPr>
        <w:t>oluşturmayı hedeflemiş ve bunu başarmıştır</w:t>
      </w:r>
      <w:r w:rsidRPr="00537C1B">
        <w:rPr>
          <w:rFonts w:ascii="Times New Roman" w:hAnsi="Times New Roman"/>
          <w:sz w:val="24"/>
          <w:szCs w:val="24"/>
        </w:rPr>
        <w:t>.</w:t>
      </w:r>
    </w:p>
    <w:p w14:paraId="4CB37F14" w14:textId="3BA5E417" w:rsidR="0032120E" w:rsidRDefault="0032120E" w:rsidP="00537C1B">
      <w:pPr>
        <w:spacing w:after="0" w:line="360" w:lineRule="auto"/>
        <w:rPr>
          <w:rFonts w:ascii="Times New Roman" w:hAnsi="Times New Roman"/>
          <w:sz w:val="24"/>
          <w:szCs w:val="24"/>
        </w:rPr>
      </w:pPr>
    </w:p>
    <w:p w14:paraId="662C28BC" w14:textId="77777777" w:rsidR="00D95655" w:rsidRDefault="00D95655" w:rsidP="00537C1B">
      <w:pPr>
        <w:spacing w:after="0" w:line="360" w:lineRule="auto"/>
        <w:rPr>
          <w:rFonts w:ascii="Times New Roman" w:hAnsi="Times New Roman"/>
          <w:sz w:val="24"/>
          <w:szCs w:val="24"/>
        </w:rPr>
      </w:pPr>
    </w:p>
    <w:p w14:paraId="1D1EF24B" w14:textId="77777777" w:rsidR="0032120E" w:rsidRDefault="0032120E" w:rsidP="001647DC">
      <w:pPr>
        <w:spacing w:after="0" w:line="360" w:lineRule="auto"/>
        <w:rPr>
          <w:rFonts w:ascii="Times New Roman" w:hAnsi="Times New Roman"/>
          <w:b/>
          <w:sz w:val="28"/>
          <w:szCs w:val="28"/>
        </w:rPr>
      </w:pPr>
      <w:r w:rsidRPr="0032120E">
        <w:rPr>
          <w:rFonts w:ascii="Times New Roman" w:hAnsi="Times New Roman"/>
          <w:b/>
          <w:sz w:val="28"/>
          <w:szCs w:val="28"/>
        </w:rPr>
        <w:lastRenderedPageBreak/>
        <w:t>BÖLÜM 6. PROJE PLANI VE MALİYET ANALİZİ</w:t>
      </w:r>
    </w:p>
    <w:p w14:paraId="631E6663" w14:textId="77777777" w:rsidR="001547B8" w:rsidRDefault="001547B8" w:rsidP="001647DC">
      <w:pPr>
        <w:pStyle w:val="NormalWeb"/>
        <w:spacing w:line="360" w:lineRule="auto"/>
      </w:pPr>
    </w:p>
    <w:p w14:paraId="4741DA6C" w14:textId="0B29F165" w:rsidR="00E60F98" w:rsidRDefault="00E60F98" w:rsidP="001647DC">
      <w:pPr>
        <w:pStyle w:val="NormalWeb"/>
        <w:spacing w:line="360" w:lineRule="auto"/>
      </w:pPr>
      <w:r>
        <w:t>Bu bölümde, Kan Bağışı ve Yardım Platformu projesinin başarılı bir şekilde hayata geçirilmesi için izlenen planlama süreçleri ve projeye ait maliyet analizi detaylandırılacaktır. Proje planı, her bir iş paketinin zaman çizelgesi, ekip üyelerinin görev dağılımları ve projenin temel başarı ölçütlerini içermektedir. Ayrıca, proje için gerekli donanım, yazılım, insan kaynağı ve genel giderler kapsamlı bir şekilde değerlendirilmiştir.</w:t>
      </w:r>
    </w:p>
    <w:p w14:paraId="44653D65" w14:textId="77777777" w:rsidR="00E60F98" w:rsidRDefault="00E60F98" w:rsidP="001647DC">
      <w:pPr>
        <w:pStyle w:val="NormalWeb"/>
        <w:spacing w:line="360" w:lineRule="auto"/>
      </w:pPr>
      <w:r>
        <w:t>Maliyet analizi, projenin kaynak kullanımını optimize etmek ve sürdürülebilir bir yapı oluşturmak için yapılmış, gönüllü ekip katkıları da göz önünde bulundurulmuştur. Bu analiz, proje bütçesinin doğru bir şekilde yönetilmesine katkı sağlayarak, projenin hedeflenen zaman ve maliyet sınırları içinde tamamlanmasına olanak tanımayı hedeflemektedir.</w:t>
      </w:r>
    </w:p>
    <w:p w14:paraId="12A0C868" w14:textId="132EE674" w:rsidR="00E60F98" w:rsidRDefault="00E60F98" w:rsidP="001647DC">
      <w:pPr>
        <w:pStyle w:val="NormalWeb"/>
        <w:spacing w:line="360" w:lineRule="auto"/>
        <w:rPr>
          <w:b/>
        </w:rPr>
      </w:pPr>
      <w:r>
        <w:t>Proje planı ve maliyet analizi, hem teknik hem de finansal açıdan projenin genel başarısını desteklemek için kritik bir rehber niteliği taşımaktadır.</w:t>
      </w:r>
    </w:p>
    <w:p w14:paraId="3D34F142" w14:textId="4EFD4F08" w:rsidR="0032120E" w:rsidRDefault="0032120E" w:rsidP="0069585C">
      <w:pPr>
        <w:spacing w:after="0" w:line="360" w:lineRule="auto"/>
        <w:rPr>
          <w:rFonts w:ascii="Times New Roman" w:hAnsi="Times New Roman"/>
          <w:b/>
          <w:sz w:val="24"/>
          <w:szCs w:val="24"/>
        </w:rPr>
      </w:pPr>
      <w:r w:rsidRPr="008164BB">
        <w:rPr>
          <w:rFonts w:ascii="Times New Roman" w:hAnsi="Times New Roman"/>
          <w:b/>
          <w:sz w:val="24"/>
          <w:szCs w:val="24"/>
        </w:rPr>
        <w:t>6.1. Proje Planı</w:t>
      </w:r>
    </w:p>
    <w:p w14:paraId="66CDB866" w14:textId="77777777" w:rsidR="001547B8" w:rsidRPr="008164BB" w:rsidRDefault="001547B8" w:rsidP="0069585C">
      <w:pPr>
        <w:spacing w:after="0" w:line="360" w:lineRule="auto"/>
        <w:rPr>
          <w:rFonts w:ascii="Times New Roman" w:hAnsi="Times New Roman"/>
          <w:b/>
          <w:sz w:val="24"/>
          <w:szCs w:val="24"/>
        </w:rPr>
      </w:pPr>
    </w:p>
    <w:p w14:paraId="331842A6" w14:textId="77777777" w:rsidR="00714AD4" w:rsidRDefault="00714AD4" w:rsidP="0069585C">
      <w:pPr>
        <w:spacing w:after="0" w:line="360" w:lineRule="auto"/>
        <w:rPr>
          <w:rFonts w:ascii="Times New Roman" w:hAnsi="Times New Roman"/>
          <w:sz w:val="24"/>
          <w:szCs w:val="24"/>
        </w:rPr>
      </w:pPr>
      <w:r w:rsidRPr="00714AD4">
        <w:rPr>
          <w:rFonts w:ascii="Times New Roman" w:hAnsi="Times New Roman"/>
          <w:sz w:val="24"/>
          <w:szCs w:val="24"/>
        </w:rPr>
        <w:t>Bu bölümde, Kan Bağışı ve Yardım Platformu projesinin hayata geçirilmesi için izlenecek aşamalar detaylı bir şekilde açıklanmıştır. Projenin başarılı bir şekilde tamamlanabilmesi için iş paketleri, zaman çizelgesi, ve ekip üyelerinin görev dağılımı ele alınmıştır.</w:t>
      </w:r>
    </w:p>
    <w:p w14:paraId="44C1B3B2" w14:textId="77777777" w:rsidR="00714AD4" w:rsidRDefault="00714AD4" w:rsidP="0069585C">
      <w:pPr>
        <w:spacing w:after="0" w:line="360" w:lineRule="auto"/>
        <w:rPr>
          <w:rFonts w:ascii="Times New Roman" w:hAnsi="Times New Roman"/>
          <w:sz w:val="24"/>
          <w:szCs w:val="24"/>
        </w:rPr>
      </w:pPr>
    </w:p>
    <w:p w14:paraId="561781E3" w14:textId="77777777" w:rsidR="00714AD4" w:rsidRPr="00714AD4" w:rsidRDefault="00714AD4" w:rsidP="0069585C">
      <w:pPr>
        <w:spacing w:after="0" w:line="360" w:lineRule="auto"/>
        <w:ind w:firstLine="709"/>
        <w:rPr>
          <w:rFonts w:ascii="Times New Roman" w:hAnsi="Times New Roman"/>
          <w:sz w:val="24"/>
          <w:szCs w:val="24"/>
        </w:rPr>
      </w:pPr>
      <w:r>
        <w:rPr>
          <w:rFonts w:ascii="Times New Roman" w:hAnsi="Times New Roman"/>
          <w:sz w:val="24"/>
          <w:szCs w:val="24"/>
        </w:rPr>
        <w:t>1.</w:t>
      </w:r>
      <w:r w:rsidRPr="00714AD4">
        <w:rPr>
          <w:rFonts w:ascii="Times New Roman" w:hAnsi="Times New Roman"/>
          <w:sz w:val="24"/>
          <w:szCs w:val="24"/>
        </w:rPr>
        <w:t>Kullanıcı Kayıt ve Doğrulama Sistemi Geliştirme</w:t>
      </w:r>
    </w:p>
    <w:p w14:paraId="5EDED394" w14:textId="77777777" w:rsidR="00714AD4" w:rsidRPr="00714AD4" w:rsidRDefault="00714AD4" w:rsidP="0069585C">
      <w:pPr>
        <w:spacing w:after="0" w:line="360" w:lineRule="auto"/>
        <w:rPr>
          <w:rFonts w:ascii="Times New Roman" w:hAnsi="Times New Roman"/>
          <w:sz w:val="24"/>
          <w:szCs w:val="24"/>
        </w:rPr>
      </w:pPr>
      <w:r w:rsidRPr="00714AD4">
        <w:rPr>
          <w:rFonts w:ascii="Times New Roman" w:hAnsi="Times New Roman"/>
          <w:sz w:val="24"/>
          <w:szCs w:val="24"/>
        </w:rPr>
        <w:t>Kullanıcıların sisteme hızlı ve güvenli bir şekilde dahil olmasını sağlamak, platformun temel taşını oluşturmaktadır. Bu aşama, kullanıcıların konum ve telefon bilgileriyle kayıt olabileceği bir modülün geliştirilmesini içermektedir. SMS doğrulama yöntemiyle kullanıcı kimlik doğrulama süreci de bu iş paketinin kapsamındadır.</w:t>
      </w:r>
    </w:p>
    <w:p w14:paraId="2567C71C" w14:textId="77777777" w:rsidR="00714AD4" w:rsidRPr="00714AD4" w:rsidRDefault="00714AD4" w:rsidP="003A0255">
      <w:pPr>
        <w:pStyle w:val="ListParagraph"/>
        <w:numPr>
          <w:ilvl w:val="0"/>
          <w:numId w:val="31"/>
        </w:numPr>
        <w:spacing w:after="0" w:line="360" w:lineRule="auto"/>
        <w:rPr>
          <w:rFonts w:ascii="Times New Roman" w:hAnsi="Times New Roman"/>
          <w:sz w:val="24"/>
          <w:szCs w:val="24"/>
        </w:rPr>
      </w:pPr>
      <w:r w:rsidRPr="00714AD4">
        <w:rPr>
          <w:rFonts w:ascii="Times New Roman" w:hAnsi="Times New Roman"/>
          <w:sz w:val="24"/>
          <w:szCs w:val="24"/>
        </w:rPr>
        <w:t>Zaman Çizelgesi: 1-3 ay</w:t>
      </w:r>
    </w:p>
    <w:p w14:paraId="194E37B2" w14:textId="77777777" w:rsidR="00714AD4" w:rsidRPr="00714AD4" w:rsidRDefault="00714AD4" w:rsidP="003A0255">
      <w:pPr>
        <w:pStyle w:val="ListParagraph"/>
        <w:numPr>
          <w:ilvl w:val="0"/>
          <w:numId w:val="31"/>
        </w:numPr>
        <w:spacing w:after="0" w:line="360" w:lineRule="auto"/>
        <w:rPr>
          <w:rFonts w:ascii="Times New Roman" w:hAnsi="Times New Roman"/>
          <w:sz w:val="24"/>
          <w:szCs w:val="24"/>
        </w:rPr>
      </w:pPr>
      <w:r w:rsidRPr="00714AD4">
        <w:rPr>
          <w:rFonts w:ascii="Times New Roman" w:hAnsi="Times New Roman"/>
          <w:sz w:val="24"/>
          <w:szCs w:val="24"/>
        </w:rPr>
        <w:lastRenderedPageBreak/>
        <w:t>Ekip: Yazılım Geliştirme Ekibi (3 kişi)</w:t>
      </w:r>
    </w:p>
    <w:p w14:paraId="68BB55D1" w14:textId="77777777" w:rsidR="00714AD4" w:rsidRPr="00714AD4" w:rsidRDefault="00714AD4" w:rsidP="003A0255">
      <w:pPr>
        <w:pStyle w:val="ListParagraph"/>
        <w:numPr>
          <w:ilvl w:val="0"/>
          <w:numId w:val="31"/>
        </w:numPr>
        <w:spacing w:after="0" w:line="360" w:lineRule="auto"/>
        <w:rPr>
          <w:rFonts w:ascii="Times New Roman" w:hAnsi="Times New Roman"/>
          <w:sz w:val="24"/>
          <w:szCs w:val="24"/>
        </w:rPr>
      </w:pPr>
      <w:r w:rsidRPr="00714AD4">
        <w:rPr>
          <w:rFonts w:ascii="Times New Roman" w:hAnsi="Times New Roman"/>
          <w:sz w:val="24"/>
          <w:szCs w:val="24"/>
        </w:rPr>
        <w:t>Hedef: Sisteme kaydolan kullanıcıların %95'inin doğrulama sürecini başarıyla tamamlaması.</w:t>
      </w:r>
    </w:p>
    <w:p w14:paraId="75D82EEE" w14:textId="77777777" w:rsidR="00714AD4" w:rsidRPr="00714AD4" w:rsidRDefault="00714AD4" w:rsidP="003A0255">
      <w:pPr>
        <w:pStyle w:val="ListParagraph"/>
        <w:numPr>
          <w:ilvl w:val="0"/>
          <w:numId w:val="31"/>
        </w:numPr>
        <w:spacing w:after="0" w:line="360" w:lineRule="auto"/>
        <w:rPr>
          <w:rFonts w:ascii="Times New Roman" w:hAnsi="Times New Roman"/>
          <w:sz w:val="24"/>
          <w:szCs w:val="24"/>
        </w:rPr>
      </w:pPr>
      <w:r w:rsidRPr="00714AD4">
        <w:rPr>
          <w:rFonts w:ascii="Times New Roman" w:hAnsi="Times New Roman"/>
          <w:sz w:val="24"/>
          <w:szCs w:val="24"/>
        </w:rPr>
        <w:t>Başarı Ölçütü: Kullanıcı bilgilerinin eksiksiz kaydedilmesi ve sistemde güvenli bir şekilde saklanması.</w:t>
      </w:r>
    </w:p>
    <w:p w14:paraId="258BE50F" w14:textId="420A9306" w:rsidR="00714AD4" w:rsidRPr="00714AD4" w:rsidRDefault="00714AD4" w:rsidP="001647DC">
      <w:pPr>
        <w:spacing w:after="0" w:line="360" w:lineRule="auto"/>
        <w:ind w:firstLine="709"/>
        <w:rPr>
          <w:rFonts w:ascii="Times New Roman" w:hAnsi="Times New Roman"/>
          <w:sz w:val="24"/>
          <w:szCs w:val="24"/>
        </w:rPr>
      </w:pPr>
      <w:r w:rsidRPr="00714AD4">
        <w:rPr>
          <w:rFonts w:ascii="Times New Roman" w:hAnsi="Times New Roman"/>
          <w:sz w:val="24"/>
          <w:szCs w:val="24"/>
        </w:rPr>
        <w:t>2. Kan Bağışı İlan Modülü Geliştirme</w:t>
      </w:r>
    </w:p>
    <w:p w14:paraId="02DF37A3" w14:textId="77777777" w:rsidR="00714AD4" w:rsidRPr="00714AD4" w:rsidRDefault="00714AD4" w:rsidP="0069585C">
      <w:pPr>
        <w:spacing w:after="0" w:line="360" w:lineRule="auto"/>
        <w:rPr>
          <w:rFonts w:ascii="Times New Roman" w:hAnsi="Times New Roman"/>
          <w:sz w:val="24"/>
          <w:szCs w:val="24"/>
        </w:rPr>
      </w:pPr>
      <w:r w:rsidRPr="00714AD4">
        <w:rPr>
          <w:rFonts w:ascii="Times New Roman" w:hAnsi="Times New Roman"/>
          <w:sz w:val="24"/>
          <w:szCs w:val="24"/>
        </w:rPr>
        <w:t>Bu modül, bağış ihtiyaçlarının hızlı ve etkili bir şekilde duyurulması için kritik bir rol oynamaktadır. Kullanıcılar, platform üzerinden kan bağışı taleplerini oluşturabilecek ve sistem bu talepleri konum tabanlı olarak en yakın bağışçılara SMS ile iletecektir.</w:t>
      </w:r>
    </w:p>
    <w:p w14:paraId="48661642" w14:textId="77777777" w:rsidR="00714AD4" w:rsidRPr="00714AD4" w:rsidRDefault="00714AD4" w:rsidP="0069585C">
      <w:pPr>
        <w:spacing w:after="0" w:line="360" w:lineRule="auto"/>
        <w:rPr>
          <w:rFonts w:ascii="Times New Roman" w:hAnsi="Times New Roman"/>
          <w:sz w:val="24"/>
          <w:szCs w:val="24"/>
        </w:rPr>
      </w:pPr>
    </w:p>
    <w:p w14:paraId="0F70C05B" w14:textId="77777777" w:rsidR="00714AD4" w:rsidRPr="00714AD4" w:rsidRDefault="00714AD4" w:rsidP="003A0255">
      <w:pPr>
        <w:pStyle w:val="ListParagraph"/>
        <w:numPr>
          <w:ilvl w:val="0"/>
          <w:numId w:val="32"/>
        </w:numPr>
        <w:spacing w:after="0" w:line="360" w:lineRule="auto"/>
        <w:rPr>
          <w:rFonts w:ascii="Times New Roman" w:hAnsi="Times New Roman"/>
          <w:sz w:val="24"/>
          <w:szCs w:val="24"/>
        </w:rPr>
      </w:pPr>
      <w:r w:rsidRPr="00714AD4">
        <w:rPr>
          <w:rFonts w:ascii="Times New Roman" w:hAnsi="Times New Roman"/>
          <w:sz w:val="24"/>
          <w:szCs w:val="24"/>
        </w:rPr>
        <w:t>Zaman Çizelgesi: 3-5 ay</w:t>
      </w:r>
    </w:p>
    <w:p w14:paraId="739011BC" w14:textId="77777777" w:rsidR="00714AD4" w:rsidRPr="00714AD4" w:rsidRDefault="00714AD4" w:rsidP="003A0255">
      <w:pPr>
        <w:pStyle w:val="ListParagraph"/>
        <w:numPr>
          <w:ilvl w:val="0"/>
          <w:numId w:val="32"/>
        </w:numPr>
        <w:spacing w:after="0" w:line="360" w:lineRule="auto"/>
        <w:rPr>
          <w:rFonts w:ascii="Times New Roman" w:hAnsi="Times New Roman"/>
          <w:sz w:val="24"/>
          <w:szCs w:val="24"/>
        </w:rPr>
      </w:pPr>
      <w:r w:rsidRPr="00714AD4">
        <w:rPr>
          <w:rFonts w:ascii="Times New Roman" w:hAnsi="Times New Roman"/>
          <w:sz w:val="24"/>
          <w:szCs w:val="24"/>
        </w:rPr>
        <w:t>Ekip: Yazılım Geliştirme Ekibi (3 kişi)</w:t>
      </w:r>
    </w:p>
    <w:p w14:paraId="79055FB7" w14:textId="77777777" w:rsidR="00714AD4" w:rsidRPr="00714AD4" w:rsidRDefault="00714AD4" w:rsidP="003A0255">
      <w:pPr>
        <w:pStyle w:val="ListParagraph"/>
        <w:numPr>
          <w:ilvl w:val="0"/>
          <w:numId w:val="32"/>
        </w:numPr>
        <w:spacing w:after="0" w:line="360" w:lineRule="auto"/>
        <w:rPr>
          <w:rFonts w:ascii="Times New Roman" w:hAnsi="Times New Roman"/>
          <w:sz w:val="24"/>
          <w:szCs w:val="24"/>
        </w:rPr>
      </w:pPr>
      <w:r w:rsidRPr="00714AD4">
        <w:rPr>
          <w:rFonts w:ascii="Times New Roman" w:hAnsi="Times New Roman"/>
          <w:sz w:val="24"/>
          <w:szCs w:val="24"/>
        </w:rPr>
        <w:t>Hedef: İlanların %98 doğrulukla ve ortalama 5 saniye içinde ilgili bağışçılara ulaşması.</w:t>
      </w:r>
    </w:p>
    <w:p w14:paraId="5E35EA96" w14:textId="77777777" w:rsidR="00714AD4" w:rsidRPr="00714AD4" w:rsidRDefault="00714AD4" w:rsidP="003A0255">
      <w:pPr>
        <w:pStyle w:val="ListParagraph"/>
        <w:numPr>
          <w:ilvl w:val="0"/>
          <w:numId w:val="32"/>
        </w:numPr>
        <w:spacing w:after="0" w:line="360" w:lineRule="auto"/>
        <w:rPr>
          <w:rFonts w:ascii="Times New Roman" w:hAnsi="Times New Roman"/>
          <w:sz w:val="24"/>
          <w:szCs w:val="24"/>
        </w:rPr>
      </w:pPr>
      <w:r w:rsidRPr="00714AD4">
        <w:rPr>
          <w:rFonts w:ascii="Times New Roman" w:hAnsi="Times New Roman"/>
          <w:sz w:val="24"/>
          <w:szCs w:val="24"/>
        </w:rPr>
        <w:t>Başarı Ölçütü: Kullanıcı taleplerinin eksiksiz alınması ve SMS gönderim süreçlerinde hatasız çalışılması.</w:t>
      </w:r>
    </w:p>
    <w:p w14:paraId="5575671D" w14:textId="77777777" w:rsidR="00714AD4" w:rsidRPr="00714AD4" w:rsidRDefault="00714AD4" w:rsidP="0069585C">
      <w:pPr>
        <w:spacing w:after="0" w:line="360" w:lineRule="auto"/>
        <w:ind w:firstLine="709"/>
        <w:rPr>
          <w:rFonts w:ascii="Times New Roman" w:hAnsi="Times New Roman"/>
          <w:sz w:val="24"/>
          <w:szCs w:val="24"/>
        </w:rPr>
      </w:pPr>
      <w:r w:rsidRPr="00714AD4">
        <w:rPr>
          <w:rFonts w:ascii="Times New Roman" w:hAnsi="Times New Roman"/>
          <w:sz w:val="24"/>
          <w:szCs w:val="24"/>
        </w:rPr>
        <w:t>3. Puan ve Mağaza Sistemi Geliştirme</w:t>
      </w:r>
    </w:p>
    <w:p w14:paraId="1401AF96" w14:textId="77777777" w:rsidR="00714AD4" w:rsidRPr="00714AD4" w:rsidRDefault="00714AD4" w:rsidP="0069585C">
      <w:pPr>
        <w:spacing w:after="0" w:line="360" w:lineRule="auto"/>
        <w:rPr>
          <w:rFonts w:ascii="Times New Roman" w:hAnsi="Times New Roman"/>
          <w:sz w:val="24"/>
          <w:szCs w:val="24"/>
        </w:rPr>
      </w:pPr>
      <w:r w:rsidRPr="00714AD4">
        <w:rPr>
          <w:rFonts w:ascii="Times New Roman" w:hAnsi="Times New Roman"/>
          <w:sz w:val="24"/>
          <w:szCs w:val="24"/>
        </w:rPr>
        <w:t>Bağış yapan kullanıcıların motive edilmesi ve bağış süreçlerine daha aktif katılım göstermeleri için bir puanlama sistemi geliştirilmiştir. Kullanıcılar, kazandıkları puanlarla yardım ürünleri satın alabilir veya sosyal sorumluluk projelerine katkıda bulunabilir.</w:t>
      </w:r>
    </w:p>
    <w:p w14:paraId="1FB9BE1F" w14:textId="77777777" w:rsidR="00714AD4" w:rsidRPr="00714AD4" w:rsidRDefault="00714AD4" w:rsidP="0069585C">
      <w:pPr>
        <w:spacing w:after="0" w:line="360" w:lineRule="auto"/>
        <w:rPr>
          <w:rFonts w:ascii="Times New Roman" w:hAnsi="Times New Roman"/>
          <w:sz w:val="24"/>
          <w:szCs w:val="24"/>
        </w:rPr>
      </w:pPr>
    </w:p>
    <w:p w14:paraId="33BF80AE" w14:textId="77777777" w:rsidR="00714AD4" w:rsidRPr="00714AD4" w:rsidRDefault="00714AD4" w:rsidP="003A0255">
      <w:pPr>
        <w:pStyle w:val="ListParagraph"/>
        <w:numPr>
          <w:ilvl w:val="0"/>
          <w:numId w:val="33"/>
        </w:numPr>
        <w:spacing w:after="0" w:line="360" w:lineRule="auto"/>
        <w:rPr>
          <w:rFonts w:ascii="Times New Roman" w:hAnsi="Times New Roman"/>
          <w:sz w:val="24"/>
          <w:szCs w:val="24"/>
        </w:rPr>
      </w:pPr>
      <w:r w:rsidRPr="00714AD4">
        <w:rPr>
          <w:rFonts w:ascii="Times New Roman" w:hAnsi="Times New Roman"/>
          <w:sz w:val="24"/>
          <w:szCs w:val="24"/>
        </w:rPr>
        <w:t>Zaman Çizelgesi: 5-7 ay</w:t>
      </w:r>
    </w:p>
    <w:p w14:paraId="54B86FBF" w14:textId="77777777" w:rsidR="00714AD4" w:rsidRPr="00714AD4" w:rsidRDefault="00714AD4" w:rsidP="003A0255">
      <w:pPr>
        <w:pStyle w:val="ListParagraph"/>
        <w:numPr>
          <w:ilvl w:val="0"/>
          <w:numId w:val="33"/>
        </w:numPr>
        <w:spacing w:after="0" w:line="360" w:lineRule="auto"/>
        <w:rPr>
          <w:rFonts w:ascii="Times New Roman" w:hAnsi="Times New Roman"/>
          <w:sz w:val="24"/>
          <w:szCs w:val="24"/>
        </w:rPr>
      </w:pPr>
      <w:r w:rsidRPr="00714AD4">
        <w:rPr>
          <w:rFonts w:ascii="Times New Roman" w:hAnsi="Times New Roman"/>
          <w:sz w:val="24"/>
          <w:szCs w:val="24"/>
        </w:rPr>
        <w:t>Ekip: Yazılım Geliştirme Ekibi (2 kişi), UI/UX Tasarım Ekibi (1 kişi)</w:t>
      </w:r>
    </w:p>
    <w:p w14:paraId="42A3D8BD" w14:textId="77777777" w:rsidR="00714AD4" w:rsidRPr="00714AD4" w:rsidRDefault="00714AD4" w:rsidP="003A0255">
      <w:pPr>
        <w:pStyle w:val="ListParagraph"/>
        <w:numPr>
          <w:ilvl w:val="0"/>
          <w:numId w:val="33"/>
        </w:numPr>
        <w:spacing w:after="0" w:line="360" w:lineRule="auto"/>
        <w:rPr>
          <w:rFonts w:ascii="Times New Roman" w:hAnsi="Times New Roman"/>
          <w:sz w:val="24"/>
          <w:szCs w:val="24"/>
        </w:rPr>
      </w:pPr>
      <w:r w:rsidRPr="00714AD4">
        <w:rPr>
          <w:rFonts w:ascii="Times New Roman" w:hAnsi="Times New Roman"/>
          <w:sz w:val="24"/>
          <w:szCs w:val="24"/>
        </w:rPr>
        <w:t>Hedef: Sistemin toplam kullanıcılarının %70’inin puanlama mekanizmasını aktif olarak kullanması.</w:t>
      </w:r>
    </w:p>
    <w:p w14:paraId="22BEA926" w14:textId="77777777" w:rsidR="00714AD4" w:rsidRPr="00714AD4" w:rsidRDefault="00714AD4" w:rsidP="003A0255">
      <w:pPr>
        <w:pStyle w:val="ListParagraph"/>
        <w:numPr>
          <w:ilvl w:val="0"/>
          <w:numId w:val="33"/>
        </w:numPr>
        <w:spacing w:after="0" w:line="360" w:lineRule="auto"/>
        <w:rPr>
          <w:rFonts w:ascii="Times New Roman" w:hAnsi="Times New Roman"/>
          <w:sz w:val="24"/>
          <w:szCs w:val="24"/>
        </w:rPr>
      </w:pPr>
      <w:r w:rsidRPr="00714AD4">
        <w:rPr>
          <w:rFonts w:ascii="Times New Roman" w:hAnsi="Times New Roman"/>
          <w:sz w:val="24"/>
          <w:szCs w:val="24"/>
        </w:rPr>
        <w:t>Başarı Ölçütü: Kullanıcı memnuniyetini artıracak ödül sisteminin sorunsuz çalışması.</w:t>
      </w:r>
    </w:p>
    <w:p w14:paraId="076BCC28" w14:textId="77777777" w:rsidR="00714AD4" w:rsidRPr="00714AD4" w:rsidRDefault="00714AD4" w:rsidP="0069585C">
      <w:pPr>
        <w:spacing w:after="0" w:line="360" w:lineRule="auto"/>
        <w:ind w:firstLine="709"/>
        <w:rPr>
          <w:rFonts w:ascii="Times New Roman" w:hAnsi="Times New Roman"/>
          <w:sz w:val="24"/>
          <w:szCs w:val="24"/>
        </w:rPr>
      </w:pPr>
      <w:r w:rsidRPr="00714AD4">
        <w:rPr>
          <w:rFonts w:ascii="Times New Roman" w:hAnsi="Times New Roman"/>
          <w:sz w:val="24"/>
          <w:szCs w:val="24"/>
        </w:rPr>
        <w:t>4. Veri Analizi ve Raporlama Modülü Geliştirme</w:t>
      </w:r>
    </w:p>
    <w:p w14:paraId="4D83DA98" w14:textId="77777777" w:rsidR="00714AD4" w:rsidRPr="00714AD4" w:rsidRDefault="00714AD4" w:rsidP="0069585C">
      <w:pPr>
        <w:spacing w:after="0" w:line="360" w:lineRule="auto"/>
        <w:rPr>
          <w:rFonts w:ascii="Times New Roman" w:hAnsi="Times New Roman"/>
          <w:sz w:val="24"/>
          <w:szCs w:val="24"/>
        </w:rPr>
      </w:pPr>
      <w:r w:rsidRPr="00714AD4">
        <w:rPr>
          <w:rFonts w:ascii="Times New Roman" w:hAnsi="Times New Roman"/>
          <w:sz w:val="24"/>
          <w:szCs w:val="24"/>
        </w:rPr>
        <w:t xml:space="preserve">Platformun performansını sürekli olarak iyileştirmek amacıyla kullanıcı etkileşimlerini izleme, analiz etme ve raporlama modülü geliştirilmiştir. Bu modül </w:t>
      </w:r>
      <w:r w:rsidRPr="00714AD4">
        <w:rPr>
          <w:rFonts w:ascii="Times New Roman" w:hAnsi="Times New Roman"/>
          <w:sz w:val="24"/>
          <w:szCs w:val="24"/>
        </w:rPr>
        <w:lastRenderedPageBreak/>
        <w:t>sayesinde, hangi bölgelerde bağış oranlarının düşük olduğu gibi detaylar tespit edilerek iyileştirme süreçleri başlatılabilecektir.</w:t>
      </w:r>
    </w:p>
    <w:p w14:paraId="5665DEAC" w14:textId="77777777" w:rsidR="00714AD4" w:rsidRPr="00714AD4" w:rsidRDefault="00714AD4" w:rsidP="0069585C">
      <w:pPr>
        <w:spacing w:after="0" w:line="360" w:lineRule="auto"/>
        <w:rPr>
          <w:rFonts w:ascii="Times New Roman" w:hAnsi="Times New Roman"/>
          <w:sz w:val="24"/>
          <w:szCs w:val="24"/>
        </w:rPr>
      </w:pPr>
    </w:p>
    <w:p w14:paraId="1D1C4414" w14:textId="77777777" w:rsidR="00714AD4" w:rsidRPr="00714AD4" w:rsidRDefault="00714AD4" w:rsidP="003A0255">
      <w:pPr>
        <w:pStyle w:val="ListParagraph"/>
        <w:numPr>
          <w:ilvl w:val="0"/>
          <w:numId w:val="34"/>
        </w:numPr>
        <w:spacing w:after="0" w:line="360" w:lineRule="auto"/>
        <w:rPr>
          <w:rFonts w:ascii="Times New Roman" w:hAnsi="Times New Roman"/>
          <w:sz w:val="24"/>
          <w:szCs w:val="24"/>
        </w:rPr>
      </w:pPr>
      <w:r w:rsidRPr="00714AD4">
        <w:rPr>
          <w:rFonts w:ascii="Times New Roman" w:hAnsi="Times New Roman"/>
          <w:sz w:val="24"/>
          <w:szCs w:val="24"/>
        </w:rPr>
        <w:t>Zaman Çizelgesi: 7-8 ay</w:t>
      </w:r>
    </w:p>
    <w:p w14:paraId="606C73B4" w14:textId="77777777" w:rsidR="00714AD4" w:rsidRPr="00714AD4" w:rsidRDefault="00714AD4" w:rsidP="003A0255">
      <w:pPr>
        <w:pStyle w:val="ListParagraph"/>
        <w:numPr>
          <w:ilvl w:val="0"/>
          <w:numId w:val="34"/>
        </w:numPr>
        <w:spacing w:after="0" w:line="360" w:lineRule="auto"/>
        <w:rPr>
          <w:rFonts w:ascii="Times New Roman" w:hAnsi="Times New Roman"/>
          <w:sz w:val="24"/>
          <w:szCs w:val="24"/>
        </w:rPr>
      </w:pPr>
      <w:r w:rsidRPr="00714AD4">
        <w:rPr>
          <w:rFonts w:ascii="Times New Roman" w:hAnsi="Times New Roman"/>
          <w:sz w:val="24"/>
          <w:szCs w:val="24"/>
        </w:rPr>
        <w:t>Ekip: Veri Bilimciler (2 kişi), Yazılım Geliştirme Ekibi (1 kişi)</w:t>
      </w:r>
    </w:p>
    <w:p w14:paraId="3B9FA253" w14:textId="77777777" w:rsidR="00714AD4" w:rsidRPr="00714AD4" w:rsidRDefault="00714AD4" w:rsidP="003A0255">
      <w:pPr>
        <w:pStyle w:val="ListParagraph"/>
        <w:numPr>
          <w:ilvl w:val="0"/>
          <w:numId w:val="34"/>
        </w:numPr>
        <w:spacing w:after="0" w:line="360" w:lineRule="auto"/>
        <w:rPr>
          <w:rFonts w:ascii="Times New Roman" w:hAnsi="Times New Roman"/>
          <w:sz w:val="24"/>
          <w:szCs w:val="24"/>
        </w:rPr>
      </w:pPr>
      <w:r w:rsidRPr="00714AD4">
        <w:rPr>
          <w:rFonts w:ascii="Times New Roman" w:hAnsi="Times New Roman"/>
          <w:sz w:val="24"/>
          <w:szCs w:val="24"/>
        </w:rPr>
        <w:t>Hedef: Veri analizine dayalı iyileştirme önerileriyle platformun performansını %20 artırmak.</w:t>
      </w:r>
    </w:p>
    <w:p w14:paraId="76230D23" w14:textId="77777777" w:rsidR="00714AD4" w:rsidRPr="00714AD4" w:rsidRDefault="00714AD4" w:rsidP="003A0255">
      <w:pPr>
        <w:pStyle w:val="ListParagraph"/>
        <w:numPr>
          <w:ilvl w:val="0"/>
          <w:numId w:val="34"/>
        </w:numPr>
        <w:spacing w:after="0" w:line="360" w:lineRule="auto"/>
        <w:rPr>
          <w:rFonts w:ascii="Times New Roman" w:hAnsi="Times New Roman"/>
          <w:sz w:val="24"/>
          <w:szCs w:val="24"/>
        </w:rPr>
      </w:pPr>
      <w:r w:rsidRPr="00714AD4">
        <w:rPr>
          <w:rFonts w:ascii="Times New Roman" w:hAnsi="Times New Roman"/>
          <w:sz w:val="24"/>
          <w:szCs w:val="24"/>
        </w:rPr>
        <w:t>Başarı Ölçütü: Kullanıcı verilerinin doğru şekilde analiz edilmesi ve karar alma süreçlerine katkı sağlanması.</w:t>
      </w:r>
    </w:p>
    <w:p w14:paraId="39BBE064" w14:textId="77777777" w:rsidR="00714AD4" w:rsidRPr="00714AD4" w:rsidRDefault="00714AD4" w:rsidP="0069585C">
      <w:pPr>
        <w:spacing w:after="0" w:line="360" w:lineRule="auto"/>
        <w:ind w:firstLine="709"/>
        <w:rPr>
          <w:rFonts w:ascii="Times New Roman" w:hAnsi="Times New Roman"/>
          <w:sz w:val="24"/>
          <w:szCs w:val="24"/>
        </w:rPr>
      </w:pPr>
      <w:r w:rsidRPr="00714AD4">
        <w:rPr>
          <w:rFonts w:ascii="Times New Roman" w:hAnsi="Times New Roman"/>
          <w:sz w:val="24"/>
          <w:szCs w:val="24"/>
        </w:rPr>
        <w:t>5. Test ve Yayına Alma</w:t>
      </w:r>
    </w:p>
    <w:p w14:paraId="779C2CB9" w14:textId="77777777" w:rsidR="00714AD4" w:rsidRPr="00714AD4" w:rsidRDefault="00714AD4" w:rsidP="0069585C">
      <w:pPr>
        <w:spacing w:after="0" w:line="360" w:lineRule="auto"/>
        <w:rPr>
          <w:rFonts w:ascii="Times New Roman" w:hAnsi="Times New Roman"/>
          <w:sz w:val="24"/>
          <w:szCs w:val="24"/>
        </w:rPr>
      </w:pPr>
      <w:r w:rsidRPr="00714AD4">
        <w:rPr>
          <w:rFonts w:ascii="Times New Roman" w:hAnsi="Times New Roman"/>
          <w:sz w:val="24"/>
          <w:szCs w:val="24"/>
        </w:rPr>
        <w:t>Platformun tüm modüllerinin eksiksiz çalıştığından emin olunması için kapsamlı testler yapılmış ve sistem, son kullanıcıya hazır hale getirilmiştir. Bu aşamada, güvenlik testleri, performans testleri ve kullanıcı deneyimi testleri gerçekleştirilmiştir.</w:t>
      </w:r>
    </w:p>
    <w:p w14:paraId="3D6CB197" w14:textId="77777777" w:rsidR="00714AD4" w:rsidRPr="00714AD4" w:rsidRDefault="00714AD4" w:rsidP="0069585C">
      <w:pPr>
        <w:spacing w:after="0" w:line="360" w:lineRule="auto"/>
        <w:rPr>
          <w:rFonts w:ascii="Times New Roman" w:hAnsi="Times New Roman"/>
          <w:sz w:val="24"/>
          <w:szCs w:val="24"/>
        </w:rPr>
      </w:pPr>
    </w:p>
    <w:p w14:paraId="0DE5B56A" w14:textId="77777777" w:rsidR="00714AD4" w:rsidRPr="00714AD4" w:rsidRDefault="00714AD4" w:rsidP="003A0255">
      <w:pPr>
        <w:pStyle w:val="ListParagraph"/>
        <w:numPr>
          <w:ilvl w:val="0"/>
          <w:numId w:val="35"/>
        </w:numPr>
        <w:spacing w:after="0" w:line="360" w:lineRule="auto"/>
        <w:rPr>
          <w:rFonts w:ascii="Times New Roman" w:hAnsi="Times New Roman"/>
          <w:sz w:val="24"/>
          <w:szCs w:val="24"/>
        </w:rPr>
      </w:pPr>
      <w:r w:rsidRPr="00714AD4">
        <w:rPr>
          <w:rFonts w:ascii="Times New Roman" w:hAnsi="Times New Roman"/>
          <w:sz w:val="24"/>
          <w:szCs w:val="24"/>
        </w:rPr>
        <w:t>Zaman Çizelgesi: 8-9 ay</w:t>
      </w:r>
    </w:p>
    <w:p w14:paraId="406D68E4" w14:textId="77777777" w:rsidR="00714AD4" w:rsidRPr="00714AD4" w:rsidRDefault="00714AD4" w:rsidP="003A0255">
      <w:pPr>
        <w:pStyle w:val="ListParagraph"/>
        <w:numPr>
          <w:ilvl w:val="0"/>
          <w:numId w:val="35"/>
        </w:numPr>
        <w:spacing w:after="0" w:line="360" w:lineRule="auto"/>
        <w:rPr>
          <w:rFonts w:ascii="Times New Roman" w:hAnsi="Times New Roman"/>
          <w:sz w:val="24"/>
          <w:szCs w:val="24"/>
        </w:rPr>
      </w:pPr>
      <w:r w:rsidRPr="00714AD4">
        <w:rPr>
          <w:rFonts w:ascii="Times New Roman" w:hAnsi="Times New Roman"/>
          <w:sz w:val="24"/>
          <w:szCs w:val="24"/>
        </w:rPr>
        <w:t>Ekip: Yazılım Test Ekibi (2 kişi), Yazılım Geliştirme Ekibi (2 kişi)</w:t>
      </w:r>
    </w:p>
    <w:p w14:paraId="405DD44F" w14:textId="77777777" w:rsidR="00714AD4" w:rsidRPr="00714AD4" w:rsidRDefault="00714AD4" w:rsidP="003A0255">
      <w:pPr>
        <w:pStyle w:val="ListParagraph"/>
        <w:numPr>
          <w:ilvl w:val="0"/>
          <w:numId w:val="35"/>
        </w:numPr>
        <w:spacing w:after="0" w:line="360" w:lineRule="auto"/>
        <w:rPr>
          <w:rFonts w:ascii="Times New Roman" w:hAnsi="Times New Roman"/>
          <w:sz w:val="24"/>
          <w:szCs w:val="24"/>
        </w:rPr>
      </w:pPr>
      <w:r w:rsidRPr="00714AD4">
        <w:rPr>
          <w:rFonts w:ascii="Times New Roman" w:hAnsi="Times New Roman"/>
          <w:sz w:val="24"/>
          <w:szCs w:val="24"/>
        </w:rPr>
        <w:t>Hedef: Sistemin %99 kesintisiz çalışmasını sağlamak.</w:t>
      </w:r>
    </w:p>
    <w:p w14:paraId="6AA6C099" w14:textId="77777777" w:rsidR="00714AD4" w:rsidRPr="00714AD4" w:rsidRDefault="00714AD4" w:rsidP="003A0255">
      <w:pPr>
        <w:pStyle w:val="ListParagraph"/>
        <w:numPr>
          <w:ilvl w:val="0"/>
          <w:numId w:val="35"/>
        </w:numPr>
        <w:spacing w:after="0" w:line="360" w:lineRule="auto"/>
        <w:rPr>
          <w:rFonts w:ascii="Times New Roman" w:hAnsi="Times New Roman"/>
          <w:sz w:val="24"/>
          <w:szCs w:val="24"/>
        </w:rPr>
      </w:pPr>
      <w:r w:rsidRPr="00714AD4">
        <w:rPr>
          <w:rFonts w:ascii="Times New Roman" w:hAnsi="Times New Roman"/>
          <w:sz w:val="24"/>
          <w:szCs w:val="24"/>
        </w:rPr>
        <w:t>Başarı Ölçütü: Kullanıcıdan gelen tüm geri bildirimlerin değerlendirilmesi ve platformun sorunsuz çalışır hale getirilmesi.</w:t>
      </w:r>
    </w:p>
    <w:p w14:paraId="0BF99BF8" w14:textId="4FEF6B14" w:rsidR="00E87F27" w:rsidRDefault="00E87F27" w:rsidP="0032120E">
      <w:pPr>
        <w:spacing w:after="0" w:line="360" w:lineRule="auto"/>
        <w:rPr>
          <w:rFonts w:ascii="Times New Roman" w:hAnsi="Times New Roman"/>
          <w:b/>
          <w:sz w:val="28"/>
          <w:szCs w:val="28"/>
        </w:rPr>
      </w:pPr>
    </w:p>
    <w:p w14:paraId="2EEBCCC9" w14:textId="1916603A" w:rsidR="00604587" w:rsidRDefault="00604587" w:rsidP="0032120E">
      <w:pPr>
        <w:spacing w:after="0" w:line="360" w:lineRule="auto"/>
        <w:rPr>
          <w:rFonts w:ascii="Times New Roman" w:hAnsi="Times New Roman"/>
          <w:b/>
          <w:sz w:val="28"/>
          <w:szCs w:val="28"/>
        </w:rPr>
      </w:pPr>
    </w:p>
    <w:p w14:paraId="0A7647EC" w14:textId="4D615EBD" w:rsidR="00604587" w:rsidRDefault="00604587" w:rsidP="0032120E">
      <w:pPr>
        <w:spacing w:after="0" w:line="360" w:lineRule="auto"/>
        <w:rPr>
          <w:rFonts w:ascii="Times New Roman" w:hAnsi="Times New Roman"/>
          <w:b/>
          <w:sz w:val="28"/>
          <w:szCs w:val="28"/>
        </w:rPr>
      </w:pPr>
    </w:p>
    <w:p w14:paraId="2B7C4B75" w14:textId="7B99888F" w:rsidR="00604587" w:rsidRDefault="00604587" w:rsidP="0032120E">
      <w:pPr>
        <w:spacing w:after="0" w:line="360" w:lineRule="auto"/>
        <w:rPr>
          <w:rFonts w:ascii="Times New Roman" w:hAnsi="Times New Roman"/>
          <w:b/>
          <w:sz w:val="28"/>
          <w:szCs w:val="28"/>
        </w:rPr>
      </w:pPr>
    </w:p>
    <w:p w14:paraId="4C18D2A1" w14:textId="77777777" w:rsidR="00604587" w:rsidRDefault="00604587" w:rsidP="0032120E">
      <w:pPr>
        <w:spacing w:after="0" w:line="360" w:lineRule="auto"/>
        <w:rPr>
          <w:rFonts w:ascii="Times New Roman" w:hAnsi="Times New Roman"/>
          <w:b/>
          <w:sz w:val="28"/>
          <w:szCs w:val="28"/>
        </w:rPr>
        <w:sectPr w:rsidR="00604587" w:rsidSect="00716901">
          <w:headerReference w:type="default" r:id="rId15"/>
          <w:pgSz w:w="11906" w:h="16838"/>
          <w:pgMar w:top="1701" w:right="1843" w:bottom="1418" w:left="1843" w:header="708" w:footer="708" w:gutter="0"/>
          <w:cols w:space="708"/>
          <w:docGrid w:linePitch="360"/>
        </w:sectPr>
      </w:pPr>
    </w:p>
    <w:tbl>
      <w:tblPr>
        <w:tblStyle w:val="TableGrid"/>
        <w:tblpPr w:leftFromText="141" w:rightFromText="141" w:horzAnchor="margin" w:tblpXSpec="center" w:tblpY="510"/>
        <w:tblW w:w="0" w:type="auto"/>
        <w:tblLook w:val="04A0" w:firstRow="1" w:lastRow="0" w:firstColumn="1" w:lastColumn="0" w:noHBand="0" w:noVBand="1"/>
      </w:tblPr>
      <w:tblGrid>
        <w:gridCol w:w="816"/>
        <w:gridCol w:w="3471"/>
        <w:gridCol w:w="2552"/>
        <w:gridCol w:w="1701"/>
        <w:gridCol w:w="4397"/>
      </w:tblGrid>
      <w:tr w:rsidR="00604587" w:rsidRPr="001647DC" w14:paraId="476763F3" w14:textId="77777777" w:rsidTr="00B7214B">
        <w:trPr>
          <w:trHeight w:val="983"/>
        </w:trPr>
        <w:tc>
          <w:tcPr>
            <w:tcW w:w="816" w:type="dxa"/>
          </w:tcPr>
          <w:p w14:paraId="008A0E44" w14:textId="77777777" w:rsidR="00604587" w:rsidRPr="001647DC" w:rsidRDefault="00604587" w:rsidP="004A5646">
            <w:pPr>
              <w:pStyle w:val="AnaParagrafYaziStiliSau"/>
              <w:rPr>
                <w:sz w:val="18"/>
                <w:szCs w:val="18"/>
              </w:rPr>
            </w:pPr>
          </w:p>
          <w:p w14:paraId="248DD87E" w14:textId="3E5C9342" w:rsidR="00604587" w:rsidRPr="001647DC" w:rsidRDefault="00604587" w:rsidP="004A5646">
            <w:pPr>
              <w:pStyle w:val="AnaParagrafYaziStiliSau"/>
              <w:rPr>
                <w:sz w:val="18"/>
                <w:szCs w:val="18"/>
              </w:rPr>
            </w:pPr>
            <w:r w:rsidRPr="001647DC">
              <w:rPr>
                <w:sz w:val="18"/>
                <w:szCs w:val="18"/>
              </w:rPr>
              <w:t>İP No</w:t>
            </w:r>
          </w:p>
        </w:tc>
        <w:tc>
          <w:tcPr>
            <w:tcW w:w="3471" w:type="dxa"/>
          </w:tcPr>
          <w:p w14:paraId="7A0AA8A2" w14:textId="77777777" w:rsidR="00604587" w:rsidRPr="001647DC" w:rsidRDefault="00604587" w:rsidP="004A5646">
            <w:pPr>
              <w:pStyle w:val="AnaParagrafYaziStiliSau"/>
              <w:rPr>
                <w:sz w:val="18"/>
                <w:szCs w:val="18"/>
              </w:rPr>
            </w:pPr>
          </w:p>
          <w:p w14:paraId="70B729B8" w14:textId="19735EDB" w:rsidR="00604587" w:rsidRPr="001647DC" w:rsidRDefault="00604587" w:rsidP="004A5646">
            <w:pPr>
              <w:pStyle w:val="AnaParagrafYaziStiliSau"/>
              <w:rPr>
                <w:sz w:val="18"/>
                <w:szCs w:val="18"/>
              </w:rPr>
            </w:pPr>
            <w:r w:rsidRPr="001647DC">
              <w:rPr>
                <w:sz w:val="18"/>
                <w:szCs w:val="18"/>
              </w:rPr>
              <w:t>İş Paketlerinin Adı ve Hedefleri</w:t>
            </w:r>
          </w:p>
        </w:tc>
        <w:tc>
          <w:tcPr>
            <w:tcW w:w="2552" w:type="dxa"/>
          </w:tcPr>
          <w:p w14:paraId="5A0F5A87" w14:textId="77777777" w:rsidR="00604587" w:rsidRPr="001647DC" w:rsidRDefault="00604587" w:rsidP="004A5646">
            <w:pPr>
              <w:pStyle w:val="AnaParagrafYaziStiliSau"/>
              <w:rPr>
                <w:sz w:val="18"/>
                <w:szCs w:val="18"/>
              </w:rPr>
            </w:pPr>
          </w:p>
          <w:p w14:paraId="3DC870C7" w14:textId="250F612A" w:rsidR="00604587" w:rsidRPr="001647DC" w:rsidRDefault="00604587" w:rsidP="004A5646">
            <w:pPr>
              <w:pStyle w:val="AnaParagrafYaziStiliSau"/>
              <w:rPr>
                <w:sz w:val="18"/>
                <w:szCs w:val="18"/>
              </w:rPr>
            </w:pPr>
            <w:r w:rsidRPr="001647DC">
              <w:rPr>
                <w:sz w:val="18"/>
                <w:szCs w:val="18"/>
              </w:rPr>
              <w:t>Kim(ler) Tarafından Gerçekleştirileceği</w:t>
            </w:r>
          </w:p>
        </w:tc>
        <w:tc>
          <w:tcPr>
            <w:tcW w:w="1701" w:type="dxa"/>
          </w:tcPr>
          <w:p w14:paraId="57A467D2" w14:textId="77777777" w:rsidR="00604587" w:rsidRPr="001647DC" w:rsidRDefault="00604587" w:rsidP="004A5646">
            <w:pPr>
              <w:pStyle w:val="AnaParagrafYaziStiliSau"/>
              <w:rPr>
                <w:sz w:val="18"/>
                <w:szCs w:val="18"/>
              </w:rPr>
            </w:pPr>
          </w:p>
          <w:p w14:paraId="4D9B62BA" w14:textId="2D0944E2" w:rsidR="00604587" w:rsidRPr="001647DC" w:rsidRDefault="00604587" w:rsidP="004A5646">
            <w:pPr>
              <w:pStyle w:val="AnaParagrafYaziStiliSau"/>
              <w:rPr>
                <w:sz w:val="18"/>
                <w:szCs w:val="18"/>
              </w:rPr>
            </w:pPr>
            <w:r w:rsidRPr="001647DC">
              <w:rPr>
                <w:sz w:val="18"/>
                <w:szCs w:val="18"/>
              </w:rPr>
              <w:t>Zaman Aralığı (..-.. Ay)</w:t>
            </w:r>
          </w:p>
        </w:tc>
        <w:tc>
          <w:tcPr>
            <w:tcW w:w="4397" w:type="dxa"/>
          </w:tcPr>
          <w:p w14:paraId="2AED767B" w14:textId="77777777" w:rsidR="00604587" w:rsidRPr="001647DC" w:rsidRDefault="00604587" w:rsidP="004A5646">
            <w:pPr>
              <w:pStyle w:val="AnaParagrafYaziStiliSau"/>
              <w:rPr>
                <w:sz w:val="18"/>
                <w:szCs w:val="18"/>
              </w:rPr>
            </w:pPr>
          </w:p>
          <w:p w14:paraId="5D274AA4" w14:textId="76EE317D" w:rsidR="00604587" w:rsidRPr="001647DC" w:rsidRDefault="00604587" w:rsidP="004A5646">
            <w:pPr>
              <w:pStyle w:val="AnaParagrafYaziStiliSau"/>
              <w:rPr>
                <w:sz w:val="18"/>
                <w:szCs w:val="18"/>
              </w:rPr>
            </w:pPr>
            <w:r w:rsidRPr="001647DC">
              <w:rPr>
                <w:sz w:val="18"/>
                <w:szCs w:val="18"/>
              </w:rPr>
              <w:t>Başarı Ölçütü ve Projenin Başarısına Katkısı</w:t>
            </w:r>
          </w:p>
        </w:tc>
      </w:tr>
      <w:tr w:rsidR="00604587" w:rsidRPr="001647DC" w14:paraId="584043E3" w14:textId="77777777" w:rsidTr="004A5646">
        <w:trPr>
          <w:trHeight w:val="1117"/>
        </w:trPr>
        <w:tc>
          <w:tcPr>
            <w:tcW w:w="816" w:type="dxa"/>
          </w:tcPr>
          <w:p w14:paraId="64722A1B" w14:textId="77777777" w:rsidR="00604587" w:rsidRPr="001647DC" w:rsidRDefault="00604587" w:rsidP="004A5646">
            <w:pPr>
              <w:pStyle w:val="AnaParagrafYaziStiliSau"/>
              <w:rPr>
                <w:sz w:val="18"/>
                <w:szCs w:val="18"/>
              </w:rPr>
            </w:pPr>
            <w:r w:rsidRPr="001647DC">
              <w:rPr>
                <w:sz w:val="18"/>
                <w:szCs w:val="18"/>
              </w:rPr>
              <w:t>1</w:t>
            </w:r>
          </w:p>
        </w:tc>
        <w:tc>
          <w:tcPr>
            <w:tcW w:w="3471" w:type="dxa"/>
          </w:tcPr>
          <w:p w14:paraId="0AC63CEE" w14:textId="77777777" w:rsidR="00604587" w:rsidRPr="001647DC" w:rsidRDefault="00604587" w:rsidP="004A5646">
            <w:pPr>
              <w:pStyle w:val="AnaParagrafYaziStiliSau"/>
              <w:rPr>
                <w:sz w:val="18"/>
                <w:szCs w:val="18"/>
              </w:rPr>
            </w:pPr>
            <w:r w:rsidRPr="001647DC">
              <w:rPr>
                <w:sz w:val="18"/>
                <w:szCs w:val="18"/>
              </w:rPr>
              <w:t>Kullanıcı Kayıt ve Doğrulama Sistemi Kullanıcıların konum ve telefon numarası ile kayıt olabileceği ve SMS doğrulaması yapılacağı sistemin geliştirilmesi.</w:t>
            </w:r>
          </w:p>
        </w:tc>
        <w:tc>
          <w:tcPr>
            <w:tcW w:w="2552" w:type="dxa"/>
          </w:tcPr>
          <w:p w14:paraId="0AAB5E6E" w14:textId="77777777" w:rsidR="00604587" w:rsidRPr="001647DC" w:rsidRDefault="00604587" w:rsidP="004A5646">
            <w:pPr>
              <w:pStyle w:val="AnaParagrafYaziStiliSau"/>
              <w:rPr>
                <w:sz w:val="18"/>
                <w:szCs w:val="18"/>
              </w:rPr>
            </w:pPr>
          </w:p>
          <w:p w14:paraId="0670B8EB" w14:textId="77777777" w:rsidR="00604587" w:rsidRDefault="00604587" w:rsidP="004A5646">
            <w:pPr>
              <w:pStyle w:val="AnaParagrafYaziStiliSau"/>
              <w:rPr>
                <w:sz w:val="18"/>
                <w:szCs w:val="18"/>
              </w:rPr>
            </w:pPr>
            <w:r w:rsidRPr="001647DC">
              <w:rPr>
                <w:sz w:val="18"/>
                <w:szCs w:val="18"/>
              </w:rPr>
              <w:t>Yazılım Geliştirme Ekibi</w:t>
            </w:r>
          </w:p>
          <w:p w14:paraId="721C383F" w14:textId="425EC9EA" w:rsidR="00F369EB" w:rsidRPr="001647DC" w:rsidRDefault="00F369EB" w:rsidP="004A5646">
            <w:pPr>
              <w:pStyle w:val="AnaParagrafYaziStiliSau"/>
              <w:rPr>
                <w:sz w:val="18"/>
                <w:szCs w:val="18"/>
              </w:rPr>
            </w:pPr>
            <w:r>
              <w:rPr>
                <w:sz w:val="18"/>
                <w:szCs w:val="18"/>
              </w:rPr>
              <w:t>(Selin Şahin – Mustafa İkbal Avcı)</w:t>
            </w:r>
          </w:p>
        </w:tc>
        <w:tc>
          <w:tcPr>
            <w:tcW w:w="1701" w:type="dxa"/>
          </w:tcPr>
          <w:p w14:paraId="65FEEAE1" w14:textId="77777777" w:rsidR="00B7214B" w:rsidRDefault="00B7214B" w:rsidP="004A5646">
            <w:pPr>
              <w:pStyle w:val="AnaParagrafYaziStiliSau"/>
              <w:rPr>
                <w:sz w:val="18"/>
                <w:szCs w:val="18"/>
              </w:rPr>
            </w:pPr>
          </w:p>
          <w:p w14:paraId="16011DD4" w14:textId="77777777" w:rsidR="00B7214B" w:rsidRDefault="00B7214B" w:rsidP="004A5646">
            <w:pPr>
              <w:pStyle w:val="AnaParagrafYaziStiliSau"/>
              <w:rPr>
                <w:sz w:val="18"/>
                <w:szCs w:val="18"/>
              </w:rPr>
            </w:pPr>
          </w:p>
          <w:p w14:paraId="3FA6B529" w14:textId="05B89A39" w:rsidR="00604587" w:rsidRPr="001647DC" w:rsidRDefault="00604587" w:rsidP="004A5646">
            <w:pPr>
              <w:pStyle w:val="AnaParagrafYaziStiliSau"/>
              <w:rPr>
                <w:sz w:val="18"/>
                <w:szCs w:val="18"/>
              </w:rPr>
            </w:pPr>
            <w:r w:rsidRPr="001647DC">
              <w:rPr>
                <w:sz w:val="18"/>
                <w:szCs w:val="18"/>
              </w:rPr>
              <w:t>1-3 ay</w:t>
            </w:r>
          </w:p>
        </w:tc>
        <w:tc>
          <w:tcPr>
            <w:tcW w:w="4397" w:type="dxa"/>
          </w:tcPr>
          <w:p w14:paraId="7980AB80" w14:textId="77777777" w:rsidR="00604587" w:rsidRPr="001647DC" w:rsidRDefault="00604587" w:rsidP="004A5646">
            <w:pPr>
              <w:pStyle w:val="AnaParagrafYaziStiliSau"/>
              <w:rPr>
                <w:sz w:val="18"/>
                <w:szCs w:val="18"/>
              </w:rPr>
            </w:pPr>
            <w:r w:rsidRPr="001647DC">
              <w:rPr>
                <w:sz w:val="18"/>
                <w:szCs w:val="18"/>
              </w:rPr>
              <w:t>%30 Başarı Ölçütü: Kayıt ve doğrulama işlemlerinin tüm kullanıcılarda eksiksiz gerçekleşmesi. Platformun kullanıcı tabanı olmadan diğer modüller işlevsiz kalacağından, bu iş paketi temel bir öneme sahiptir.</w:t>
            </w:r>
          </w:p>
        </w:tc>
      </w:tr>
      <w:tr w:rsidR="00604587" w:rsidRPr="001647DC" w14:paraId="5C228A97" w14:textId="77777777" w:rsidTr="004A5646">
        <w:trPr>
          <w:trHeight w:val="460"/>
        </w:trPr>
        <w:tc>
          <w:tcPr>
            <w:tcW w:w="816" w:type="dxa"/>
          </w:tcPr>
          <w:p w14:paraId="34793501" w14:textId="77777777" w:rsidR="00604587" w:rsidRPr="001647DC" w:rsidRDefault="00604587" w:rsidP="004A5646">
            <w:pPr>
              <w:pStyle w:val="AnaParagrafYaziStiliSau"/>
              <w:rPr>
                <w:sz w:val="18"/>
                <w:szCs w:val="18"/>
              </w:rPr>
            </w:pPr>
            <w:r w:rsidRPr="001647DC">
              <w:rPr>
                <w:sz w:val="18"/>
                <w:szCs w:val="18"/>
              </w:rPr>
              <w:t>2</w:t>
            </w:r>
          </w:p>
        </w:tc>
        <w:tc>
          <w:tcPr>
            <w:tcW w:w="3471" w:type="dxa"/>
          </w:tcPr>
          <w:p w14:paraId="28F34387" w14:textId="77777777" w:rsidR="00604587" w:rsidRPr="001647DC" w:rsidRDefault="00604587" w:rsidP="004A5646">
            <w:pPr>
              <w:pStyle w:val="AnaParagrafYaziStiliSau"/>
              <w:rPr>
                <w:sz w:val="18"/>
                <w:szCs w:val="18"/>
              </w:rPr>
            </w:pPr>
            <w:r w:rsidRPr="001647DC">
              <w:rPr>
                <w:sz w:val="18"/>
                <w:szCs w:val="18"/>
              </w:rPr>
              <w:t>Kan Bağışı İlan Modülü Kullanıcıların ilan oluşturabileceği ve yakın konumdakilere SMS bildirimleri gönderileceği sistemin geliştirilmesi.</w:t>
            </w:r>
          </w:p>
        </w:tc>
        <w:tc>
          <w:tcPr>
            <w:tcW w:w="2552" w:type="dxa"/>
          </w:tcPr>
          <w:p w14:paraId="388CBC6A" w14:textId="77777777" w:rsidR="00B7214B" w:rsidRDefault="00B7214B" w:rsidP="004A5646">
            <w:pPr>
              <w:pStyle w:val="AnaParagrafYaziStiliSau"/>
              <w:rPr>
                <w:sz w:val="18"/>
                <w:szCs w:val="18"/>
              </w:rPr>
            </w:pPr>
          </w:p>
          <w:p w14:paraId="73B1F367" w14:textId="7ED12531" w:rsidR="00604587" w:rsidRDefault="00604587" w:rsidP="004A5646">
            <w:pPr>
              <w:pStyle w:val="AnaParagrafYaziStiliSau"/>
              <w:rPr>
                <w:sz w:val="18"/>
                <w:szCs w:val="18"/>
              </w:rPr>
            </w:pPr>
            <w:r w:rsidRPr="001647DC">
              <w:rPr>
                <w:sz w:val="18"/>
                <w:szCs w:val="18"/>
              </w:rPr>
              <w:t>Yazılım Geliştirme Ekibi</w:t>
            </w:r>
          </w:p>
          <w:p w14:paraId="1772558E" w14:textId="74004394" w:rsidR="00F369EB" w:rsidRPr="001647DC" w:rsidRDefault="00F369EB" w:rsidP="004A5646">
            <w:pPr>
              <w:pStyle w:val="AnaParagrafYaziStiliSau"/>
              <w:rPr>
                <w:sz w:val="18"/>
                <w:szCs w:val="18"/>
              </w:rPr>
            </w:pPr>
            <w:r>
              <w:rPr>
                <w:sz w:val="18"/>
                <w:szCs w:val="18"/>
              </w:rPr>
              <w:t>(Selin Şahin – Mustafa İkbal Avcı)</w:t>
            </w:r>
          </w:p>
        </w:tc>
        <w:tc>
          <w:tcPr>
            <w:tcW w:w="1701" w:type="dxa"/>
          </w:tcPr>
          <w:p w14:paraId="285CE337" w14:textId="77777777" w:rsidR="00B7214B" w:rsidRDefault="00B7214B" w:rsidP="00B7214B">
            <w:pPr>
              <w:pStyle w:val="AnaParagrafYaziStiliSau"/>
              <w:jc w:val="center"/>
              <w:rPr>
                <w:sz w:val="18"/>
                <w:szCs w:val="18"/>
              </w:rPr>
            </w:pPr>
          </w:p>
          <w:p w14:paraId="1848F551" w14:textId="5B63783F" w:rsidR="00604587" w:rsidRPr="001647DC" w:rsidRDefault="00604587" w:rsidP="00B7214B">
            <w:pPr>
              <w:pStyle w:val="AnaParagrafYaziStiliSau"/>
              <w:ind w:left="0"/>
              <w:jc w:val="center"/>
              <w:rPr>
                <w:sz w:val="18"/>
                <w:szCs w:val="18"/>
              </w:rPr>
            </w:pPr>
            <w:r w:rsidRPr="001647DC">
              <w:rPr>
                <w:sz w:val="18"/>
                <w:szCs w:val="18"/>
              </w:rPr>
              <w:t>3-5 ay</w:t>
            </w:r>
          </w:p>
        </w:tc>
        <w:tc>
          <w:tcPr>
            <w:tcW w:w="4397" w:type="dxa"/>
          </w:tcPr>
          <w:p w14:paraId="41F7D7E7" w14:textId="77777777" w:rsidR="00604587" w:rsidRPr="001647DC" w:rsidRDefault="00604587" w:rsidP="004A5646">
            <w:pPr>
              <w:pStyle w:val="AnaParagrafYaziStiliSau"/>
              <w:rPr>
                <w:sz w:val="18"/>
                <w:szCs w:val="18"/>
              </w:rPr>
            </w:pPr>
            <w:r w:rsidRPr="001647DC">
              <w:rPr>
                <w:sz w:val="18"/>
                <w:szCs w:val="18"/>
              </w:rPr>
              <w:t>%20 Başarı Ölçütü: İlan oluşturma ve yakın konumdaki kullanıcılara SMS gönderme işlemlerinin yüksek doğruluk oranıyla gerçekleşmesi. Bu modül, bağış taleplerinin hızlı karşılanmasına katkı sağlar.</w:t>
            </w:r>
          </w:p>
        </w:tc>
      </w:tr>
      <w:tr w:rsidR="00604587" w:rsidRPr="001647DC" w14:paraId="31652C5B" w14:textId="77777777" w:rsidTr="004A5646">
        <w:trPr>
          <w:trHeight w:val="1008"/>
        </w:trPr>
        <w:tc>
          <w:tcPr>
            <w:tcW w:w="816" w:type="dxa"/>
          </w:tcPr>
          <w:p w14:paraId="342B9C3F" w14:textId="77777777" w:rsidR="00604587" w:rsidRPr="001647DC" w:rsidRDefault="00604587" w:rsidP="004A5646">
            <w:pPr>
              <w:pStyle w:val="AnaParagrafYaziStiliSau"/>
              <w:rPr>
                <w:sz w:val="18"/>
                <w:szCs w:val="18"/>
              </w:rPr>
            </w:pPr>
            <w:r w:rsidRPr="001647DC">
              <w:rPr>
                <w:sz w:val="18"/>
                <w:szCs w:val="18"/>
              </w:rPr>
              <w:t>3</w:t>
            </w:r>
          </w:p>
        </w:tc>
        <w:tc>
          <w:tcPr>
            <w:tcW w:w="3471" w:type="dxa"/>
          </w:tcPr>
          <w:p w14:paraId="0815EB1E" w14:textId="77777777" w:rsidR="00604587" w:rsidRPr="001647DC" w:rsidRDefault="00604587" w:rsidP="004A5646">
            <w:pPr>
              <w:pStyle w:val="AnaParagrafYaziStiliSau"/>
              <w:rPr>
                <w:sz w:val="18"/>
                <w:szCs w:val="18"/>
              </w:rPr>
            </w:pPr>
            <w:r w:rsidRPr="001647DC">
              <w:rPr>
                <w:sz w:val="18"/>
                <w:szCs w:val="18"/>
              </w:rPr>
              <w:t>Puan ve Mağaza Sistemi Bağışçılara puan tanımlanacak ve bu puanlarla mağaza üzerinden ürün alıp yardım noktalarına göndermeleri sağlanacak.</w:t>
            </w:r>
          </w:p>
        </w:tc>
        <w:tc>
          <w:tcPr>
            <w:tcW w:w="2552" w:type="dxa"/>
          </w:tcPr>
          <w:p w14:paraId="6CEDC11D" w14:textId="77777777" w:rsidR="00604587" w:rsidRPr="001647DC" w:rsidRDefault="00604587" w:rsidP="004A5646">
            <w:pPr>
              <w:pStyle w:val="AnaParagrafYaziStiliSau"/>
              <w:rPr>
                <w:sz w:val="18"/>
                <w:szCs w:val="18"/>
              </w:rPr>
            </w:pPr>
          </w:p>
          <w:p w14:paraId="1A601176" w14:textId="77777777" w:rsidR="00604587" w:rsidRDefault="00604587" w:rsidP="004A5646">
            <w:pPr>
              <w:pStyle w:val="AnaParagrafYaziStiliSau"/>
              <w:rPr>
                <w:sz w:val="18"/>
                <w:szCs w:val="18"/>
              </w:rPr>
            </w:pPr>
            <w:r w:rsidRPr="001647DC">
              <w:rPr>
                <w:sz w:val="18"/>
                <w:szCs w:val="18"/>
              </w:rPr>
              <w:t>Yazılım Geliştirme Ekibi</w:t>
            </w:r>
          </w:p>
          <w:p w14:paraId="4BE9834A" w14:textId="0FA2CD85" w:rsidR="00F369EB" w:rsidRPr="001647DC" w:rsidRDefault="00F369EB" w:rsidP="004A5646">
            <w:pPr>
              <w:pStyle w:val="AnaParagrafYaziStiliSau"/>
              <w:rPr>
                <w:sz w:val="18"/>
                <w:szCs w:val="18"/>
              </w:rPr>
            </w:pPr>
            <w:r>
              <w:rPr>
                <w:sz w:val="18"/>
                <w:szCs w:val="18"/>
              </w:rPr>
              <w:t>(Selin Şahin – Mustafa İkbal Avcı)</w:t>
            </w:r>
          </w:p>
        </w:tc>
        <w:tc>
          <w:tcPr>
            <w:tcW w:w="1701" w:type="dxa"/>
          </w:tcPr>
          <w:p w14:paraId="54D90B55" w14:textId="77777777" w:rsidR="00B7214B" w:rsidRDefault="00B7214B" w:rsidP="004A5646">
            <w:pPr>
              <w:pStyle w:val="AnaParagrafYaziStiliSau"/>
              <w:rPr>
                <w:sz w:val="18"/>
                <w:szCs w:val="18"/>
              </w:rPr>
            </w:pPr>
          </w:p>
          <w:p w14:paraId="585E79DC" w14:textId="681DA893" w:rsidR="00604587" w:rsidRPr="001647DC" w:rsidRDefault="00604587" w:rsidP="004A5646">
            <w:pPr>
              <w:pStyle w:val="AnaParagrafYaziStiliSau"/>
              <w:rPr>
                <w:sz w:val="18"/>
                <w:szCs w:val="18"/>
              </w:rPr>
            </w:pPr>
            <w:r w:rsidRPr="001647DC">
              <w:rPr>
                <w:sz w:val="18"/>
                <w:szCs w:val="18"/>
              </w:rPr>
              <w:t>5-7 ay</w:t>
            </w:r>
          </w:p>
        </w:tc>
        <w:tc>
          <w:tcPr>
            <w:tcW w:w="4397" w:type="dxa"/>
          </w:tcPr>
          <w:p w14:paraId="3B75CDCE" w14:textId="77777777" w:rsidR="00604587" w:rsidRPr="001647DC" w:rsidRDefault="00604587" w:rsidP="004A5646">
            <w:pPr>
              <w:pStyle w:val="AnaParagrafYaziStiliSau"/>
              <w:rPr>
                <w:sz w:val="18"/>
                <w:szCs w:val="18"/>
              </w:rPr>
            </w:pPr>
            <w:r w:rsidRPr="001647DC">
              <w:rPr>
                <w:sz w:val="18"/>
                <w:szCs w:val="18"/>
              </w:rPr>
              <w:t>%15 Başarı Ölçütü: Puan kullanımının etkinliği ve mağaza işlemlerinin sorunsuz çalışması. Bağışçılara teşvik sağlayarak etkileşimi artırır.</w:t>
            </w:r>
          </w:p>
        </w:tc>
      </w:tr>
      <w:tr w:rsidR="00604587" w:rsidRPr="001647DC" w14:paraId="3F31272D" w14:textId="77777777" w:rsidTr="004A5646">
        <w:trPr>
          <w:trHeight w:val="946"/>
        </w:trPr>
        <w:tc>
          <w:tcPr>
            <w:tcW w:w="816" w:type="dxa"/>
          </w:tcPr>
          <w:p w14:paraId="116374B4" w14:textId="77777777" w:rsidR="00604587" w:rsidRPr="001647DC" w:rsidRDefault="00604587" w:rsidP="004A5646">
            <w:pPr>
              <w:pStyle w:val="AnaParagrafYaziStiliSau"/>
              <w:rPr>
                <w:sz w:val="18"/>
                <w:szCs w:val="18"/>
              </w:rPr>
            </w:pPr>
            <w:r w:rsidRPr="001647DC">
              <w:rPr>
                <w:sz w:val="18"/>
                <w:szCs w:val="18"/>
              </w:rPr>
              <w:t>4</w:t>
            </w:r>
          </w:p>
        </w:tc>
        <w:tc>
          <w:tcPr>
            <w:tcW w:w="3471" w:type="dxa"/>
          </w:tcPr>
          <w:p w14:paraId="2F80E878" w14:textId="77777777" w:rsidR="00604587" w:rsidRPr="001647DC" w:rsidRDefault="00604587" w:rsidP="004A5646">
            <w:pPr>
              <w:pStyle w:val="AnaParagrafYaziStiliSau"/>
              <w:rPr>
                <w:sz w:val="18"/>
                <w:szCs w:val="18"/>
              </w:rPr>
            </w:pPr>
            <w:r w:rsidRPr="001647DC">
              <w:rPr>
                <w:sz w:val="18"/>
                <w:szCs w:val="18"/>
              </w:rPr>
              <w:t>Veri Analizi ve Raporlama Modülü 4 Kullanıcı etkileşimlerinin izlenmesi analiz edilmesi ve raporlanması.</w:t>
            </w:r>
          </w:p>
        </w:tc>
        <w:tc>
          <w:tcPr>
            <w:tcW w:w="2552" w:type="dxa"/>
          </w:tcPr>
          <w:p w14:paraId="7F631D94" w14:textId="4FD0E4BB" w:rsidR="00604587" w:rsidRPr="001647DC" w:rsidRDefault="00604587" w:rsidP="004A5646">
            <w:pPr>
              <w:pStyle w:val="AnaParagrafYaziStiliSau"/>
              <w:rPr>
                <w:sz w:val="18"/>
                <w:szCs w:val="18"/>
              </w:rPr>
            </w:pPr>
            <w:r w:rsidRPr="001647DC">
              <w:rPr>
                <w:sz w:val="18"/>
                <w:szCs w:val="18"/>
              </w:rPr>
              <w:t>Veri Bilimciler ve Geliştirme Ekibi</w:t>
            </w:r>
            <w:r w:rsidR="00F369EB">
              <w:rPr>
                <w:sz w:val="18"/>
                <w:szCs w:val="18"/>
              </w:rPr>
              <w:t xml:space="preserve"> (Selin Şahin)</w:t>
            </w:r>
          </w:p>
        </w:tc>
        <w:tc>
          <w:tcPr>
            <w:tcW w:w="1701" w:type="dxa"/>
          </w:tcPr>
          <w:p w14:paraId="2C152DAF" w14:textId="77777777" w:rsidR="00B7214B" w:rsidRDefault="00B7214B" w:rsidP="004A5646">
            <w:pPr>
              <w:pStyle w:val="AnaParagrafYaziStiliSau"/>
              <w:rPr>
                <w:sz w:val="18"/>
                <w:szCs w:val="18"/>
              </w:rPr>
            </w:pPr>
          </w:p>
          <w:p w14:paraId="1872BCBD" w14:textId="7E6CB97F" w:rsidR="00604587" w:rsidRPr="001647DC" w:rsidRDefault="00604587" w:rsidP="004A5646">
            <w:pPr>
              <w:pStyle w:val="AnaParagrafYaziStiliSau"/>
              <w:rPr>
                <w:sz w:val="18"/>
                <w:szCs w:val="18"/>
              </w:rPr>
            </w:pPr>
            <w:r w:rsidRPr="001647DC">
              <w:rPr>
                <w:sz w:val="18"/>
                <w:szCs w:val="18"/>
              </w:rPr>
              <w:t>7-8 ay</w:t>
            </w:r>
          </w:p>
        </w:tc>
        <w:tc>
          <w:tcPr>
            <w:tcW w:w="4397" w:type="dxa"/>
          </w:tcPr>
          <w:p w14:paraId="04BF6FD0" w14:textId="77777777" w:rsidR="00604587" w:rsidRPr="001647DC" w:rsidRDefault="00604587" w:rsidP="004A5646">
            <w:pPr>
              <w:pStyle w:val="AnaParagrafYaziStiliSau"/>
              <w:rPr>
                <w:sz w:val="18"/>
                <w:szCs w:val="18"/>
              </w:rPr>
            </w:pPr>
            <w:r w:rsidRPr="001647DC">
              <w:rPr>
                <w:sz w:val="18"/>
                <w:szCs w:val="18"/>
              </w:rPr>
              <w:t>%20 Başarı Ölçütü: Verilerin doğru şekilde toplanması ve analiz edilmesi. Platformun performansını ölçmeye katkı sağlayarak iyileştirme süreçlerine veri sağlar</w:t>
            </w:r>
          </w:p>
        </w:tc>
      </w:tr>
      <w:tr w:rsidR="00604587" w:rsidRPr="001647DC" w14:paraId="10BA34E7" w14:textId="77777777" w:rsidTr="004A5646">
        <w:trPr>
          <w:trHeight w:val="460"/>
        </w:trPr>
        <w:tc>
          <w:tcPr>
            <w:tcW w:w="816" w:type="dxa"/>
          </w:tcPr>
          <w:p w14:paraId="5BB8AE0E" w14:textId="77777777" w:rsidR="00604587" w:rsidRPr="001647DC" w:rsidRDefault="00604587" w:rsidP="004A5646">
            <w:pPr>
              <w:pStyle w:val="AnaParagrafYaziStiliSau"/>
              <w:rPr>
                <w:sz w:val="18"/>
                <w:szCs w:val="18"/>
              </w:rPr>
            </w:pPr>
            <w:r w:rsidRPr="001647DC">
              <w:rPr>
                <w:sz w:val="18"/>
                <w:szCs w:val="18"/>
              </w:rPr>
              <w:t>5</w:t>
            </w:r>
          </w:p>
        </w:tc>
        <w:tc>
          <w:tcPr>
            <w:tcW w:w="3471" w:type="dxa"/>
          </w:tcPr>
          <w:p w14:paraId="56FA3E94" w14:textId="77777777" w:rsidR="00604587" w:rsidRPr="001647DC" w:rsidRDefault="00604587" w:rsidP="004A5646">
            <w:pPr>
              <w:pStyle w:val="AnaParagrafYaziStiliSau"/>
              <w:rPr>
                <w:sz w:val="18"/>
                <w:szCs w:val="18"/>
              </w:rPr>
            </w:pPr>
            <w:r w:rsidRPr="001647DC">
              <w:rPr>
                <w:sz w:val="18"/>
                <w:szCs w:val="18"/>
              </w:rPr>
              <w:t>Test ve Yayına Alma Sistem testlerinin yapılması ve platformun kullanıma açılması.</w:t>
            </w:r>
          </w:p>
        </w:tc>
        <w:tc>
          <w:tcPr>
            <w:tcW w:w="2552" w:type="dxa"/>
          </w:tcPr>
          <w:p w14:paraId="593F9865" w14:textId="0839CC0E" w:rsidR="00604587" w:rsidRPr="001647DC" w:rsidRDefault="00604587" w:rsidP="004A5646">
            <w:pPr>
              <w:pStyle w:val="AnaParagrafYaziStiliSau"/>
              <w:rPr>
                <w:sz w:val="18"/>
                <w:szCs w:val="18"/>
              </w:rPr>
            </w:pPr>
            <w:r w:rsidRPr="001647DC">
              <w:rPr>
                <w:sz w:val="18"/>
                <w:szCs w:val="18"/>
              </w:rPr>
              <w:t>Yazılım Test Ekibi ve Geliştirme Ekibi</w:t>
            </w:r>
            <w:r w:rsidR="00F369EB">
              <w:rPr>
                <w:sz w:val="18"/>
                <w:szCs w:val="18"/>
              </w:rPr>
              <w:t xml:space="preserve"> (Mustafa İkbal Avcı)</w:t>
            </w:r>
          </w:p>
        </w:tc>
        <w:tc>
          <w:tcPr>
            <w:tcW w:w="1701" w:type="dxa"/>
          </w:tcPr>
          <w:p w14:paraId="1BCC8F56" w14:textId="77777777" w:rsidR="00B7214B" w:rsidRDefault="00B7214B" w:rsidP="004A5646">
            <w:pPr>
              <w:pStyle w:val="AnaParagrafYaziStiliSau"/>
              <w:rPr>
                <w:sz w:val="18"/>
                <w:szCs w:val="18"/>
              </w:rPr>
            </w:pPr>
          </w:p>
          <w:p w14:paraId="77C6325B" w14:textId="53B68301" w:rsidR="00604587" w:rsidRPr="001647DC" w:rsidRDefault="00604587" w:rsidP="004A5646">
            <w:pPr>
              <w:pStyle w:val="AnaParagrafYaziStiliSau"/>
              <w:rPr>
                <w:sz w:val="18"/>
                <w:szCs w:val="18"/>
              </w:rPr>
            </w:pPr>
            <w:r w:rsidRPr="001647DC">
              <w:rPr>
                <w:sz w:val="18"/>
                <w:szCs w:val="18"/>
              </w:rPr>
              <w:t>8-9 ay</w:t>
            </w:r>
          </w:p>
        </w:tc>
        <w:tc>
          <w:tcPr>
            <w:tcW w:w="4397" w:type="dxa"/>
          </w:tcPr>
          <w:p w14:paraId="0986BAD5" w14:textId="77777777" w:rsidR="00604587" w:rsidRPr="001647DC" w:rsidRDefault="00604587" w:rsidP="004A5646">
            <w:pPr>
              <w:pStyle w:val="AnaParagrafYaziStiliSau"/>
              <w:rPr>
                <w:sz w:val="18"/>
                <w:szCs w:val="18"/>
              </w:rPr>
            </w:pPr>
            <w:r w:rsidRPr="001647DC">
              <w:rPr>
                <w:sz w:val="18"/>
                <w:szCs w:val="18"/>
              </w:rPr>
              <w:t>%15 Başarı Ölçütü: Testlerin eksiksiz tamamlanması ve platformun sorunsuz bir şekilde çalışır hale getirilmesi. Bu aşama, platformun kullanıma açılması için kritik bir adımdır.</w:t>
            </w:r>
          </w:p>
        </w:tc>
      </w:tr>
    </w:tbl>
    <w:p w14:paraId="1A37AEFC" w14:textId="38F5BB6E" w:rsidR="008164BB" w:rsidRPr="001647DC" w:rsidRDefault="00604587" w:rsidP="00604587">
      <w:pPr>
        <w:spacing w:after="0" w:line="360" w:lineRule="auto"/>
        <w:jc w:val="center"/>
        <w:rPr>
          <w:rFonts w:ascii="Times New Roman" w:hAnsi="Times New Roman"/>
          <w:sz w:val="18"/>
          <w:szCs w:val="18"/>
        </w:rPr>
      </w:pPr>
      <w:r w:rsidRPr="001647DC">
        <w:rPr>
          <w:rFonts w:ascii="Times New Roman" w:hAnsi="Times New Roman"/>
          <w:sz w:val="18"/>
          <w:szCs w:val="18"/>
        </w:rPr>
        <w:t>Tablo 6.1. İş-Zaman Çizelgesi</w:t>
      </w:r>
    </w:p>
    <w:p w14:paraId="20E71F90" w14:textId="77777777" w:rsidR="008164BB" w:rsidRDefault="008164BB" w:rsidP="0032120E">
      <w:pPr>
        <w:spacing w:after="0" w:line="360" w:lineRule="auto"/>
        <w:rPr>
          <w:rFonts w:ascii="Times New Roman" w:hAnsi="Times New Roman"/>
          <w:b/>
          <w:sz w:val="28"/>
          <w:szCs w:val="28"/>
        </w:rPr>
        <w:sectPr w:rsidR="008164BB" w:rsidSect="00E87F27">
          <w:pgSz w:w="16838" w:h="11906" w:orient="landscape"/>
          <w:pgMar w:top="1843" w:right="1701" w:bottom="1843" w:left="1418" w:header="708" w:footer="708" w:gutter="0"/>
          <w:cols w:space="708"/>
          <w:docGrid w:linePitch="360"/>
        </w:sectPr>
      </w:pPr>
    </w:p>
    <w:p w14:paraId="5DB28DEF" w14:textId="77777777" w:rsidR="00EF4D9B" w:rsidRDefault="008164BB" w:rsidP="008164BB">
      <w:pPr>
        <w:spacing w:after="0" w:line="360" w:lineRule="auto"/>
        <w:jc w:val="center"/>
        <w:rPr>
          <w:rFonts w:ascii="Times New Roman" w:eastAsia="Times New Roman" w:hAnsi="Times New Roman"/>
          <w:noProof/>
          <w:kern w:val="0"/>
          <w:sz w:val="24"/>
          <w:szCs w:val="24"/>
          <w:lang w:eastAsia="tr-TR"/>
        </w:rPr>
      </w:pPr>
      <w:r w:rsidRPr="008164BB">
        <w:rPr>
          <w:rFonts w:ascii="Times New Roman" w:eastAsia="Times New Roman" w:hAnsi="Times New Roman"/>
          <w:noProof/>
          <w:kern w:val="0"/>
          <w:sz w:val="24"/>
          <w:szCs w:val="24"/>
          <w:lang w:eastAsia="tr-TR"/>
        </w:rPr>
        <w:lastRenderedPageBreak/>
        <w:drawing>
          <wp:inline distT="0" distB="0" distL="0" distR="0" wp14:anchorId="6011DFAE" wp14:editId="28BF003C">
            <wp:extent cx="7553325" cy="4785814"/>
            <wp:effectExtent l="0" t="0" r="0" b="0"/>
            <wp:docPr id="1" name="Picture 1" descr="C:\Users\selin\OneDrive\Masaüstü\Ekran görüntüsü 2025-01-01 20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in\OneDrive\Masaüstü\Ekran görüntüsü 2025-01-01 2046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32208" cy="4835795"/>
                    </a:xfrm>
                    <a:prstGeom prst="rect">
                      <a:avLst/>
                    </a:prstGeom>
                    <a:noFill/>
                    <a:ln>
                      <a:noFill/>
                    </a:ln>
                  </pic:spPr>
                </pic:pic>
              </a:graphicData>
            </a:graphic>
          </wp:inline>
        </w:drawing>
      </w:r>
    </w:p>
    <w:p w14:paraId="25FBF3A0" w14:textId="71B2B9FB" w:rsidR="00EF4D9B" w:rsidRPr="00EF4D9B" w:rsidRDefault="00EF4D9B" w:rsidP="008164BB">
      <w:pPr>
        <w:spacing w:after="0" w:line="360" w:lineRule="auto"/>
        <w:jc w:val="center"/>
        <w:rPr>
          <w:rFonts w:ascii="Times New Roman" w:eastAsia="Times New Roman" w:hAnsi="Times New Roman"/>
          <w:noProof/>
          <w:kern w:val="0"/>
          <w:sz w:val="18"/>
          <w:szCs w:val="18"/>
          <w:lang w:eastAsia="tr-TR"/>
        </w:rPr>
      </w:pPr>
      <w:r w:rsidRPr="00EF4D9B">
        <w:rPr>
          <w:rFonts w:ascii="Times New Roman" w:eastAsia="Times New Roman" w:hAnsi="Times New Roman"/>
          <w:noProof/>
          <w:kern w:val="0"/>
          <w:sz w:val="18"/>
          <w:szCs w:val="18"/>
          <w:lang w:eastAsia="tr-TR"/>
        </w:rPr>
        <w:t>Şekil 6.1</w:t>
      </w:r>
      <w:r w:rsidR="006A5D04">
        <w:rPr>
          <w:rFonts w:ascii="Times New Roman" w:eastAsia="Times New Roman" w:hAnsi="Times New Roman"/>
          <w:noProof/>
          <w:kern w:val="0"/>
          <w:sz w:val="18"/>
          <w:szCs w:val="18"/>
          <w:lang w:eastAsia="tr-TR"/>
        </w:rPr>
        <w:t>.</w:t>
      </w:r>
      <w:r w:rsidRPr="00EF4D9B">
        <w:rPr>
          <w:rFonts w:ascii="Times New Roman" w:eastAsia="Times New Roman" w:hAnsi="Times New Roman"/>
          <w:noProof/>
          <w:kern w:val="0"/>
          <w:sz w:val="18"/>
          <w:szCs w:val="18"/>
          <w:lang w:eastAsia="tr-TR"/>
        </w:rPr>
        <w:t xml:space="preserve"> Site Arayüzü</w:t>
      </w:r>
      <w:r>
        <w:rPr>
          <w:rFonts w:ascii="Times New Roman" w:eastAsia="Times New Roman" w:hAnsi="Times New Roman"/>
          <w:noProof/>
          <w:kern w:val="0"/>
          <w:sz w:val="18"/>
          <w:szCs w:val="18"/>
          <w:lang w:eastAsia="tr-TR"/>
        </w:rPr>
        <w:t xml:space="preserve"> 1</w:t>
      </w:r>
    </w:p>
    <w:p w14:paraId="4DBE06E2" w14:textId="391A2AF1" w:rsidR="008164BB" w:rsidRDefault="00B56E31" w:rsidP="008164BB">
      <w:pPr>
        <w:spacing w:after="0" w:line="360" w:lineRule="auto"/>
        <w:jc w:val="center"/>
        <w:rPr>
          <w:rFonts w:ascii="Times New Roman" w:eastAsia="Times New Roman" w:hAnsi="Times New Roman"/>
          <w:noProof/>
          <w:kern w:val="0"/>
          <w:sz w:val="24"/>
          <w:szCs w:val="24"/>
          <w:lang w:eastAsia="tr-TR"/>
        </w:rPr>
      </w:pPr>
      <w:r>
        <w:rPr>
          <w:rFonts w:ascii="Times New Roman" w:eastAsia="Times New Roman" w:hAnsi="Times New Roman"/>
          <w:noProof/>
          <w:kern w:val="0"/>
          <w:sz w:val="24"/>
          <w:szCs w:val="24"/>
          <w:lang w:eastAsia="tr-TR"/>
        </w:rPr>
        <w:lastRenderedPageBreak/>
        <w:drawing>
          <wp:inline distT="0" distB="0" distL="0" distR="0" wp14:anchorId="4278D876" wp14:editId="51A4C4AE">
            <wp:extent cx="8086725" cy="4961890"/>
            <wp:effectExtent l="0" t="0" r="9525" b="0"/>
            <wp:docPr id="3" name="Picture 1" descr="Ekran görüntüsü 2025-01-01 20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 görüntüsü 2025-01-01 2046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6725" cy="4961890"/>
                    </a:xfrm>
                    <a:prstGeom prst="rect">
                      <a:avLst/>
                    </a:prstGeom>
                    <a:noFill/>
                    <a:ln>
                      <a:noFill/>
                    </a:ln>
                  </pic:spPr>
                </pic:pic>
              </a:graphicData>
            </a:graphic>
          </wp:inline>
        </w:drawing>
      </w:r>
    </w:p>
    <w:p w14:paraId="0E1AEA11" w14:textId="130A155E" w:rsidR="00EF4D9B" w:rsidRPr="00EF4D9B" w:rsidRDefault="00EF4D9B" w:rsidP="00EF4D9B">
      <w:pPr>
        <w:spacing w:after="0" w:line="360" w:lineRule="auto"/>
        <w:jc w:val="center"/>
        <w:rPr>
          <w:rFonts w:ascii="Times New Roman" w:eastAsia="Times New Roman" w:hAnsi="Times New Roman"/>
          <w:noProof/>
          <w:kern w:val="0"/>
          <w:sz w:val="18"/>
          <w:szCs w:val="18"/>
          <w:lang w:eastAsia="tr-TR"/>
        </w:rPr>
      </w:pPr>
      <w:r w:rsidRPr="00EF4D9B">
        <w:rPr>
          <w:rFonts w:ascii="Times New Roman" w:eastAsia="Times New Roman" w:hAnsi="Times New Roman"/>
          <w:noProof/>
          <w:kern w:val="0"/>
          <w:sz w:val="18"/>
          <w:szCs w:val="18"/>
          <w:lang w:eastAsia="tr-TR"/>
        </w:rPr>
        <w:t>Şekil 6.1</w:t>
      </w:r>
      <w:r w:rsidR="006A5D04">
        <w:rPr>
          <w:rFonts w:ascii="Times New Roman" w:eastAsia="Times New Roman" w:hAnsi="Times New Roman"/>
          <w:noProof/>
          <w:kern w:val="0"/>
          <w:sz w:val="18"/>
          <w:szCs w:val="18"/>
          <w:lang w:eastAsia="tr-TR"/>
        </w:rPr>
        <w:t>.</w:t>
      </w:r>
      <w:r w:rsidRPr="00EF4D9B">
        <w:rPr>
          <w:rFonts w:ascii="Times New Roman" w:eastAsia="Times New Roman" w:hAnsi="Times New Roman"/>
          <w:noProof/>
          <w:kern w:val="0"/>
          <w:sz w:val="18"/>
          <w:szCs w:val="18"/>
          <w:lang w:eastAsia="tr-TR"/>
        </w:rPr>
        <w:t xml:space="preserve"> Site Arayüzü</w:t>
      </w:r>
      <w:r>
        <w:rPr>
          <w:rFonts w:ascii="Times New Roman" w:eastAsia="Times New Roman" w:hAnsi="Times New Roman"/>
          <w:noProof/>
          <w:kern w:val="0"/>
          <w:sz w:val="18"/>
          <w:szCs w:val="18"/>
          <w:lang w:eastAsia="tr-TR"/>
        </w:rPr>
        <w:t xml:space="preserve"> 2</w:t>
      </w:r>
    </w:p>
    <w:p w14:paraId="3992391C" w14:textId="77777777" w:rsidR="00EF4D9B" w:rsidRDefault="008164BB" w:rsidP="00EF4D9B">
      <w:pPr>
        <w:spacing w:before="100" w:beforeAutospacing="1" w:after="100" w:afterAutospacing="1" w:line="240" w:lineRule="auto"/>
        <w:jc w:val="center"/>
        <w:rPr>
          <w:rFonts w:ascii="Times New Roman" w:eastAsia="Times New Roman" w:hAnsi="Times New Roman"/>
          <w:kern w:val="0"/>
          <w:sz w:val="24"/>
          <w:szCs w:val="24"/>
          <w:lang w:eastAsia="tr-TR"/>
        </w:rPr>
      </w:pPr>
      <w:r w:rsidRPr="008164BB">
        <w:rPr>
          <w:rFonts w:ascii="Times New Roman" w:eastAsia="Times New Roman" w:hAnsi="Times New Roman"/>
          <w:noProof/>
          <w:kern w:val="0"/>
          <w:sz w:val="24"/>
          <w:szCs w:val="24"/>
          <w:lang w:eastAsia="tr-TR"/>
        </w:rPr>
        <w:lastRenderedPageBreak/>
        <w:drawing>
          <wp:inline distT="0" distB="0" distL="0" distR="0" wp14:anchorId="3114F877" wp14:editId="0C8CBFA8">
            <wp:extent cx="7581900" cy="4759664"/>
            <wp:effectExtent l="0" t="0" r="0" b="3175"/>
            <wp:docPr id="2" name="Picture 2" descr="C:\Users\selin\OneDrive\Masaüstü\Ekran görüntüsü 2025-01-01 204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lin\OneDrive\Masaüstü\Ekran görüntüsü 2025-01-01 20464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95318" cy="4768088"/>
                    </a:xfrm>
                    <a:prstGeom prst="rect">
                      <a:avLst/>
                    </a:prstGeom>
                    <a:noFill/>
                    <a:ln>
                      <a:noFill/>
                    </a:ln>
                  </pic:spPr>
                </pic:pic>
              </a:graphicData>
            </a:graphic>
          </wp:inline>
        </w:drawing>
      </w:r>
    </w:p>
    <w:p w14:paraId="39A5C415" w14:textId="0333FB8F" w:rsidR="00EF4D9B" w:rsidRPr="00EF4D9B" w:rsidRDefault="00EF4D9B" w:rsidP="00EF4D9B">
      <w:pPr>
        <w:spacing w:after="0" w:line="360" w:lineRule="auto"/>
        <w:jc w:val="center"/>
        <w:rPr>
          <w:rFonts w:ascii="Times New Roman" w:eastAsia="Times New Roman" w:hAnsi="Times New Roman"/>
          <w:noProof/>
          <w:kern w:val="0"/>
          <w:sz w:val="18"/>
          <w:szCs w:val="18"/>
          <w:lang w:eastAsia="tr-TR"/>
        </w:rPr>
        <w:sectPr w:rsidR="00EF4D9B" w:rsidRPr="00EF4D9B" w:rsidSect="008164BB">
          <w:pgSz w:w="16838" w:h="11906" w:orient="landscape"/>
          <w:pgMar w:top="1843" w:right="1701" w:bottom="1843" w:left="1418" w:header="708" w:footer="708" w:gutter="0"/>
          <w:cols w:space="708"/>
          <w:docGrid w:linePitch="360"/>
        </w:sectPr>
      </w:pPr>
      <w:r w:rsidRPr="00EF4D9B">
        <w:rPr>
          <w:rFonts w:ascii="Times New Roman" w:eastAsia="Times New Roman" w:hAnsi="Times New Roman"/>
          <w:noProof/>
          <w:kern w:val="0"/>
          <w:sz w:val="18"/>
          <w:szCs w:val="18"/>
          <w:lang w:eastAsia="tr-TR"/>
        </w:rPr>
        <w:t>Şekil 6.1</w:t>
      </w:r>
      <w:r w:rsidR="006A5D04">
        <w:rPr>
          <w:rFonts w:ascii="Times New Roman" w:eastAsia="Times New Roman" w:hAnsi="Times New Roman"/>
          <w:noProof/>
          <w:kern w:val="0"/>
          <w:sz w:val="18"/>
          <w:szCs w:val="18"/>
          <w:lang w:eastAsia="tr-TR"/>
        </w:rPr>
        <w:t>.</w:t>
      </w:r>
      <w:r w:rsidRPr="00EF4D9B">
        <w:rPr>
          <w:rFonts w:ascii="Times New Roman" w:eastAsia="Times New Roman" w:hAnsi="Times New Roman"/>
          <w:noProof/>
          <w:kern w:val="0"/>
          <w:sz w:val="18"/>
          <w:szCs w:val="18"/>
          <w:lang w:eastAsia="tr-TR"/>
        </w:rPr>
        <w:t xml:space="preserve"> Site Arayüzü</w:t>
      </w:r>
      <w:r>
        <w:rPr>
          <w:rFonts w:ascii="Times New Roman" w:eastAsia="Times New Roman" w:hAnsi="Times New Roman"/>
          <w:noProof/>
          <w:kern w:val="0"/>
          <w:sz w:val="18"/>
          <w:szCs w:val="18"/>
          <w:lang w:eastAsia="tr-TR"/>
        </w:rPr>
        <w:t xml:space="preserve"> 3</w:t>
      </w:r>
    </w:p>
    <w:p w14:paraId="27603C76" w14:textId="77777777" w:rsidR="00714AD4" w:rsidRDefault="008164BB" w:rsidP="008164BB">
      <w:pPr>
        <w:spacing w:after="0" w:line="360" w:lineRule="auto"/>
        <w:rPr>
          <w:rFonts w:ascii="Times New Roman" w:hAnsi="Times New Roman"/>
          <w:b/>
          <w:sz w:val="24"/>
          <w:szCs w:val="24"/>
        </w:rPr>
      </w:pPr>
      <w:r w:rsidRPr="008164BB">
        <w:rPr>
          <w:rFonts w:ascii="Times New Roman" w:hAnsi="Times New Roman"/>
          <w:b/>
          <w:sz w:val="24"/>
          <w:szCs w:val="24"/>
        </w:rPr>
        <w:lastRenderedPageBreak/>
        <w:t>6.2. Maliyet Analizi</w:t>
      </w:r>
    </w:p>
    <w:p w14:paraId="35E630F9" w14:textId="77777777" w:rsidR="008164BB" w:rsidRDefault="008164BB" w:rsidP="008164BB">
      <w:pPr>
        <w:spacing w:after="0" w:line="360" w:lineRule="auto"/>
        <w:rPr>
          <w:rFonts w:ascii="Times New Roman" w:hAnsi="Times New Roman"/>
          <w:b/>
          <w:sz w:val="24"/>
          <w:szCs w:val="24"/>
        </w:rPr>
      </w:pPr>
    </w:p>
    <w:p w14:paraId="5AF19546"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1. Donanım Maliyetleri</w:t>
      </w:r>
    </w:p>
    <w:p w14:paraId="00F88FF3"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Projenin altyapısı için kullanılan donanımlar ve maliyetleri:</w:t>
      </w:r>
    </w:p>
    <w:p w14:paraId="5AB717DF" w14:textId="77777777" w:rsidR="005A1BB1" w:rsidRPr="005A1BB1" w:rsidRDefault="005A1BB1" w:rsidP="005A1BB1">
      <w:pPr>
        <w:spacing w:after="0" w:line="360" w:lineRule="auto"/>
        <w:rPr>
          <w:rFonts w:ascii="Times New Roman" w:hAnsi="Times New Roman"/>
          <w:sz w:val="24"/>
          <w:szCs w:val="24"/>
        </w:rPr>
      </w:pPr>
    </w:p>
    <w:p w14:paraId="3D1BA180" w14:textId="77777777" w:rsidR="005A1BB1" w:rsidRPr="00C65E19" w:rsidRDefault="005A1BB1" w:rsidP="003A0255">
      <w:pPr>
        <w:pStyle w:val="ListParagraph"/>
        <w:numPr>
          <w:ilvl w:val="0"/>
          <w:numId w:val="36"/>
        </w:numPr>
        <w:spacing w:after="0" w:line="360" w:lineRule="auto"/>
        <w:rPr>
          <w:rFonts w:ascii="Times New Roman" w:hAnsi="Times New Roman"/>
          <w:sz w:val="24"/>
          <w:szCs w:val="24"/>
        </w:rPr>
      </w:pPr>
      <w:r w:rsidRPr="00C65E19">
        <w:rPr>
          <w:rFonts w:ascii="Times New Roman" w:hAnsi="Times New Roman"/>
          <w:sz w:val="24"/>
          <w:szCs w:val="24"/>
        </w:rPr>
        <w:t>Sunucu Altyapısı:</w:t>
      </w:r>
    </w:p>
    <w:p w14:paraId="680F887C"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Dedicated Server ve bulut tabanlı hizmetlerin aylık maliyeti: 5.000 TL</w:t>
      </w:r>
    </w:p>
    <w:p w14:paraId="36F3E6D9"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(9 ay boyunca toplam: 45.000 TL)</w:t>
      </w:r>
    </w:p>
    <w:p w14:paraId="45EBD897" w14:textId="77777777" w:rsidR="005A1BB1" w:rsidRPr="00C65E19" w:rsidRDefault="005A1BB1" w:rsidP="003A0255">
      <w:pPr>
        <w:pStyle w:val="ListParagraph"/>
        <w:numPr>
          <w:ilvl w:val="0"/>
          <w:numId w:val="36"/>
        </w:numPr>
        <w:spacing w:after="0" w:line="360" w:lineRule="auto"/>
        <w:rPr>
          <w:rFonts w:ascii="Times New Roman" w:hAnsi="Times New Roman"/>
          <w:sz w:val="24"/>
          <w:szCs w:val="24"/>
        </w:rPr>
      </w:pPr>
      <w:r w:rsidRPr="00C65E19">
        <w:rPr>
          <w:rFonts w:ascii="Times New Roman" w:hAnsi="Times New Roman"/>
          <w:sz w:val="24"/>
          <w:szCs w:val="24"/>
        </w:rPr>
        <w:t>SMS Gönderim Donanımı:</w:t>
      </w:r>
    </w:p>
    <w:p w14:paraId="03E0F6D2"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Üçüncü taraf SMS sağlayıcı maliyeti: 10.000 TL (yıllık)</w:t>
      </w:r>
    </w:p>
    <w:p w14:paraId="68698139" w14:textId="77777777" w:rsidR="005A1BB1" w:rsidRPr="00C65E19" w:rsidRDefault="005A1BB1" w:rsidP="003A0255">
      <w:pPr>
        <w:pStyle w:val="ListParagraph"/>
        <w:numPr>
          <w:ilvl w:val="0"/>
          <w:numId w:val="36"/>
        </w:numPr>
        <w:spacing w:after="0" w:line="360" w:lineRule="auto"/>
        <w:rPr>
          <w:rFonts w:ascii="Times New Roman" w:hAnsi="Times New Roman"/>
          <w:sz w:val="24"/>
          <w:szCs w:val="24"/>
        </w:rPr>
      </w:pPr>
      <w:r w:rsidRPr="00C65E19">
        <w:rPr>
          <w:rFonts w:ascii="Times New Roman" w:hAnsi="Times New Roman"/>
          <w:sz w:val="24"/>
          <w:szCs w:val="24"/>
        </w:rPr>
        <w:t>Yedekleme Sistemleri:</w:t>
      </w:r>
    </w:p>
    <w:p w14:paraId="328F449F" w14:textId="77777777" w:rsid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NAS cihazı ve yedekleme altyapısı maliyeti: 3.000 TL</w:t>
      </w:r>
    </w:p>
    <w:p w14:paraId="3D48443B" w14:textId="77777777" w:rsidR="00C65E19" w:rsidRPr="005A1BB1" w:rsidRDefault="00C65E19" w:rsidP="005A1BB1">
      <w:pPr>
        <w:spacing w:after="0" w:line="360" w:lineRule="auto"/>
        <w:rPr>
          <w:rFonts w:ascii="Times New Roman" w:hAnsi="Times New Roman"/>
          <w:sz w:val="24"/>
          <w:szCs w:val="24"/>
        </w:rPr>
      </w:pPr>
    </w:p>
    <w:p w14:paraId="186E5551"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2. Yazılım Maliyetleri</w:t>
      </w:r>
    </w:p>
    <w:p w14:paraId="5BCBBBA6"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Platformun geliştirilmesi için kullanılan araçlar:</w:t>
      </w:r>
    </w:p>
    <w:p w14:paraId="31EAA420" w14:textId="77777777" w:rsidR="005A1BB1" w:rsidRPr="005A1BB1" w:rsidRDefault="005A1BB1" w:rsidP="005A1BB1">
      <w:pPr>
        <w:spacing w:after="0" w:line="360" w:lineRule="auto"/>
        <w:rPr>
          <w:rFonts w:ascii="Times New Roman" w:hAnsi="Times New Roman"/>
          <w:sz w:val="24"/>
          <w:szCs w:val="24"/>
        </w:rPr>
      </w:pPr>
    </w:p>
    <w:p w14:paraId="11A72AC8" w14:textId="77777777" w:rsidR="005A1BB1" w:rsidRPr="00C65E19" w:rsidRDefault="005A1BB1" w:rsidP="003A0255">
      <w:pPr>
        <w:pStyle w:val="ListParagraph"/>
        <w:numPr>
          <w:ilvl w:val="0"/>
          <w:numId w:val="36"/>
        </w:numPr>
        <w:spacing w:after="0" w:line="360" w:lineRule="auto"/>
        <w:rPr>
          <w:rFonts w:ascii="Times New Roman" w:hAnsi="Times New Roman"/>
          <w:sz w:val="24"/>
          <w:szCs w:val="24"/>
        </w:rPr>
      </w:pPr>
      <w:r w:rsidRPr="00C65E19">
        <w:rPr>
          <w:rFonts w:ascii="Times New Roman" w:hAnsi="Times New Roman"/>
          <w:sz w:val="24"/>
          <w:szCs w:val="24"/>
        </w:rPr>
        <w:t>Geliştirme Araçları:</w:t>
      </w:r>
    </w:p>
    <w:p w14:paraId="5520F540"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IntelliJ IDEA ve Visual Studio Code lisans maliyetleri: 8.000 TL</w:t>
      </w:r>
    </w:p>
    <w:p w14:paraId="6C6D73BC" w14:textId="77777777" w:rsidR="005A1BB1" w:rsidRPr="00C65E19" w:rsidRDefault="005A1BB1" w:rsidP="003A0255">
      <w:pPr>
        <w:pStyle w:val="ListParagraph"/>
        <w:numPr>
          <w:ilvl w:val="0"/>
          <w:numId w:val="36"/>
        </w:numPr>
        <w:spacing w:after="0" w:line="360" w:lineRule="auto"/>
        <w:rPr>
          <w:rFonts w:ascii="Times New Roman" w:hAnsi="Times New Roman"/>
          <w:sz w:val="24"/>
          <w:szCs w:val="24"/>
        </w:rPr>
      </w:pPr>
      <w:r w:rsidRPr="00C65E19">
        <w:rPr>
          <w:rFonts w:ascii="Times New Roman" w:hAnsi="Times New Roman"/>
          <w:sz w:val="24"/>
          <w:szCs w:val="24"/>
        </w:rPr>
        <w:t>API Entegrasyonu:</w:t>
      </w:r>
    </w:p>
    <w:p w14:paraId="51343587" w14:textId="02C407D4" w:rsidR="00C65E19"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Konum tabanlı hizmetler ve SMS bildirimleri için harici API entegrasyon maliyeti: 7.000 TL</w:t>
      </w:r>
    </w:p>
    <w:p w14:paraId="5AF65282" w14:textId="77777777" w:rsidR="005A1BB1" w:rsidRPr="005A1BB1" w:rsidRDefault="00C65E19" w:rsidP="005A1BB1">
      <w:pPr>
        <w:spacing w:after="0" w:line="360" w:lineRule="auto"/>
        <w:rPr>
          <w:rFonts w:ascii="Times New Roman" w:hAnsi="Times New Roman"/>
          <w:sz w:val="24"/>
          <w:szCs w:val="24"/>
        </w:rPr>
      </w:pPr>
      <w:r>
        <w:rPr>
          <w:rFonts w:ascii="Times New Roman" w:hAnsi="Times New Roman"/>
          <w:sz w:val="24"/>
          <w:szCs w:val="24"/>
        </w:rPr>
        <w:t>3</w:t>
      </w:r>
      <w:r w:rsidR="005A1BB1" w:rsidRPr="005A1BB1">
        <w:rPr>
          <w:rFonts w:ascii="Times New Roman" w:hAnsi="Times New Roman"/>
          <w:sz w:val="24"/>
          <w:szCs w:val="24"/>
        </w:rPr>
        <w:t>. Genel Giderler</w:t>
      </w:r>
    </w:p>
    <w:p w14:paraId="36C83698"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Projenin yürütülmesi sırasında oluşan ek giderler:</w:t>
      </w:r>
    </w:p>
    <w:p w14:paraId="39E3383D" w14:textId="77777777" w:rsidR="005A1BB1" w:rsidRPr="005A1BB1" w:rsidRDefault="005A1BB1" w:rsidP="005A1BB1">
      <w:pPr>
        <w:spacing w:after="0" w:line="360" w:lineRule="auto"/>
        <w:rPr>
          <w:rFonts w:ascii="Times New Roman" w:hAnsi="Times New Roman"/>
          <w:sz w:val="24"/>
          <w:szCs w:val="24"/>
        </w:rPr>
      </w:pPr>
    </w:p>
    <w:p w14:paraId="5CF15FE3" w14:textId="77777777" w:rsidR="005A1BB1" w:rsidRPr="00C65E19" w:rsidRDefault="00C65E19" w:rsidP="003A0255">
      <w:pPr>
        <w:pStyle w:val="ListParagraph"/>
        <w:numPr>
          <w:ilvl w:val="0"/>
          <w:numId w:val="36"/>
        </w:numPr>
        <w:spacing w:after="0" w:line="360" w:lineRule="auto"/>
        <w:rPr>
          <w:rFonts w:ascii="Times New Roman" w:hAnsi="Times New Roman"/>
          <w:sz w:val="24"/>
          <w:szCs w:val="24"/>
        </w:rPr>
      </w:pPr>
      <w:r>
        <w:rPr>
          <w:rFonts w:ascii="Times New Roman" w:hAnsi="Times New Roman"/>
          <w:sz w:val="24"/>
          <w:szCs w:val="24"/>
        </w:rPr>
        <w:t xml:space="preserve">Elektrik ve İnternet </w:t>
      </w:r>
      <w:r w:rsidR="005A1BB1" w:rsidRPr="00C65E19">
        <w:rPr>
          <w:rFonts w:ascii="Times New Roman" w:hAnsi="Times New Roman"/>
          <w:sz w:val="24"/>
          <w:szCs w:val="24"/>
        </w:rPr>
        <w:t>Giderleri:</w:t>
      </w:r>
    </w:p>
    <w:p w14:paraId="32F87E9A"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A</w:t>
      </w:r>
      <w:r w:rsidR="00C65E19">
        <w:rPr>
          <w:rFonts w:ascii="Times New Roman" w:hAnsi="Times New Roman"/>
          <w:sz w:val="24"/>
          <w:szCs w:val="24"/>
        </w:rPr>
        <w:t>ylık ortalama maliyet: 3</w:t>
      </w:r>
      <w:r w:rsidRPr="005A1BB1">
        <w:rPr>
          <w:rFonts w:ascii="Times New Roman" w:hAnsi="Times New Roman"/>
          <w:sz w:val="24"/>
          <w:szCs w:val="24"/>
        </w:rPr>
        <w:t>.000 TL</w:t>
      </w:r>
    </w:p>
    <w:p w14:paraId="021DAC72"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 xml:space="preserve">9 aylık toplam maliyet: </w:t>
      </w:r>
      <w:r w:rsidR="00C65E19">
        <w:rPr>
          <w:rFonts w:ascii="Times New Roman" w:hAnsi="Times New Roman"/>
          <w:sz w:val="24"/>
          <w:szCs w:val="24"/>
        </w:rPr>
        <w:t>27</w:t>
      </w:r>
      <w:r w:rsidRPr="005A1BB1">
        <w:rPr>
          <w:rFonts w:ascii="Times New Roman" w:hAnsi="Times New Roman"/>
          <w:sz w:val="24"/>
          <w:szCs w:val="24"/>
        </w:rPr>
        <w:t>.000 TL</w:t>
      </w:r>
    </w:p>
    <w:p w14:paraId="476D445D" w14:textId="77777777" w:rsidR="005A1BB1" w:rsidRPr="00C65E19" w:rsidRDefault="005A1BB1" w:rsidP="003A0255">
      <w:pPr>
        <w:pStyle w:val="ListParagraph"/>
        <w:numPr>
          <w:ilvl w:val="0"/>
          <w:numId w:val="36"/>
        </w:numPr>
        <w:spacing w:after="0" w:line="360" w:lineRule="auto"/>
        <w:rPr>
          <w:rFonts w:ascii="Times New Roman" w:hAnsi="Times New Roman"/>
          <w:sz w:val="24"/>
          <w:szCs w:val="24"/>
        </w:rPr>
      </w:pPr>
      <w:r w:rsidRPr="00C65E19">
        <w:rPr>
          <w:rFonts w:ascii="Times New Roman" w:hAnsi="Times New Roman"/>
          <w:sz w:val="24"/>
          <w:szCs w:val="24"/>
        </w:rPr>
        <w:t>Proje Yönetimi ve İletişim Araçları:</w:t>
      </w:r>
    </w:p>
    <w:p w14:paraId="45E49168"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Jira ve Slack lisans maliyeti: 5.000 TL</w:t>
      </w:r>
    </w:p>
    <w:p w14:paraId="6CAB29A8" w14:textId="77777777" w:rsidR="00C65E19" w:rsidRDefault="00C65E19" w:rsidP="005A1BB1">
      <w:pPr>
        <w:spacing w:after="0" w:line="360" w:lineRule="auto"/>
        <w:rPr>
          <w:rFonts w:ascii="Times New Roman" w:hAnsi="Times New Roman"/>
          <w:sz w:val="24"/>
          <w:szCs w:val="24"/>
        </w:rPr>
      </w:pPr>
    </w:p>
    <w:p w14:paraId="7D69FAED" w14:textId="77777777" w:rsidR="005A1BB1" w:rsidRPr="005A1BB1" w:rsidRDefault="005A1BB1" w:rsidP="005A1BB1">
      <w:pPr>
        <w:spacing w:after="0" w:line="360" w:lineRule="auto"/>
        <w:rPr>
          <w:rFonts w:ascii="Times New Roman" w:hAnsi="Times New Roman"/>
          <w:sz w:val="24"/>
          <w:szCs w:val="24"/>
        </w:rPr>
      </w:pPr>
      <w:r w:rsidRPr="005A1BB1">
        <w:rPr>
          <w:rFonts w:ascii="Times New Roman" w:hAnsi="Times New Roman"/>
          <w:sz w:val="24"/>
          <w:szCs w:val="24"/>
        </w:rPr>
        <w:t>Toplam Maliyet:</w:t>
      </w:r>
    </w:p>
    <w:p w14:paraId="65CC61B0" w14:textId="77777777" w:rsidR="005A1BB1" w:rsidRPr="005A1BB1" w:rsidRDefault="00C65E19" w:rsidP="005A1BB1">
      <w:pPr>
        <w:spacing w:after="0" w:line="360" w:lineRule="auto"/>
        <w:rPr>
          <w:rFonts w:ascii="Times New Roman" w:hAnsi="Times New Roman"/>
          <w:sz w:val="24"/>
          <w:szCs w:val="24"/>
        </w:rPr>
      </w:pPr>
      <w:r>
        <w:rPr>
          <w:rFonts w:ascii="Times New Roman" w:hAnsi="Times New Roman"/>
          <w:sz w:val="24"/>
          <w:szCs w:val="24"/>
        </w:rPr>
        <w:t>P</w:t>
      </w:r>
      <w:r w:rsidR="005A1BB1" w:rsidRPr="005A1BB1">
        <w:rPr>
          <w:rFonts w:ascii="Times New Roman" w:hAnsi="Times New Roman"/>
          <w:sz w:val="24"/>
          <w:szCs w:val="24"/>
        </w:rPr>
        <w:t xml:space="preserve">ersonel maliyetleri </w:t>
      </w:r>
      <w:r>
        <w:rPr>
          <w:rFonts w:ascii="Times New Roman" w:hAnsi="Times New Roman"/>
          <w:sz w:val="24"/>
          <w:szCs w:val="24"/>
        </w:rPr>
        <w:t xml:space="preserve">hariç toplam </w:t>
      </w:r>
      <w:r w:rsidR="005A1BB1" w:rsidRPr="005A1BB1">
        <w:rPr>
          <w:rFonts w:ascii="Times New Roman" w:hAnsi="Times New Roman"/>
          <w:sz w:val="24"/>
          <w:szCs w:val="24"/>
        </w:rPr>
        <w:t>proje maliyeti yaklaşık:</w:t>
      </w:r>
    </w:p>
    <w:p w14:paraId="3E1DEC66" w14:textId="31D02482" w:rsidR="00637F69" w:rsidRPr="00637F69" w:rsidRDefault="00677A07" w:rsidP="00637F69">
      <w:pPr>
        <w:spacing w:after="0" w:line="360" w:lineRule="auto"/>
        <w:rPr>
          <w:rFonts w:ascii="Times New Roman" w:hAnsi="Times New Roman"/>
          <w:sz w:val="24"/>
          <w:szCs w:val="24"/>
        </w:rPr>
      </w:pPr>
      <w:r>
        <w:rPr>
          <w:rFonts w:ascii="Times New Roman" w:hAnsi="Times New Roman"/>
          <w:sz w:val="24"/>
          <w:szCs w:val="24"/>
        </w:rPr>
        <w:t>105</w:t>
      </w:r>
      <w:r w:rsidR="005A1BB1" w:rsidRPr="005A1BB1">
        <w:rPr>
          <w:rFonts w:ascii="Times New Roman" w:hAnsi="Times New Roman"/>
          <w:sz w:val="24"/>
          <w:szCs w:val="24"/>
        </w:rPr>
        <w:t>.000 TL</w:t>
      </w:r>
    </w:p>
    <w:p w14:paraId="4F249236" w14:textId="5172D9E4"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4909F084"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1D5CDC0F"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0E72F8B4"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7"/>
        <w:gridCol w:w="238"/>
        <w:gridCol w:w="7327"/>
      </w:tblGrid>
      <w:tr w:rsidR="009F4B57" w:rsidRPr="009436EE" w14:paraId="1811EFFE" w14:textId="77777777" w:rsidTr="006E1DBA">
        <w:tc>
          <w:tcPr>
            <w:tcW w:w="549" w:type="dxa"/>
            <w:shd w:val="clear" w:color="auto" w:fill="auto"/>
            <w:hideMark/>
          </w:tcPr>
          <w:p w14:paraId="6BBBCF47" w14:textId="5DAA489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8" w:name="_Ref14729060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9" w:name="_Ref147290775"/>
            <w:r w:rsidR="005264FC">
              <w:rPr>
                <w:rFonts w:ascii="Times New Roman" w:eastAsia="Times New Roman" w:hAnsi="Times New Roman"/>
                <w:noProof/>
                <w:kern w:val="0"/>
                <w:sz w:val="24"/>
                <w:szCs w:val="24"/>
                <w:lang w:eastAsia="tr-TR"/>
              </w:rPr>
              <w:t>1</w:t>
            </w:r>
            <w:bookmarkEnd w:id="9"/>
            <w:r w:rsidRPr="009436EE">
              <w:rPr>
                <w:rFonts w:ascii="Times New Roman" w:eastAsia="Times New Roman" w:hAnsi="Times New Roman"/>
                <w:kern w:val="0"/>
                <w:sz w:val="24"/>
                <w:szCs w:val="24"/>
                <w:lang w:eastAsia="tr-TR"/>
              </w:rPr>
              <w:fldChar w:fldCharType="end"/>
            </w:r>
            <w:bookmarkEnd w:id="8"/>
            <w:r w:rsidRPr="009436EE">
              <w:rPr>
                <w:rFonts w:ascii="Times New Roman" w:eastAsia="Times New Roman" w:hAnsi="Times New Roman"/>
                <w:kern w:val="0"/>
                <w:sz w:val="24"/>
                <w:szCs w:val="24"/>
                <w:lang w:eastAsia="tr-TR"/>
              </w:rPr>
              <w:t>]</w:t>
            </w:r>
          </w:p>
        </w:tc>
        <w:tc>
          <w:tcPr>
            <w:tcW w:w="239" w:type="dxa"/>
            <w:shd w:val="clear" w:color="auto" w:fill="auto"/>
          </w:tcPr>
          <w:p w14:paraId="1F0BD859"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477840F" w14:textId="77777777" w:rsidR="009F4B57" w:rsidRPr="00455526" w:rsidRDefault="00455526" w:rsidP="00455526">
            <w:pPr>
              <w:spacing w:after="0" w:line="360" w:lineRule="auto"/>
              <w:jc w:val="both"/>
              <w:rPr>
                <w:rFonts w:ascii="Times New Roman" w:eastAsia="Times New Roman" w:hAnsi="Times New Roman"/>
                <w:kern w:val="0"/>
                <w:sz w:val="24"/>
                <w:szCs w:val="24"/>
                <w:lang w:eastAsia="tr-TR"/>
              </w:rPr>
            </w:pPr>
            <w:r w:rsidRPr="00455526">
              <w:rPr>
                <w:rFonts w:ascii="Times New Roman" w:hAnsi="Times New Roman"/>
                <w:sz w:val="24"/>
                <w:szCs w:val="24"/>
              </w:rPr>
              <w:t xml:space="preserve">Çelik, T., Bayat, O., Duru, A. D., Uçan, O. N. (2018) Öncül bilgi tabanlı kan paylaşım sistemi tasarım ve uygulaması. AURUM Mühendislik Sistemleri ve Mimarlık Dergisi, 2(1), 83-98. </w:t>
            </w:r>
          </w:p>
        </w:tc>
      </w:tr>
      <w:tr w:rsidR="009F4B57" w:rsidRPr="009436EE" w14:paraId="290113D7" w14:textId="77777777" w:rsidTr="006E1DBA">
        <w:tc>
          <w:tcPr>
            <w:tcW w:w="549" w:type="dxa"/>
            <w:shd w:val="clear" w:color="auto" w:fill="auto"/>
            <w:hideMark/>
          </w:tcPr>
          <w:p w14:paraId="0330B420" w14:textId="10A2B718"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0" w:name="_Ref147289875"/>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1" w:name="_Ref147290799"/>
            <w:r w:rsidR="005264FC">
              <w:rPr>
                <w:rFonts w:ascii="Times New Roman" w:eastAsia="Times New Roman" w:hAnsi="Times New Roman"/>
                <w:noProof/>
                <w:kern w:val="0"/>
                <w:sz w:val="24"/>
                <w:szCs w:val="24"/>
                <w:lang w:eastAsia="tr-TR"/>
              </w:rPr>
              <w:t>2</w:t>
            </w:r>
            <w:bookmarkEnd w:id="11"/>
            <w:r w:rsidRPr="009436EE">
              <w:rPr>
                <w:rFonts w:ascii="Times New Roman" w:eastAsia="Times New Roman" w:hAnsi="Times New Roman"/>
                <w:kern w:val="0"/>
                <w:sz w:val="24"/>
                <w:szCs w:val="24"/>
                <w:lang w:eastAsia="tr-TR"/>
              </w:rPr>
              <w:fldChar w:fldCharType="end"/>
            </w:r>
            <w:bookmarkEnd w:id="10"/>
            <w:r w:rsidRPr="009436EE">
              <w:rPr>
                <w:rFonts w:ascii="Times New Roman" w:eastAsia="Times New Roman" w:hAnsi="Times New Roman"/>
                <w:kern w:val="0"/>
                <w:sz w:val="24"/>
                <w:szCs w:val="24"/>
                <w:lang w:eastAsia="tr-TR"/>
              </w:rPr>
              <w:t>]</w:t>
            </w:r>
          </w:p>
        </w:tc>
        <w:tc>
          <w:tcPr>
            <w:tcW w:w="239" w:type="dxa"/>
            <w:shd w:val="clear" w:color="auto" w:fill="auto"/>
          </w:tcPr>
          <w:p w14:paraId="7E7AE2B9"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4B58CEC4" w14:textId="77777777" w:rsidR="009F4B57" w:rsidRPr="00455526" w:rsidRDefault="00455526" w:rsidP="00455526">
            <w:pPr>
              <w:spacing w:after="0" w:line="360" w:lineRule="auto"/>
              <w:jc w:val="both"/>
              <w:rPr>
                <w:rFonts w:ascii="Times New Roman" w:eastAsia="Times New Roman" w:hAnsi="Times New Roman"/>
                <w:kern w:val="0"/>
                <w:sz w:val="24"/>
                <w:szCs w:val="24"/>
                <w:lang w:eastAsia="tr-TR"/>
              </w:rPr>
            </w:pPr>
            <w:r w:rsidRPr="00455526">
              <w:rPr>
                <w:rFonts w:ascii="Times New Roman" w:hAnsi="Times New Roman"/>
                <w:sz w:val="24"/>
                <w:szCs w:val="24"/>
              </w:rPr>
              <w:t xml:space="preserve">Cevizci, S., Erginöz, E., &amp; Yüceokur, A. (2010). Gönüllü Kan Bağışçılığı ve Kan Verme Davranışını Etkileyen Faktörler. İstanbul Üniversitesi, Cerrahpaşa Tıp Fakültesi, Halk Sağlığı Anabilim Dalı, 85-92. İstanbul, Türkiye. Geliş Tarihi: 25.09.2009, Kabul Tarihi: 26.01.2010. </w:t>
            </w:r>
          </w:p>
        </w:tc>
      </w:tr>
      <w:tr w:rsidR="009F4B57" w:rsidRPr="009436EE" w14:paraId="1E54DB4C" w14:textId="77777777" w:rsidTr="006E1DBA">
        <w:tc>
          <w:tcPr>
            <w:tcW w:w="549" w:type="dxa"/>
            <w:shd w:val="clear" w:color="auto" w:fill="auto"/>
            <w:hideMark/>
          </w:tcPr>
          <w:p w14:paraId="2962E265" w14:textId="409C0951"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5264FC">
              <w:rPr>
                <w:rFonts w:ascii="Times New Roman" w:eastAsia="Times New Roman" w:hAnsi="Times New Roman"/>
                <w:noProof/>
                <w:kern w:val="0"/>
                <w:sz w:val="24"/>
                <w:szCs w:val="24"/>
                <w:lang w:eastAsia="tr-TR"/>
              </w:rPr>
              <w:t>3</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5193F483"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34182BCB" w14:textId="77777777" w:rsidR="009F4B57" w:rsidRPr="00455526" w:rsidRDefault="00455526" w:rsidP="00455526">
            <w:pPr>
              <w:spacing w:after="0" w:line="360" w:lineRule="auto"/>
              <w:rPr>
                <w:rFonts w:ascii="Times New Roman" w:eastAsia="Times New Roman" w:hAnsi="Times New Roman"/>
                <w:kern w:val="0"/>
                <w:sz w:val="24"/>
                <w:szCs w:val="24"/>
                <w:lang w:eastAsia="tr-TR"/>
              </w:rPr>
            </w:pPr>
            <w:r w:rsidRPr="00455526">
              <w:rPr>
                <w:rFonts w:ascii="Times New Roman" w:hAnsi="Times New Roman"/>
                <w:sz w:val="24"/>
                <w:szCs w:val="24"/>
              </w:rPr>
              <w:t xml:space="preserve">Hablemitoğlu, P. D. Ş., Özkan, D. D. Y., &amp; Yıldırım, U. F. (2010). Bir Fedakârlık Örneği Olarak "Kan Bağışı". Sosyal Politika Çalışmaları Dergisi, 20(20), 67-78. </w:t>
            </w:r>
          </w:p>
        </w:tc>
      </w:tr>
      <w:tr w:rsidR="009F4B57" w:rsidRPr="009436EE" w14:paraId="4372F567" w14:textId="77777777" w:rsidTr="006E1DBA">
        <w:tc>
          <w:tcPr>
            <w:tcW w:w="549" w:type="dxa"/>
            <w:shd w:val="clear" w:color="auto" w:fill="auto"/>
            <w:hideMark/>
          </w:tcPr>
          <w:p w14:paraId="386DB034" w14:textId="2400BA52"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5264FC">
              <w:rPr>
                <w:rFonts w:ascii="Times New Roman" w:eastAsia="Times New Roman" w:hAnsi="Times New Roman"/>
                <w:noProof/>
                <w:kern w:val="0"/>
                <w:sz w:val="24"/>
                <w:szCs w:val="24"/>
                <w:lang w:eastAsia="tr-TR"/>
              </w:rPr>
              <w:t>4</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630D7A3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17160964" w14:textId="3C443168" w:rsidR="009F4B57" w:rsidRPr="00455526" w:rsidRDefault="00821EE2" w:rsidP="00455526">
            <w:pPr>
              <w:spacing w:after="0" w:line="360" w:lineRule="auto"/>
              <w:rPr>
                <w:rFonts w:ascii="Times New Roman" w:eastAsia="Times New Roman" w:hAnsi="Times New Roman"/>
                <w:kern w:val="0"/>
                <w:sz w:val="24"/>
                <w:szCs w:val="24"/>
                <w:lang w:eastAsia="tr-TR"/>
              </w:rPr>
            </w:pPr>
            <w:r w:rsidRPr="00821EE2">
              <w:rPr>
                <w:rFonts w:ascii="Times New Roman" w:hAnsi="Times New Roman"/>
                <w:sz w:val="24"/>
                <w:szCs w:val="24"/>
              </w:rPr>
              <w:t>Argan MT (June 1, 2016) Kan Bağış Davranışını Etkileyen Faktörlerin Planlı Davranış Teorisi Çerçevesinde İncelenmesi. Acıbadem Üniversitesi Sağlık Bilimleri Dergisi 2 96–104.</w:t>
            </w:r>
          </w:p>
        </w:tc>
      </w:tr>
      <w:tr w:rsidR="009F4B57" w:rsidRPr="009436EE" w14:paraId="7773C7D4" w14:textId="77777777" w:rsidTr="006E1DBA">
        <w:tc>
          <w:tcPr>
            <w:tcW w:w="549" w:type="dxa"/>
            <w:shd w:val="clear" w:color="auto" w:fill="auto"/>
            <w:hideMark/>
          </w:tcPr>
          <w:p w14:paraId="2C3D537A" w14:textId="3865FDE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2" w:name="_Ref14729064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3" w:name="_Ref147290803"/>
            <w:r w:rsidR="005264FC">
              <w:rPr>
                <w:rFonts w:ascii="Times New Roman" w:eastAsia="Times New Roman" w:hAnsi="Times New Roman"/>
                <w:noProof/>
                <w:kern w:val="0"/>
                <w:sz w:val="24"/>
                <w:szCs w:val="24"/>
                <w:lang w:eastAsia="tr-TR"/>
              </w:rPr>
              <w:t>5</w:t>
            </w:r>
            <w:bookmarkEnd w:id="13"/>
            <w:r w:rsidRPr="009436EE">
              <w:rPr>
                <w:rFonts w:ascii="Times New Roman" w:eastAsia="Times New Roman" w:hAnsi="Times New Roman"/>
                <w:kern w:val="0"/>
                <w:sz w:val="24"/>
                <w:szCs w:val="24"/>
                <w:lang w:eastAsia="tr-TR"/>
              </w:rPr>
              <w:fldChar w:fldCharType="end"/>
            </w:r>
            <w:bookmarkEnd w:id="12"/>
            <w:r w:rsidRPr="009436EE">
              <w:rPr>
                <w:rFonts w:ascii="Times New Roman" w:eastAsia="Times New Roman" w:hAnsi="Times New Roman"/>
                <w:kern w:val="0"/>
                <w:sz w:val="24"/>
                <w:szCs w:val="24"/>
                <w:lang w:eastAsia="tr-TR"/>
              </w:rPr>
              <w:t>]</w:t>
            </w:r>
          </w:p>
        </w:tc>
        <w:tc>
          <w:tcPr>
            <w:tcW w:w="239" w:type="dxa"/>
            <w:shd w:val="clear" w:color="auto" w:fill="auto"/>
          </w:tcPr>
          <w:p w14:paraId="47B827B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ED9753E" w14:textId="0AE3C019" w:rsidR="009F4B57" w:rsidRPr="00455526" w:rsidRDefault="00821EE2" w:rsidP="00455526">
            <w:pPr>
              <w:spacing w:after="0" w:line="360" w:lineRule="auto"/>
              <w:rPr>
                <w:rFonts w:ascii="Times New Roman" w:eastAsia="Times New Roman" w:hAnsi="Times New Roman"/>
                <w:kern w:val="0"/>
                <w:sz w:val="24"/>
                <w:szCs w:val="24"/>
                <w:lang w:eastAsia="tr-TR"/>
              </w:rPr>
            </w:pPr>
            <w:r w:rsidRPr="00821EE2">
              <w:rPr>
                <w:rFonts w:ascii="Times New Roman" w:hAnsi="Times New Roman"/>
                <w:sz w:val="24"/>
                <w:szCs w:val="24"/>
              </w:rPr>
              <w:t>Doğan EKFSS, Kaya E, Sezek F, Doğan S (01 Ağustos 2007) Üniversite Öğrencilerinin Kan Bağışına Karşı Tutumları ve Kan Bağışında Alan Bilgilerinin Etkisinin İncelenmesi. Cankaya University Journal of Arts and Sciences 1 7 97–114.</w:t>
            </w:r>
          </w:p>
        </w:tc>
      </w:tr>
      <w:tr w:rsidR="009F4B57" w:rsidRPr="009436EE" w14:paraId="19FC7275" w14:textId="77777777" w:rsidTr="006E1DBA">
        <w:tc>
          <w:tcPr>
            <w:tcW w:w="549" w:type="dxa"/>
            <w:shd w:val="clear" w:color="auto" w:fill="auto"/>
            <w:hideMark/>
          </w:tcPr>
          <w:p w14:paraId="5A5A5B91" w14:textId="435602B4" w:rsidR="009F4B57"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4" w:name="_Ref147291166"/>
            <w:r w:rsidR="005264FC">
              <w:rPr>
                <w:rFonts w:ascii="Times New Roman" w:eastAsia="Times New Roman" w:hAnsi="Times New Roman"/>
                <w:noProof/>
                <w:kern w:val="0"/>
                <w:sz w:val="24"/>
                <w:szCs w:val="24"/>
                <w:lang w:eastAsia="tr-TR"/>
              </w:rPr>
              <w:t>6</w:t>
            </w:r>
            <w:bookmarkEnd w:id="14"/>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p w14:paraId="1CF9A813" w14:textId="77777777" w:rsidR="0059604F" w:rsidRDefault="0059604F" w:rsidP="0059604F">
            <w:pP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p>
          <w:p w14:paraId="40754F94" w14:textId="77777777" w:rsidR="0059604F" w:rsidRDefault="0059604F" w:rsidP="0059604F">
            <w:pPr>
              <w:rPr>
                <w:rFonts w:ascii="Times New Roman" w:eastAsia="Times New Roman" w:hAnsi="Times New Roman"/>
                <w:kern w:val="0"/>
                <w:sz w:val="24"/>
                <w:szCs w:val="24"/>
                <w:lang w:eastAsia="tr-TR"/>
              </w:rPr>
            </w:pPr>
          </w:p>
          <w:p w14:paraId="389F4A00" w14:textId="0AEC85C0" w:rsidR="0059604F" w:rsidRDefault="0059604F" w:rsidP="0059604F">
            <w:pP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p>
          <w:p w14:paraId="2FC5F70B" w14:textId="2FEAF483" w:rsidR="0059604F" w:rsidRPr="0059604F" w:rsidRDefault="0059604F" w:rsidP="0059604F">
            <w:pPr>
              <w:rPr>
                <w:rFonts w:ascii="Times New Roman" w:eastAsia="Times New Roman" w:hAnsi="Times New Roman"/>
                <w:sz w:val="24"/>
                <w:szCs w:val="24"/>
                <w:lang w:eastAsia="tr-TR"/>
              </w:rPr>
            </w:pPr>
          </w:p>
        </w:tc>
        <w:tc>
          <w:tcPr>
            <w:tcW w:w="239" w:type="dxa"/>
            <w:shd w:val="clear" w:color="auto" w:fill="auto"/>
          </w:tcPr>
          <w:p w14:paraId="58A3318B"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61AD4235" w14:textId="77777777" w:rsidR="00821EE2" w:rsidRDefault="00821EE2" w:rsidP="00821EE2">
            <w:pPr>
              <w:tabs>
                <w:tab w:val="left" w:pos="2340"/>
              </w:tabs>
              <w:spacing w:after="0" w:line="360" w:lineRule="auto"/>
              <w:jc w:val="both"/>
              <w:rPr>
                <w:rFonts w:ascii="Times New Roman" w:hAnsi="Times New Roman"/>
                <w:sz w:val="24"/>
                <w:szCs w:val="24"/>
              </w:rPr>
            </w:pPr>
            <w:r w:rsidRPr="0059604F">
              <w:rPr>
                <w:rFonts w:ascii="Times New Roman" w:hAnsi="Times New Roman"/>
                <w:sz w:val="24"/>
                <w:szCs w:val="24"/>
              </w:rPr>
              <w:t>Öncü E, Karacaoğlu Y, Köksoy Vayısoğlu S. Kısa Süreli Kan Bağışı Retlerinde Telefon ve Mesajla Yapılan Hatırlatmanın Bağışçı Kazanımına Etkisi: Randomize Kontrollü Deneysel Çalışma. OTSBD. March 2020;5(1):117-126. doi:10.26453/otjhs.543845</w:t>
            </w:r>
          </w:p>
          <w:p w14:paraId="7D2820BB" w14:textId="683B109A" w:rsidR="0059604F" w:rsidRDefault="0059604F" w:rsidP="00455526">
            <w:pPr>
              <w:tabs>
                <w:tab w:val="left" w:pos="2340"/>
              </w:tabs>
              <w:spacing w:after="0" w:line="360" w:lineRule="auto"/>
              <w:jc w:val="both"/>
              <w:rPr>
                <w:rFonts w:ascii="Times New Roman" w:hAnsi="Times New Roman"/>
                <w:sz w:val="24"/>
                <w:szCs w:val="24"/>
              </w:rPr>
            </w:pPr>
          </w:p>
          <w:p w14:paraId="16A12D14" w14:textId="77777777" w:rsidR="0059604F" w:rsidRDefault="0059604F" w:rsidP="00455526">
            <w:pPr>
              <w:tabs>
                <w:tab w:val="left" w:pos="2340"/>
              </w:tabs>
              <w:spacing w:after="0" w:line="360" w:lineRule="auto"/>
              <w:jc w:val="both"/>
              <w:rPr>
                <w:rFonts w:ascii="Times New Roman" w:hAnsi="Times New Roman"/>
                <w:sz w:val="24"/>
                <w:szCs w:val="24"/>
              </w:rPr>
            </w:pPr>
          </w:p>
          <w:p w14:paraId="241FC79F" w14:textId="77777777" w:rsidR="0059604F" w:rsidRDefault="0059604F" w:rsidP="00455526">
            <w:pPr>
              <w:tabs>
                <w:tab w:val="left" w:pos="2340"/>
              </w:tabs>
              <w:spacing w:after="0" w:line="360" w:lineRule="auto"/>
              <w:jc w:val="both"/>
              <w:rPr>
                <w:rFonts w:ascii="Times New Roman" w:hAnsi="Times New Roman"/>
                <w:sz w:val="24"/>
                <w:szCs w:val="24"/>
              </w:rPr>
            </w:pPr>
          </w:p>
          <w:p w14:paraId="2FD2F95E" w14:textId="77777777" w:rsidR="0059604F" w:rsidRDefault="0059604F" w:rsidP="00455526">
            <w:pPr>
              <w:tabs>
                <w:tab w:val="left" w:pos="2340"/>
              </w:tabs>
              <w:spacing w:after="0" w:line="360" w:lineRule="auto"/>
              <w:jc w:val="both"/>
              <w:rPr>
                <w:rFonts w:ascii="Times New Roman" w:hAnsi="Times New Roman"/>
                <w:sz w:val="24"/>
                <w:szCs w:val="24"/>
              </w:rPr>
            </w:pPr>
          </w:p>
          <w:p w14:paraId="06BCA8EF" w14:textId="77777777" w:rsidR="0059604F" w:rsidRDefault="0059604F" w:rsidP="00455526">
            <w:pPr>
              <w:tabs>
                <w:tab w:val="left" w:pos="2340"/>
              </w:tabs>
              <w:spacing w:after="0" w:line="360" w:lineRule="auto"/>
              <w:jc w:val="both"/>
              <w:rPr>
                <w:rFonts w:ascii="Times New Roman" w:hAnsi="Times New Roman"/>
                <w:sz w:val="24"/>
                <w:szCs w:val="24"/>
              </w:rPr>
            </w:pPr>
          </w:p>
          <w:p w14:paraId="19B774CD" w14:textId="77777777" w:rsidR="0059604F" w:rsidRDefault="0059604F" w:rsidP="00455526">
            <w:pPr>
              <w:tabs>
                <w:tab w:val="left" w:pos="2340"/>
              </w:tabs>
              <w:spacing w:after="0" w:line="360" w:lineRule="auto"/>
              <w:jc w:val="both"/>
              <w:rPr>
                <w:rFonts w:ascii="Times New Roman" w:hAnsi="Times New Roman"/>
                <w:sz w:val="24"/>
                <w:szCs w:val="24"/>
              </w:rPr>
            </w:pPr>
          </w:p>
          <w:p w14:paraId="07B08574" w14:textId="77777777" w:rsidR="0059604F" w:rsidRPr="00455526" w:rsidRDefault="0059604F" w:rsidP="00455526">
            <w:pPr>
              <w:tabs>
                <w:tab w:val="left" w:pos="2340"/>
              </w:tabs>
              <w:spacing w:after="0" w:line="360" w:lineRule="auto"/>
              <w:jc w:val="both"/>
              <w:rPr>
                <w:rFonts w:ascii="Times New Roman" w:eastAsia="Times New Roman" w:hAnsi="Times New Roman"/>
                <w:kern w:val="0"/>
                <w:sz w:val="24"/>
                <w:szCs w:val="24"/>
                <w:lang w:eastAsia="tr-TR"/>
              </w:rPr>
            </w:pPr>
          </w:p>
        </w:tc>
      </w:tr>
    </w:tbl>
    <w:p w14:paraId="04BFB8A4" w14:textId="77777777" w:rsidR="003563C3" w:rsidRPr="009436EE" w:rsidRDefault="003563C3" w:rsidP="003D76D9">
      <w:pPr>
        <w:spacing w:after="0" w:line="240" w:lineRule="auto"/>
        <w:rPr>
          <w:rFonts w:ascii="Times New Roman" w:hAnsi="Times New Roman"/>
          <w:b/>
          <w:sz w:val="28"/>
          <w:szCs w:val="28"/>
        </w:rPr>
      </w:pPr>
    </w:p>
    <w:p w14:paraId="7209A8BF" w14:textId="77777777" w:rsidR="004852C1" w:rsidRDefault="003563C3">
      <w:pPr>
        <w:spacing w:after="0" w:line="240" w:lineRule="auto"/>
        <w:rPr>
          <w:rFonts w:ascii="Times New Roman" w:hAnsi="Times New Roman"/>
          <w:b/>
          <w:sz w:val="28"/>
          <w:szCs w:val="28"/>
        </w:rPr>
        <w:sectPr w:rsidR="004852C1" w:rsidSect="008164BB">
          <w:pgSz w:w="11906" w:h="16838"/>
          <w:pgMar w:top="1701" w:right="1843" w:bottom="1418" w:left="1843" w:header="708" w:footer="708" w:gutter="0"/>
          <w:cols w:space="708"/>
          <w:docGrid w:linePitch="360"/>
        </w:sectPr>
      </w:pPr>
      <w:r w:rsidRPr="009436EE">
        <w:rPr>
          <w:rFonts w:ascii="Times New Roman" w:hAnsi="Times New Roman"/>
          <w:b/>
          <w:sz w:val="28"/>
          <w:szCs w:val="28"/>
        </w:rPr>
        <w:br w:type="page"/>
      </w:r>
    </w:p>
    <w:p w14:paraId="726D80F6" w14:textId="5AFB646F" w:rsidR="004852C1" w:rsidRPr="009436EE" w:rsidRDefault="004852C1" w:rsidP="004852C1">
      <w:pPr>
        <w:spacing w:after="0" w:line="240" w:lineRule="auto"/>
        <w:rPr>
          <w:rFonts w:ascii="Times New Roman" w:eastAsia="Times New Roman" w:hAnsi="Times New Roman"/>
          <w:kern w:val="0"/>
          <w:sz w:val="24"/>
          <w:szCs w:val="24"/>
          <w:lang w:eastAsia="tr-TR"/>
        </w:rPr>
      </w:pPr>
      <w:r w:rsidRPr="009436EE">
        <w:rPr>
          <w:rFonts w:ascii="Times New Roman" w:hAnsi="Times New Roman"/>
          <w:b/>
          <w:sz w:val="28"/>
          <w:szCs w:val="28"/>
        </w:rPr>
        <w:lastRenderedPageBreak/>
        <w:t>EKLER</w:t>
      </w:r>
    </w:p>
    <w:p w14:paraId="6DF95E3E" w14:textId="4B27D24D" w:rsidR="004852C1" w:rsidRDefault="004852C1" w:rsidP="004852C1">
      <w:pPr>
        <w:spacing w:after="0" w:line="360" w:lineRule="auto"/>
        <w:jc w:val="both"/>
        <w:rPr>
          <w:rFonts w:ascii="Times New Roman" w:eastAsia="Times New Roman" w:hAnsi="Times New Roman"/>
          <w:kern w:val="0"/>
          <w:sz w:val="24"/>
          <w:szCs w:val="24"/>
          <w:lang w:eastAsia="tr-TR"/>
        </w:rPr>
      </w:pPr>
    </w:p>
    <w:p w14:paraId="51BBA2CC" w14:textId="77777777" w:rsidR="004852C1" w:rsidRPr="009436EE" w:rsidRDefault="004852C1" w:rsidP="004852C1">
      <w:pPr>
        <w:spacing w:after="0" w:line="360" w:lineRule="auto"/>
        <w:jc w:val="both"/>
        <w:rPr>
          <w:rFonts w:ascii="Times New Roman" w:eastAsia="Times New Roman" w:hAnsi="Times New Roman"/>
          <w:kern w:val="0"/>
          <w:sz w:val="24"/>
          <w:szCs w:val="24"/>
          <w:lang w:eastAsia="tr-TR"/>
        </w:rPr>
      </w:pPr>
    </w:p>
    <w:p w14:paraId="12A15A8D" w14:textId="77777777" w:rsidR="004852C1" w:rsidRDefault="004852C1" w:rsidP="004852C1">
      <w:pPr>
        <w:spacing w:line="36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Pr>
          <w:rFonts w:ascii="Times New Roman" w:eastAsia="Times New Roman" w:hAnsi="Times New Roman"/>
          <w:b/>
          <w:kern w:val="0"/>
          <w:sz w:val="28"/>
          <w:szCs w:val="28"/>
          <w:lang w:eastAsia="tr-TR"/>
        </w:rPr>
        <w:t xml:space="preserve"> Gerçekleştirilen Projenin Admin Paneli Site Arayüzü</w:t>
      </w:r>
    </w:p>
    <w:p w14:paraId="531B8799" w14:textId="77777777" w:rsidR="004852C1" w:rsidRDefault="004852C1" w:rsidP="004852C1">
      <w:pPr>
        <w:spacing w:line="360" w:lineRule="auto"/>
        <w:ind w:firstLine="709"/>
        <w:rPr>
          <w:rFonts w:ascii="Times New Roman" w:eastAsia="Times New Roman" w:hAnsi="Times New Roman"/>
          <w:b/>
          <w:kern w:val="0"/>
          <w:sz w:val="28"/>
          <w:szCs w:val="28"/>
          <w:lang w:eastAsia="tr-TR"/>
        </w:rPr>
      </w:pPr>
      <w:r w:rsidRPr="000541B9">
        <w:rPr>
          <w:rFonts w:ascii="Times New Roman" w:eastAsia="Times New Roman" w:hAnsi="Times New Roman"/>
          <w:b/>
          <w:kern w:val="0"/>
          <w:sz w:val="28"/>
          <w:szCs w:val="28"/>
          <w:lang w:eastAsia="tr-TR"/>
        </w:rPr>
        <w:t xml:space="preserve">Ek A.1. </w:t>
      </w:r>
      <w:r>
        <w:rPr>
          <w:rFonts w:ascii="Times New Roman" w:eastAsia="Times New Roman" w:hAnsi="Times New Roman"/>
          <w:b/>
          <w:kern w:val="0"/>
          <w:sz w:val="28"/>
          <w:szCs w:val="28"/>
          <w:lang w:eastAsia="tr-TR"/>
        </w:rPr>
        <w:t>Anasayfa Tasarımı</w:t>
      </w:r>
    </w:p>
    <w:p w14:paraId="622DD125" w14:textId="48019BC1" w:rsidR="004852C1" w:rsidRDefault="005264FC" w:rsidP="004852C1">
      <w:pPr>
        <w:jc w:val="center"/>
        <w:rPr>
          <w:rFonts w:ascii="Times New Roman" w:eastAsia="Times New Roman" w:hAnsi="Times New Roman"/>
          <w:b/>
          <w:kern w:val="0"/>
          <w:sz w:val="28"/>
          <w:szCs w:val="28"/>
          <w:lang w:eastAsia="tr-TR"/>
        </w:rPr>
      </w:pPr>
      <w:r w:rsidRPr="005264FC">
        <w:rPr>
          <w:rFonts w:ascii="Times New Roman" w:eastAsia="Times New Roman" w:hAnsi="Times New Roman"/>
          <w:b/>
          <w:kern w:val="0"/>
          <w:sz w:val="28"/>
          <w:szCs w:val="28"/>
          <w:lang w:eastAsia="tr-TR"/>
        </w:rPr>
        <w:drawing>
          <wp:inline distT="0" distB="0" distL="0" distR="0" wp14:anchorId="00C122E5" wp14:editId="65B4CA15">
            <wp:extent cx="6756400" cy="3581028"/>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97707" cy="3602922"/>
                    </a:xfrm>
                    <a:prstGeom prst="rect">
                      <a:avLst/>
                    </a:prstGeom>
                  </pic:spPr>
                </pic:pic>
              </a:graphicData>
            </a:graphic>
          </wp:inline>
        </w:drawing>
      </w:r>
    </w:p>
    <w:p w14:paraId="24435464" w14:textId="53B2E174" w:rsidR="004852C1" w:rsidRDefault="004852C1" w:rsidP="004852C1">
      <w:pPr>
        <w:ind w:firstLine="709"/>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Ek A.2. Kontrol Paneli Sayfası Tasarımı</w:t>
      </w:r>
    </w:p>
    <w:p w14:paraId="5ACFC127" w14:textId="77777777" w:rsidR="004852C1" w:rsidRDefault="004852C1" w:rsidP="004852C1">
      <w:pPr>
        <w:ind w:firstLine="709"/>
        <w:rPr>
          <w:rFonts w:ascii="Times New Roman" w:eastAsia="Times New Roman" w:hAnsi="Times New Roman"/>
          <w:b/>
          <w:kern w:val="0"/>
          <w:sz w:val="28"/>
          <w:szCs w:val="28"/>
          <w:lang w:eastAsia="tr-TR"/>
        </w:rPr>
      </w:pPr>
    </w:p>
    <w:p w14:paraId="14A07200" w14:textId="6F95BD3E" w:rsidR="00E76853" w:rsidRDefault="005264FC" w:rsidP="00156BA5">
      <w:pPr>
        <w:spacing w:after="0" w:line="240" w:lineRule="auto"/>
        <w:jc w:val="center"/>
        <w:rPr>
          <w:rFonts w:ascii="Times New Roman" w:eastAsia="Times New Roman" w:hAnsi="Times New Roman"/>
          <w:b/>
          <w:kern w:val="0"/>
          <w:sz w:val="28"/>
          <w:szCs w:val="28"/>
        </w:rPr>
      </w:pPr>
      <w:r w:rsidRPr="005264FC">
        <w:rPr>
          <w:rFonts w:ascii="Times New Roman" w:eastAsia="Times New Roman" w:hAnsi="Times New Roman"/>
          <w:b/>
          <w:kern w:val="0"/>
          <w:sz w:val="28"/>
          <w:szCs w:val="28"/>
        </w:rPr>
        <w:drawing>
          <wp:inline distT="0" distB="0" distL="0" distR="0" wp14:anchorId="5E89E0EB" wp14:editId="1AA86DE2">
            <wp:extent cx="7642289" cy="45127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61012" cy="4523789"/>
                    </a:xfrm>
                    <a:prstGeom prst="rect">
                      <a:avLst/>
                    </a:prstGeom>
                  </pic:spPr>
                </pic:pic>
              </a:graphicData>
            </a:graphic>
          </wp:inline>
        </w:drawing>
      </w:r>
    </w:p>
    <w:p w14:paraId="7D935DDD" w14:textId="77777777" w:rsidR="004852C1" w:rsidRDefault="004852C1" w:rsidP="004852C1">
      <w:pPr>
        <w:ind w:firstLine="709"/>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 xml:space="preserve">Ek A.3. Kan Stoğu Sayfası Tasarımı </w:t>
      </w:r>
    </w:p>
    <w:p w14:paraId="1984F234" w14:textId="77777777" w:rsidR="004852C1" w:rsidRDefault="004852C1" w:rsidP="004852C1">
      <w:pPr>
        <w:ind w:firstLine="709"/>
        <w:rPr>
          <w:rFonts w:ascii="Times New Roman" w:eastAsia="Times New Roman" w:hAnsi="Times New Roman"/>
          <w:b/>
          <w:kern w:val="0"/>
          <w:sz w:val="28"/>
          <w:szCs w:val="28"/>
          <w:lang w:eastAsia="tr-TR"/>
        </w:rPr>
      </w:pPr>
    </w:p>
    <w:p w14:paraId="252D5F4E" w14:textId="4707ACCD" w:rsidR="004852C1" w:rsidRPr="009436EE" w:rsidRDefault="005264FC" w:rsidP="00156BA5">
      <w:pPr>
        <w:spacing w:after="0" w:line="240" w:lineRule="auto"/>
        <w:jc w:val="center"/>
        <w:rPr>
          <w:rFonts w:ascii="Times New Roman" w:eastAsia="Times New Roman" w:hAnsi="Times New Roman"/>
          <w:b/>
          <w:kern w:val="0"/>
          <w:sz w:val="28"/>
          <w:szCs w:val="28"/>
        </w:rPr>
      </w:pPr>
      <w:r w:rsidRPr="005264FC">
        <w:rPr>
          <w:rFonts w:ascii="Times New Roman" w:eastAsia="Times New Roman" w:hAnsi="Times New Roman"/>
          <w:b/>
          <w:kern w:val="0"/>
          <w:sz w:val="28"/>
          <w:szCs w:val="28"/>
        </w:rPr>
        <w:drawing>
          <wp:inline distT="0" distB="0" distL="0" distR="0" wp14:anchorId="0C7D20B6" wp14:editId="735F534B">
            <wp:extent cx="7653866" cy="450506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63719" cy="4510863"/>
                    </a:xfrm>
                    <a:prstGeom prst="rect">
                      <a:avLst/>
                    </a:prstGeom>
                  </pic:spPr>
                </pic:pic>
              </a:graphicData>
            </a:graphic>
          </wp:inline>
        </w:drawing>
      </w:r>
    </w:p>
    <w:p w14:paraId="27DEF8AF" w14:textId="642067FE" w:rsidR="004852C1" w:rsidRDefault="004852C1" w:rsidP="005264FC">
      <w:pPr>
        <w:spacing w:after="0" w:line="240" w:lineRule="auto"/>
        <w:ind w:firstLine="709"/>
        <w:rPr>
          <w:rFonts w:ascii="Times New Roman" w:eastAsia="Times New Roman" w:hAnsi="Times New Roman"/>
          <w:b/>
          <w:noProof/>
          <w:kern w:val="0"/>
          <w:sz w:val="28"/>
          <w:szCs w:val="28"/>
          <w:lang w:eastAsia="tr-TR"/>
        </w:rPr>
      </w:pPr>
      <w:r>
        <w:rPr>
          <w:rFonts w:ascii="Times New Roman" w:eastAsia="Times New Roman" w:hAnsi="Times New Roman"/>
          <w:b/>
          <w:noProof/>
          <w:kern w:val="0"/>
          <w:sz w:val="28"/>
          <w:szCs w:val="28"/>
          <w:lang w:eastAsia="tr-TR"/>
        </w:rPr>
        <w:lastRenderedPageBreak/>
        <w:t>Ek A.4. Bağışçı Bilgileri Sayfası Tasarımı</w:t>
      </w:r>
    </w:p>
    <w:p w14:paraId="2FF7104A" w14:textId="77777777" w:rsidR="004852C1" w:rsidRDefault="004852C1" w:rsidP="004852C1">
      <w:pPr>
        <w:spacing w:after="0" w:line="240" w:lineRule="auto"/>
        <w:ind w:firstLine="709"/>
        <w:rPr>
          <w:rFonts w:ascii="Times New Roman" w:eastAsia="Times New Roman" w:hAnsi="Times New Roman"/>
          <w:b/>
          <w:noProof/>
          <w:kern w:val="0"/>
          <w:sz w:val="28"/>
          <w:szCs w:val="28"/>
          <w:lang w:eastAsia="tr-TR"/>
        </w:rPr>
      </w:pPr>
    </w:p>
    <w:p w14:paraId="3438C1FF" w14:textId="77777777" w:rsidR="004852C1" w:rsidRDefault="004852C1" w:rsidP="004852C1">
      <w:pPr>
        <w:spacing w:after="0" w:line="240" w:lineRule="auto"/>
        <w:rPr>
          <w:rFonts w:ascii="Times New Roman" w:eastAsia="Times New Roman" w:hAnsi="Times New Roman"/>
          <w:b/>
          <w:noProof/>
          <w:kern w:val="0"/>
          <w:sz w:val="28"/>
          <w:szCs w:val="28"/>
          <w:lang w:eastAsia="tr-TR"/>
        </w:rPr>
      </w:pPr>
    </w:p>
    <w:p w14:paraId="6A4232AE" w14:textId="57C1B5D7" w:rsidR="00E76853" w:rsidRDefault="005264FC" w:rsidP="005264FC">
      <w:pPr>
        <w:spacing w:after="0" w:line="240" w:lineRule="auto"/>
        <w:jc w:val="center"/>
        <w:rPr>
          <w:rFonts w:ascii="Times New Roman" w:eastAsia="Times New Roman" w:hAnsi="Times New Roman"/>
          <w:b/>
          <w:kern w:val="0"/>
          <w:sz w:val="28"/>
          <w:szCs w:val="28"/>
        </w:rPr>
      </w:pPr>
      <w:r w:rsidRPr="005264FC">
        <w:rPr>
          <w:rFonts w:ascii="Times New Roman" w:eastAsia="Times New Roman" w:hAnsi="Times New Roman"/>
          <w:b/>
          <w:kern w:val="0"/>
          <w:sz w:val="28"/>
          <w:szCs w:val="28"/>
        </w:rPr>
        <w:drawing>
          <wp:inline distT="0" distB="0" distL="0" distR="0" wp14:anchorId="3D69CB27" wp14:editId="59320E99">
            <wp:extent cx="7786147" cy="45466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11348" cy="4561316"/>
                    </a:xfrm>
                    <a:prstGeom prst="rect">
                      <a:avLst/>
                    </a:prstGeom>
                  </pic:spPr>
                </pic:pic>
              </a:graphicData>
            </a:graphic>
          </wp:inline>
        </w:drawing>
      </w:r>
    </w:p>
    <w:p w14:paraId="2FE039A2" w14:textId="77777777" w:rsidR="004852C1" w:rsidRDefault="004852C1" w:rsidP="004852C1">
      <w:pPr>
        <w:spacing w:after="0" w:line="240" w:lineRule="auto"/>
        <w:ind w:firstLine="709"/>
        <w:rPr>
          <w:rFonts w:ascii="Times New Roman" w:eastAsia="Times New Roman" w:hAnsi="Times New Roman"/>
          <w:b/>
          <w:noProof/>
          <w:kern w:val="0"/>
          <w:sz w:val="28"/>
          <w:szCs w:val="28"/>
          <w:lang w:eastAsia="tr-TR"/>
        </w:rPr>
        <w:sectPr w:rsidR="004852C1" w:rsidSect="004852C1">
          <w:pgSz w:w="16838" w:h="11906" w:orient="landscape"/>
          <w:pgMar w:top="1843" w:right="1701" w:bottom="1843" w:left="1418" w:header="708" w:footer="708" w:gutter="0"/>
          <w:cols w:space="708"/>
          <w:docGrid w:linePitch="360"/>
        </w:sectPr>
      </w:pPr>
    </w:p>
    <w:p w14:paraId="0BD8BEC5" w14:textId="7DD323C5" w:rsidR="004852C1" w:rsidRDefault="004852C1" w:rsidP="004852C1">
      <w:pPr>
        <w:spacing w:after="0" w:line="240" w:lineRule="auto"/>
        <w:ind w:firstLine="709"/>
        <w:rPr>
          <w:rFonts w:ascii="Times New Roman" w:eastAsia="Times New Roman" w:hAnsi="Times New Roman"/>
          <w:b/>
          <w:noProof/>
          <w:kern w:val="0"/>
          <w:sz w:val="28"/>
          <w:szCs w:val="28"/>
          <w:lang w:eastAsia="tr-TR"/>
        </w:rPr>
      </w:pPr>
      <w:r>
        <w:rPr>
          <w:rFonts w:ascii="Times New Roman" w:eastAsia="Times New Roman" w:hAnsi="Times New Roman"/>
          <w:b/>
          <w:noProof/>
          <w:kern w:val="0"/>
          <w:sz w:val="28"/>
          <w:szCs w:val="28"/>
          <w:lang w:eastAsia="tr-TR"/>
        </w:rPr>
        <w:lastRenderedPageBreak/>
        <w:t>Ek A.5. Son Kullanma Tarihi Sayfası Tasarımı</w:t>
      </w:r>
    </w:p>
    <w:p w14:paraId="28103025" w14:textId="77777777" w:rsidR="00B47247" w:rsidRDefault="00B47247" w:rsidP="004852C1">
      <w:pPr>
        <w:spacing w:after="0" w:line="240" w:lineRule="auto"/>
        <w:ind w:firstLine="709"/>
        <w:rPr>
          <w:rFonts w:ascii="Times New Roman" w:eastAsia="Times New Roman" w:hAnsi="Times New Roman"/>
          <w:b/>
          <w:noProof/>
          <w:kern w:val="0"/>
          <w:sz w:val="28"/>
          <w:szCs w:val="28"/>
          <w:lang w:eastAsia="tr-TR"/>
        </w:rPr>
      </w:pPr>
    </w:p>
    <w:p w14:paraId="2F20EC0F" w14:textId="77777777" w:rsidR="004852C1" w:rsidRDefault="004852C1" w:rsidP="004852C1">
      <w:pPr>
        <w:spacing w:after="0" w:line="240" w:lineRule="auto"/>
        <w:ind w:firstLine="709"/>
        <w:rPr>
          <w:rFonts w:ascii="Times New Roman" w:eastAsia="Times New Roman" w:hAnsi="Times New Roman"/>
          <w:b/>
          <w:noProof/>
          <w:kern w:val="0"/>
          <w:sz w:val="28"/>
          <w:szCs w:val="28"/>
          <w:lang w:eastAsia="tr-TR"/>
        </w:rPr>
      </w:pPr>
    </w:p>
    <w:p w14:paraId="1A5A346A" w14:textId="1A9C9C67" w:rsidR="004852C1" w:rsidRDefault="00E04D21" w:rsidP="00E04D21">
      <w:pPr>
        <w:spacing w:after="0" w:line="240" w:lineRule="auto"/>
        <w:ind w:firstLine="709"/>
        <w:jc w:val="center"/>
        <w:rPr>
          <w:rFonts w:ascii="Times New Roman" w:eastAsia="Times New Roman" w:hAnsi="Times New Roman"/>
          <w:b/>
          <w:kern w:val="0"/>
          <w:sz w:val="28"/>
          <w:szCs w:val="28"/>
        </w:rPr>
      </w:pPr>
      <w:bookmarkStart w:id="15" w:name="_GoBack"/>
      <w:r w:rsidRPr="00E04D21">
        <w:rPr>
          <w:rFonts w:ascii="Times New Roman" w:eastAsia="Times New Roman" w:hAnsi="Times New Roman"/>
          <w:b/>
          <w:kern w:val="0"/>
          <w:sz w:val="28"/>
          <w:szCs w:val="28"/>
        </w:rPr>
        <w:drawing>
          <wp:inline distT="0" distB="0" distL="0" distR="0" wp14:anchorId="0528E96C" wp14:editId="493E4D4C">
            <wp:extent cx="7730067" cy="4589921"/>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56393" cy="4605552"/>
                    </a:xfrm>
                    <a:prstGeom prst="rect">
                      <a:avLst/>
                    </a:prstGeom>
                  </pic:spPr>
                </pic:pic>
              </a:graphicData>
            </a:graphic>
          </wp:inline>
        </w:drawing>
      </w:r>
      <w:bookmarkEnd w:id="15"/>
    </w:p>
    <w:p w14:paraId="422A92B4" w14:textId="77777777" w:rsidR="004852C1" w:rsidRDefault="004852C1">
      <w:pPr>
        <w:spacing w:after="0" w:line="240" w:lineRule="auto"/>
        <w:rPr>
          <w:rFonts w:ascii="Times New Roman" w:eastAsia="Times New Roman" w:hAnsi="Times New Roman"/>
          <w:b/>
          <w:kern w:val="0"/>
          <w:sz w:val="28"/>
          <w:szCs w:val="28"/>
        </w:rPr>
        <w:sectPr w:rsidR="004852C1" w:rsidSect="004852C1">
          <w:pgSz w:w="16838" w:h="11906" w:orient="landscape"/>
          <w:pgMar w:top="1843" w:right="1701" w:bottom="1843" w:left="1418" w:header="708" w:footer="708" w:gutter="0"/>
          <w:cols w:space="708"/>
          <w:docGrid w:linePitch="360"/>
        </w:sectPr>
      </w:pPr>
    </w:p>
    <w:p w14:paraId="28F1E92C" w14:textId="3DEB30C9"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5B5DD2B8"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2A388ABA"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562ECD79" w14:textId="1BAA1B03" w:rsidR="008B1BAC" w:rsidRDefault="008B1BAC" w:rsidP="008B1BAC">
      <w:pPr>
        <w:pStyle w:val="OzgecmisYaziStiliSau"/>
      </w:pPr>
      <w:r>
        <w:t xml:space="preserve">Selin Şahin, 14 Ekim 2002 tarihinde </w:t>
      </w:r>
      <w:r w:rsidR="00C71C34">
        <w:t xml:space="preserve">Merzifon, </w:t>
      </w:r>
      <w:r>
        <w:t>Amasya’da doğmuştur. Ortaöğrenimini Kırıkkale Osmangazi Fen Lisesi’nde tamamladıktan sonra, 2021 yılında Sakarya Üniversitesi Bilgisayar Mühendisliği Bölümü’ne başlamıştır. 2023 yılında VBT Yazılım A.Ş.'de yazılım stajını ve 2024 yılında Caz Bilişim Hizmetleri Ticaret A.Ş.’de donanım stajını başarıyla tamamlamıştır. Aynı zamanda, 2023 yılında TÜBİTAK BİLGEM YTE'de yazılım eğitimi almış, 2024 yılında Sakarya Üniversitesi SKS Daire Başkanlığı’nda ve Advancity (Caz Bilişim Hizmetleri Ticaret A.Ş.)'nde Backend Developer olarak görev yapmıştır. Lisans eğitimine devam eden Selin Şahin, mezuniyetini 2025 yılında tamamlamayı hedeflemektedir.</w:t>
      </w:r>
    </w:p>
    <w:p w14:paraId="5C8D74DF" w14:textId="77777777" w:rsidR="00A3771A" w:rsidRDefault="00A3771A" w:rsidP="008B1BAC">
      <w:pPr>
        <w:pStyle w:val="OzgecmisYaziStiliSau"/>
      </w:pPr>
    </w:p>
    <w:p w14:paraId="39C967A7" w14:textId="77777777" w:rsidR="00A3771A" w:rsidRPr="009436EE" w:rsidRDefault="00A3771A" w:rsidP="008B1BAC">
      <w:pPr>
        <w:pStyle w:val="OzgecmisYaziStiliSau"/>
      </w:pPr>
      <w:r>
        <w:t>Mustafa İkbal Avcı, 6 Ocak 2001 tarihinde İskenderun, Hatay’da doğmuştur. Ortaöğrenimini Kahramanmaraş TOBB Fen Lisesi’nde tamamladıktan sonra, 2020 yılında Sakarya Üniversitesi Bilgisayar Mühendisliği Bölümü’ne başlamıştır. 2024 yılında Turkcell Teknoloji A.Ş.’de yazılım stajını ve Tosyalı Holding’de donanım stajını başarıyla tamamlamıştır. Aynı zamanda, 2023 yılında Yazılım Teknolojileri Akademisi’nden “ASP.NET Core ile Sıfırdan Modern Web Geliştirme” sertifikasını almış, BTK Akademi’den “Uygulamalı Web Hacking” eğitimiyle becerilerini geliştirmiştir. Üniversite yıllarında Sakarya Üniversitesi Bilgisayar Topluluğu’nda Kurumsal İlişkiler Koordinatörü olarak görev yapmış ve çeşitli yazılım projelerinde yer almıştır. Lisans eğitimine devam eden Mustafa İkbal Avcı, mezuniyetini 2025 yılında tamamlamayı hedeflemektedir.</w:t>
      </w:r>
    </w:p>
    <w:p w14:paraId="7E9A46EF" w14:textId="77777777" w:rsidR="003563C3" w:rsidRPr="009436EE" w:rsidRDefault="003563C3" w:rsidP="00D3388A">
      <w:pPr>
        <w:pStyle w:val="OzgecmisYaziStiliSau"/>
      </w:pPr>
    </w:p>
    <w:p w14:paraId="7FA033C9" w14:textId="77777777"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3FEF94B0" w14:textId="77777777" w:rsidR="00BD374A" w:rsidRPr="003638AD" w:rsidRDefault="00BD374A" w:rsidP="00BD374A">
      <w:pPr>
        <w:spacing w:after="0" w:line="240" w:lineRule="auto"/>
        <w:jc w:val="center"/>
        <w:rPr>
          <w:rStyle w:val="PlaceholderText"/>
          <w:rFonts w:ascii="Times New Roman" w:eastAsiaTheme="majorEastAsia" w:hAnsi="Times New Roman"/>
          <w:b/>
          <w:caps/>
          <w:color w:val="000000"/>
          <w:spacing w:val="-20"/>
          <w:kern w:val="28"/>
          <w:sz w:val="28"/>
          <w:szCs w:val="28"/>
        </w:rPr>
      </w:pPr>
      <w:r w:rsidRPr="003638AD">
        <w:rPr>
          <w:rStyle w:val="PlaceholderText"/>
          <w:rFonts w:ascii="Times New Roman" w:eastAsiaTheme="majorEastAsia" w:hAnsi="Times New Roman"/>
          <w:b/>
          <w:caps/>
          <w:color w:val="000000"/>
          <w:spacing w:val="-20"/>
          <w:kern w:val="28"/>
          <w:sz w:val="28"/>
          <w:szCs w:val="28"/>
        </w:rPr>
        <w:lastRenderedPageBreak/>
        <w:t>BSM 4</w:t>
      </w:r>
      <w:r w:rsidR="0038279E">
        <w:rPr>
          <w:rStyle w:val="PlaceholderText"/>
          <w:rFonts w:ascii="Times New Roman" w:eastAsiaTheme="majorEastAsia" w:hAnsi="Times New Roman"/>
          <w:b/>
          <w:caps/>
          <w:color w:val="000000"/>
          <w:spacing w:val="-20"/>
          <w:kern w:val="28"/>
          <w:sz w:val="28"/>
          <w:szCs w:val="28"/>
        </w:rPr>
        <w:t xml:space="preserve">01 </w:t>
      </w:r>
      <w:r w:rsidRPr="003638AD">
        <w:rPr>
          <w:rStyle w:val="PlaceholderText"/>
          <w:rFonts w:ascii="Times New Roman" w:eastAsiaTheme="majorEastAsia" w:hAnsi="Times New Roman"/>
          <w:b/>
          <w:caps/>
          <w:color w:val="000000"/>
          <w:spacing w:val="-20"/>
          <w:kern w:val="28"/>
          <w:sz w:val="28"/>
          <w:szCs w:val="28"/>
        </w:rPr>
        <w:t>Bİ</w:t>
      </w:r>
      <w:r w:rsidR="0038279E">
        <w:rPr>
          <w:rStyle w:val="PlaceholderText"/>
          <w:rFonts w:ascii="Times New Roman" w:eastAsiaTheme="majorEastAsia" w:hAnsi="Times New Roman"/>
          <w:b/>
          <w:caps/>
          <w:color w:val="000000"/>
          <w:spacing w:val="-20"/>
          <w:kern w:val="28"/>
          <w:sz w:val="28"/>
          <w:szCs w:val="28"/>
        </w:rPr>
        <w:t>LGİSAYAR MÜHENDİSLİĞİ TASARIMI</w:t>
      </w:r>
    </w:p>
    <w:p w14:paraId="652808B7" w14:textId="77777777" w:rsidR="00BD374A" w:rsidRPr="003638AD" w:rsidRDefault="00BD374A" w:rsidP="00BD374A">
      <w:pPr>
        <w:spacing w:after="0" w:line="240" w:lineRule="auto"/>
        <w:jc w:val="center"/>
        <w:rPr>
          <w:rStyle w:val="PlaceholderText"/>
          <w:rFonts w:ascii="Times New Roman" w:eastAsiaTheme="majorEastAsia" w:hAnsi="Times New Roman"/>
          <w:b/>
          <w:color w:val="000000"/>
          <w:spacing w:val="-20"/>
          <w:kern w:val="28"/>
          <w:sz w:val="28"/>
          <w:szCs w:val="28"/>
        </w:rPr>
      </w:pPr>
      <w:r w:rsidRPr="003638AD">
        <w:rPr>
          <w:rStyle w:val="PlaceholderText"/>
          <w:rFonts w:ascii="Times New Roman" w:eastAsiaTheme="majorEastAsia" w:hAnsi="Times New Roman"/>
          <w:b/>
          <w:caps/>
          <w:color w:val="000000"/>
          <w:spacing w:val="-20"/>
          <w:kern w:val="28"/>
          <w:sz w:val="28"/>
          <w:szCs w:val="28"/>
        </w:rPr>
        <w:t>Değerlendİrme ve Sözlü Sınav Tutanağı</w:t>
      </w:r>
    </w:p>
    <w:p w14:paraId="4BE33A15" w14:textId="77777777" w:rsidR="00BD374A" w:rsidRPr="009436EE" w:rsidRDefault="00BD374A" w:rsidP="00BD374A">
      <w:pPr>
        <w:spacing w:after="0"/>
        <w:rPr>
          <w:rStyle w:val="PlaceholderText"/>
          <w:rFonts w:ascii="Times New Roman" w:eastAsiaTheme="majorEastAsia" w:hAnsi="Times New Roman"/>
          <w:caps/>
          <w:color w:val="000000"/>
          <w:spacing w:val="-20"/>
          <w:kern w:val="28"/>
          <w:sz w:val="24"/>
          <w:szCs w:val="52"/>
        </w:rPr>
      </w:pPr>
    </w:p>
    <w:p w14:paraId="67381D28" w14:textId="7777777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 :</w:t>
      </w:r>
      <w:r w:rsidR="00156BA5">
        <w:rPr>
          <w:rFonts w:ascii="Times New Roman" w:eastAsiaTheme="minorHAnsi" w:hAnsi="Times New Roman"/>
          <w:kern w:val="0"/>
        </w:rPr>
        <w:t xml:space="preserve"> </w:t>
      </w:r>
      <w:r w:rsidR="008B1BAC">
        <w:rPr>
          <w:rFonts w:ascii="Times New Roman" w:eastAsiaTheme="minorHAnsi" w:hAnsi="Times New Roman"/>
          <w:kern w:val="0"/>
        </w:rPr>
        <w:tab/>
      </w:r>
      <w:r w:rsidR="008B1BAC">
        <w:rPr>
          <w:rFonts w:ascii="Times New Roman" w:eastAsiaTheme="minorHAnsi" w:hAnsi="Times New Roman"/>
          <w:kern w:val="0"/>
        </w:rPr>
        <w:tab/>
      </w:r>
      <w:r w:rsidR="008B1BAC">
        <w:rPr>
          <w:rFonts w:ascii="Times New Roman" w:eastAsiaTheme="minorHAnsi" w:hAnsi="Times New Roman"/>
          <w:kern w:val="0"/>
        </w:rPr>
        <w:tab/>
      </w:r>
      <w:r w:rsidR="008B1BAC">
        <w:rPr>
          <w:rFonts w:ascii="Times New Roman" w:eastAsiaTheme="minorHAnsi" w:hAnsi="Times New Roman"/>
          <w:kern w:val="0"/>
        </w:rPr>
        <w:tab/>
      </w:r>
      <w:r w:rsidR="008B1BAC">
        <w:rPr>
          <w:rFonts w:ascii="Times New Roman" w:eastAsiaTheme="minorHAnsi" w:hAnsi="Times New Roman"/>
          <w:kern w:val="0"/>
        </w:rPr>
        <w:tab/>
      </w:r>
      <w:r w:rsidR="00156BA5">
        <w:rPr>
          <w:rFonts w:ascii="Times New Roman" w:eastAsiaTheme="minorHAnsi" w:hAnsi="Times New Roman"/>
          <w:kern w:val="0"/>
        </w:rPr>
        <w:t>KAN BAĞIŞI VE YARDIM PROJESİ</w:t>
      </w:r>
    </w:p>
    <w:p w14:paraId="6EC36617" w14:textId="7777777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r w:rsidR="00156BA5">
        <w:rPr>
          <w:rFonts w:ascii="Times New Roman" w:eastAsiaTheme="minorHAnsi" w:hAnsi="Times New Roman"/>
          <w:kern w:val="0"/>
        </w:rPr>
        <w:t xml:space="preserve"> </w:t>
      </w:r>
      <w:r w:rsidR="008B1BAC">
        <w:rPr>
          <w:rFonts w:ascii="Times New Roman" w:eastAsiaTheme="minorHAnsi" w:hAnsi="Times New Roman"/>
          <w:kern w:val="0"/>
        </w:rPr>
        <w:tab/>
      </w:r>
      <w:r w:rsidR="00156BA5">
        <w:rPr>
          <w:rFonts w:ascii="Times New Roman" w:eastAsiaTheme="minorHAnsi" w:hAnsi="Times New Roman"/>
          <w:kern w:val="0"/>
        </w:rPr>
        <w:t>B201210070 MUSTAFA İKBAL AVCI</w:t>
      </w:r>
      <w:r w:rsidR="008C34F0">
        <w:rPr>
          <w:rFonts w:ascii="Times New Roman" w:eastAsiaTheme="minorHAnsi" w:hAnsi="Times New Roman"/>
          <w:kern w:val="0"/>
        </w:rPr>
        <w:t xml:space="preserve"> </w:t>
      </w:r>
      <w:r w:rsidR="008C34F0">
        <w:rPr>
          <w:rFonts w:ascii="Times New Roman" w:eastAsiaTheme="minorHAnsi" w:hAnsi="Times New Roman"/>
          <w:kern w:val="0"/>
        </w:rPr>
        <w:tab/>
      </w:r>
      <w:r w:rsidR="008C34F0">
        <w:rPr>
          <w:rFonts w:ascii="Times New Roman" w:eastAsiaTheme="minorHAnsi" w:hAnsi="Times New Roman"/>
          <w:kern w:val="0"/>
        </w:rPr>
        <w:tab/>
      </w:r>
      <w:r w:rsidR="008C34F0">
        <w:rPr>
          <w:rFonts w:ascii="Times New Roman" w:eastAsiaTheme="minorHAnsi" w:hAnsi="Times New Roman"/>
          <w:kern w:val="0"/>
        </w:rPr>
        <w:tab/>
      </w:r>
      <w:r w:rsidR="008C34F0">
        <w:rPr>
          <w:rFonts w:ascii="Times New Roman" w:eastAsiaTheme="minorHAnsi" w:hAnsi="Times New Roman"/>
          <w:kern w:val="0"/>
        </w:rPr>
        <w:tab/>
      </w:r>
      <w:r w:rsidR="008C34F0">
        <w:rPr>
          <w:rFonts w:ascii="Times New Roman" w:eastAsiaTheme="minorHAnsi" w:hAnsi="Times New Roman"/>
          <w:kern w:val="0"/>
        </w:rPr>
        <w:tab/>
      </w:r>
      <w:r w:rsidR="008C34F0">
        <w:rPr>
          <w:rFonts w:ascii="Times New Roman" w:eastAsiaTheme="minorHAnsi" w:hAnsi="Times New Roman"/>
          <w:kern w:val="0"/>
        </w:rPr>
        <w:tab/>
      </w:r>
      <w:r w:rsidR="00156BA5">
        <w:rPr>
          <w:rFonts w:ascii="Times New Roman" w:eastAsiaTheme="minorHAnsi" w:hAnsi="Times New Roman"/>
          <w:kern w:val="0"/>
        </w:rPr>
        <w:t>G211210087 SELİN ŞAHİN</w:t>
      </w:r>
    </w:p>
    <w:p w14:paraId="59306309" w14:textId="77777777" w:rsidR="00BD374A" w:rsidRPr="009436EE" w:rsidRDefault="00BD374A" w:rsidP="00BD374A">
      <w:pPr>
        <w:spacing w:after="0"/>
        <w:rPr>
          <w:rFonts w:ascii="Times New Roman" w:eastAsiaTheme="minorHAnsi" w:hAnsi="Times New Roman"/>
          <w:kern w:val="0"/>
        </w:rPr>
      </w:pPr>
    </w:p>
    <w:p w14:paraId="305432A7" w14:textId="77777777" w:rsidR="00BD374A" w:rsidRPr="009436EE" w:rsidRDefault="00BD374A" w:rsidP="00BD374A">
      <w:pPr>
        <w:spacing w:after="0"/>
        <w:rPr>
          <w:rFonts w:ascii="Times New Roman" w:eastAsiaTheme="minorHAnsi" w:hAnsi="Times New Roman"/>
          <w:kern w:val="0"/>
        </w:rPr>
      </w:pPr>
    </w:p>
    <w:tbl>
      <w:tblPr>
        <w:tblStyle w:val="TableGrid"/>
        <w:tblW w:w="8500" w:type="dxa"/>
        <w:tblLook w:val="04A0" w:firstRow="1" w:lastRow="0" w:firstColumn="1" w:lastColumn="0" w:noHBand="0" w:noVBand="1"/>
      </w:tblPr>
      <w:tblGrid>
        <w:gridCol w:w="6232"/>
        <w:gridCol w:w="975"/>
        <w:gridCol w:w="726"/>
        <w:gridCol w:w="567"/>
      </w:tblGrid>
      <w:tr w:rsidR="00BD374A" w:rsidRPr="009436EE" w14:paraId="62CB0C00"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27F71A"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3F706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C7A54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1BDBC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02C8475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984A5F"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9E758"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DCE3B9"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9185B"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22971D5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8654D69"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4157A491"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A511CF9"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4D1758A"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134C0D7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4DE708"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A4CF82"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B99183"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0FF58E"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7A3EF86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7ACBC7B"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68C7B45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05F536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40EE39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19CE45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CCC05FE"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1A0ED03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557B4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0BD84C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5990CA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AF0FA6E"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19C42E7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3789A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A7F61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C2E7FB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B8727F9"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0B157C5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24FB2E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68F229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6E935F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EE6D4FE"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6885E69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3ED2D2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CE98D9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100532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BC81E6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5743D8F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0E783B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CB5440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91018C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482F45B"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6EE5243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7AA638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EB962C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1903E9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9928C7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0624724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F41B43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6AA627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82EA5A9"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5BD9B50"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05FC4D5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B2EDCA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FD34C9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01EC32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096059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4661000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24A800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F1E7FE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488A819"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732568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012EA0A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4D6338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883D4D4"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F43D93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A5B42E"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04FE0E2C"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172701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E42445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2592DF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8F06A7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7A3066FC"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DEBCE0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A4ACAF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6079C2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45141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4F210C3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1DDE9C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95F3F2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E50EA6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CFE79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497F955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E9066CC"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4C46B3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E5F828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13E3735"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0AD8BD6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7E6E76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047D26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3C378F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120197D"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077EA814"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102CEAD"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3BF7A4C"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3213CE8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D04A73F"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1690FDF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36BE40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6D174DE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760AAE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E74C4A"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6689A7"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B8C2E"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DA99C"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52807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289229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6201611C"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9F74FF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FC434B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D558E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BAF1FF3"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68698AB6"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33FB555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4C06A42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F43249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111E7"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89F4A"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63A197"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3AF12C"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47E3628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DDF7538"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60A0C04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11FE5DCF"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6661902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88469B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48EB9A"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83631C"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7E263A"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8D5F0D"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2E1D6773" w14:textId="77777777" w:rsidTr="00BD374A">
        <w:tc>
          <w:tcPr>
            <w:tcW w:w="6232" w:type="dxa"/>
            <w:tcBorders>
              <w:top w:val="single" w:sz="4" w:space="0" w:color="auto"/>
              <w:left w:val="single" w:sz="4" w:space="0" w:color="auto"/>
              <w:bottom w:val="single" w:sz="4" w:space="0" w:color="auto"/>
              <w:right w:val="single" w:sz="4" w:space="0" w:color="auto"/>
            </w:tcBorders>
          </w:tcPr>
          <w:p w14:paraId="6AD84BD9"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06E2B0C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1A4A0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3A78EC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70D4DE3" w14:textId="77777777" w:rsidTr="00BD374A">
        <w:tc>
          <w:tcPr>
            <w:tcW w:w="6232" w:type="dxa"/>
            <w:tcBorders>
              <w:top w:val="single" w:sz="4" w:space="0" w:color="auto"/>
              <w:left w:val="single" w:sz="4" w:space="0" w:color="auto"/>
              <w:bottom w:val="single" w:sz="4" w:space="0" w:color="auto"/>
              <w:right w:val="single" w:sz="4" w:space="0" w:color="auto"/>
            </w:tcBorders>
          </w:tcPr>
          <w:p w14:paraId="3916639F"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2AF8911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CE41B3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5F5F0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3C9260B" w14:textId="77777777" w:rsidTr="00BD374A">
        <w:tc>
          <w:tcPr>
            <w:tcW w:w="6232" w:type="dxa"/>
            <w:tcBorders>
              <w:top w:val="single" w:sz="4" w:space="0" w:color="auto"/>
              <w:left w:val="single" w:sz="4" w:space="0" w:color="auto"/>
              <w:bottom w:val="single" w:sz="4" w:space="0" w:color="auto"/>
              <w:right w:val="single" w:sz="4" w:space="0" w:color="auto"/>
            </w:tcBorders>
          </w:tcPr>
          <w:p w14:paraId="5471EA7C"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313D7BF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EC9F30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47BFDE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E8E254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C54FA2"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8CD94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99547"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6075A6"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7E3871DF" w14:textId="77777777" w:rsidR="00BD374A" w:rsidRPr="009436EE" w:rsidRDefault="00BD374A" w:rsidP="00BD374A">
      <w:pPr>
        <w:spacing w:after="0"/>
        <w:rPr>
          <w:rStyle w:val="PlaceholderText"/>
          <w:rFonts w:ascii="Times New Roman" w:eastAsiaTheme="majorEastAsia" w:hAnsi="Times New Roman"/>
          <w:caps/>
          <w:color w:val="000000"/>
          <w:spacing w:val="-20"/>
          <w:kern w:val="28"/>
        </w:rPr>
      </w:pPr>
    </w:p>
    <w:p w14:paraId="567585DA" w14:textId="77777777" w:rsidR="00BD374A" w:rsidRPr="009436EE" w:rsidRDefault="00BD374A" w:rsidP="00FD66EF">
      <w:pPr>
        <w:spacing w:after="0"/>
        <w:rPr>
          <w:rStyle w:val="PlaceholderText"/>
          <w:rFonts w:ascii="Times New Roman" w:eastAsiaTheme="majorEastAsia" w:hAnsi="Times New Roman"/>
          <w:caps/>
          <w:color w:val="000000"/>
          <w:spacing w:val="-20"/>
          <w:kern w:val="28"/>
        </w:rPr>
      </w:pPr>
    </w:p>
    <w:p w14:paraId="759CD030" w14:textId="77777777" w:rsidR="00FD66EF" w:rsidRPr="009436EE" w:rsidRDefault="0038279E" w:rsidP="00BD374A">
      <w:pPr>
        <w:spacing w:after="0"/>
        <w:rPr>
          <w:rFonts w:ascii="Times New Roman" w:eastAsiaTheme="majorEastAsia" w:hAnsi="Times New Roman"/>
          <w:caps/>
          <w:color w:val="000000"/>
          <w:spacing w:val="-20"/>
          <w:kern w:val="28"/>
        </w:rPr>
      </w:pPr>
      <w:r>
        <w:rPr>
          <w:rFonts w:ascii="Times New Roman" w:eastAsiaTheme="majorEastAsia" w:hAnsi="Times New Roman"/>
          <w:caps/>
          <w:color w:val="000000"/>
          <w:spacing w:val="-20"/>
          <w:kern w:val="28"/>
        </w:rPr>
        <w:t xml:space="preserve">Danışman </w:t>
      </w:r>
      <w:r w:rsidR="00A50CAD" w:rsidRPr="009436EE">
        <w:rPr>
          <w:rFonts w:ascii="Times New Roman" w:eastAsiaTheme="majorEastAsia" w:hAnsi="Times New Roman"/>
          <w:caps/>
          <w:color w:val="000000"/>
          <w:spacing w:val="-20"/>
          <w:kern w:val="28"/>
        </w:rPr>
        <w:t>:</w:t>
      </w:r>
      <w:r w:rsidR="00156BA5">
        <w:rPr>
          <w:rFonts w:ascii="Times New Roman" w:eastAsiaTheme="majorEastAsia" w:hAnsi="Times New Roman"/>
          <w:caps/>
          <w:color w:val="000000"/>
          <w:spacing w:val="-20"/>
          <w:kern w:val="28"/>
        </w:rPr>
        <w:t xml:space="preserve"> AHMET ŞANSLI</w:t>
      </w:r>
    </w:p>
    <w:p w14:paraId="1BEBB308"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4852C1">
      <w:pgSz w:w="11906" w:h="16838"/>
      <w:pgMar w:top="1701" w:right="1843" w:bottom="1418" w:left="184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3221B4" w14:textId="77777777" w:rsidR="00E023FF" w:rsidRDefault="00E023FF" w:rsidP="0032099C">
      <w:pPr>
        <w:spacing w:after="0" w:line="240" w:lineRule="auto"/>
      </w:pPr>
      <w:r>
        <w:separator/>
      </w:r>
    </w:p>
  </w:endnote>
  <w:endnote w:type="continuationSeparator" w:id="0">
    <w:p w14:paraId="21621E18" w14:textId="77777777" w:rsidR="00E023FF" w:rsidRDefault="00E023FF"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24FF37" w14:textId="77777777" w:rsidR="00E023FF" w:rsidRDefault="00E023FF" w:rsidP="0032099C">
      <w:pPr>
        <w:spacing w:after="0" w:line="240" w:lineRule="auto"/>
      </w:pPr>
      <w:r>
        <w:separator/>
      </w:r>
    </w:p>
  </w:footnote>
  <w:footnote w:type="continuationSeparator" w:id="0">
    <w:p w14:paraId="140564B4" w14:textId="77777777" w:rsidR="00E023FF" w:rsidRDefault="00E023FF"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20580" w14:textId="7EF6F12B" w:rsidR="005264FC" w:rsidRPr="00D80A19" w:rsidRDefault="005264FC">
    <w:pPr>
      <w:pStyle w:val="Header"/>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E04D21">
      <w:rPr>
        <w:rFonts w:ascii="Times New Roman" w:hAnsi="Times New Roman"/>
        <w:noProof/>
        <w:sz w:val="24"/>
        <w:szCs w:val="24"/>
      </w:rPr>
      <w:t>24</w:t>
    </w:r>
    <w:r w:rsidRPr="00D80A19">
      <w:rPr>
        <w:rFonts w:ascii="Times New Roman" w:hAnsi="Times New Roman"/>
        <w:noProof/>
        <w:sz w:val="24"/>
        <w:szCs w:val="24"/>
      </w:rPr>
      <w:fldChar w:fldCharType="end"/>
    </w:r>
  </w:p>
  <w:p w14:paraId="2649ECBF" w14:textId="77777777" w:rsidR="005264FC" w:rsidRDefault="005264F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14E9B" w14:textId="77777777" w:rsidR="005264FC" w:rsidRDefault="005264FC">
    <w:pPr>
      <w:pStyle w:val="Header"/>
      <w:jc w:val="right"/>
    </w:pPr>
    <w:r>
      <w:t>6</w:t>
    </w:r>
  </w:p>
  <w:p w14:paraId="30E16AC0" w14:textId="77777777" w:rsidR="005264FC" w:rsidRDefault="005264F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C41D7" w14:textId="01D97758" w:rsidR="005264FC" w:rsidRPr="00160B8C" w:rsidRDefault="005264FC">
    <w:pPr>
      <w:pStyle w:val="Header"/>
      <w:jc w:val="right"/>
      <w:rPr>
        <w:rFonts w:ascii="Arial" w:hAnsi="Arial" w:cs="Arial"/>
        <w:sz w:val="24"/>
        <w:szCs w:val="24"/>
      </w:rPr>
    </w:pPr>
    <w:r w:rsidRPr="00160B8C">
      <w:rPr>
        <w:rFonts w:ascii="Arial" w:hAnsi="Arial" w:cs="Arial"/>
        <w:sz w:val="24"/>
        <w:szCs w:val="24"/>
      </w:rPr>
      <w:fldChar w:fldCharType="begin"/>
    </w:r>
    <w:r w:rsidRPr="00160B8C">
      <w:rPr>
        <w:rFonts w:ascii="Arial" w:hAnsi="Arial" w:cs="Arial"/>
        <w:sz w:val="24"/>
        <w:szCs w:val="24"/>
      </w:rPr>
      <w:instrText xml:space="preserve"> PAGE   \* MERGEFORMAT </w:instrText>
    </w:r>
    <w:r w:rsidRPr="00160B8C">
      <w:rPr>
        <w:rFonts w:ascii="Arial" w:hAnsi="Arial" w:cs="Arial"/>
        <w:sz w:val="24"/>
        <w:szCs w:val="24"/>
      </w:rPr>
      <w:fldChar w:fldCharType="separate"/>
    </w:r>
    <w:r w:rsidR="00E04D21">
      <w:rPr>
        <w:rFonts w:ascii="Arial" w:hAnsi="Arial" w:cs="Arial"/>
        <w:noProof/>
        <w:sz w:val="24"/>
        <w:szCs w:val="24"/>
      </w:rPr>
      <w:t>59</w:t>
    </w:r>
    <w:r w:rsidRPr="00160B8C">
      <w:rPr>
        <w:rFonts w:ascii="Arial" w:hAnsi="Arial" w:cs="Arial"/>
        <w:noProof/>
        <w:sz w:val="24"/>
        <w:szCs w:val="24"/>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3294"/>
    <w:multiLevelType w:val="multilevel"/>
    <w:tmpl w:val="3214B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C031B"/>
    <w:multiLevelType w:val="multilevel"/>
    <w:tmpl w:val="811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E5BC3"/>
    <w:multiLevelType w:val="hybridMultilevel"/>
    <w:tmpl w:val="279C1328"/>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 w15:restartNumberingAfterBreak="0">
    <w:nsid w:val="0A2C6F22"/>
    <w:multiLevelType w:val="multilevel"/>
    <w:tmpl w:val="6FF0D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03160F"/>
    <w:multiLevelType w:val="hybridMultilevel"/>
    <w:tmpl w:val="E060608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0B405A4F"/>
    <w:multiLevelType w:val="hybridMultilevel"/>
    <w:tmpl w:val="165ACE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B9C1CD1"/>
    <w:multiLevelType w:val="hybridMultilevel"/>
    <w:tmpl w:val="FFA02E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2C37730"/>
    <w:multiLevelType w:val="hybridMultilevel"/>
    <w:tmpl w:val="854AF6A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15E77744"/>
    <w:multiLevelType w:val="hybridMultilevel"/>
    <w:tmpl w:val="7A882872"/>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9" w15:restartNumberingAfterBreak="0">
    <w:nsid w:val="16532A4F"/>
    <w:multiLevelType w:val="multilevel"/>
    <w:tmpl w:val="AA843694"/>
    <w:lvl w:ilvl="0">
      <w:start w:val="1"/>
      <w:numFmt w:val="bullet"/>
      <w:lvlText w:val=""/>
      <w:lvlJc w:val="left"/>
      <w:pPr>
        <w:tabs>
          <w:tab w:val="num" w:pos="1069"/>
        </w:tabs>
        <w:ind w:left="1069" w:hanging="360"/>
      </w:pPr>
      <w:rPr>
        <w:rFonts w:ascii="Wingdings" w:hAnsi="Wingdings"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0" w15:restartNumberingAfterBreak="0">
    <w:nsid w:val="16AB4AD3"/>
    <w:multiLevelType w:val="hybridMultilevel"/>
    <w:tmpl w:val="93AA84E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17507F7F"/>
    <w:multiLevelType w:val="hybridMultilevel"/>
    <w:tmpl w:val="67406A0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7F84B70"/>
    <w:multiLevelType w:val="multilevel"/>
    <w:tmpl w:val="ACCA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FE0A11"/>
    <w:multiLevelType w:val="multilevel"/>
    <w:tmpl w:val="1E76F4F2"/>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195165E1"/>
    <w:multiLevelType w:val="multilevel"/>
    <w:tmpl w:val="457A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546D57"/>
    <w:multiLevelType w:val="hybridMultilevel"/>
    <w:tmpl w:val="5E12439A"/>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17" w15:restartNumberingAfterBreak="0">
    <w:nsid w:val="1BA541AD"/>
    <w:multiLevelType w:val="hybridMultilevel"/>
    <w:tmpl w:val="8A4644B0"/>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18" w15:restartNumberingAfterBreak="0">
    <w:nsid w:val="1CCC015D"/>
    <w:multiLevelType w:val="multilevel"/>
    <w:tmpl w:val="181C5CD6"/>
    <w:lvl w:ilvl="0">
      <w:start w:val="1"/>
      <w:numFmt w:val="bullet"/>
      <w:lvlText w:val=""/>
      <w:lvlJc w:val="left"/>
      <w:pPr>
        <w:tabs>
          <w:tab w:val="num" w:pos="1069"/>
        </w:tabs>
        <w:ind w:left="1069" w:hanging="360"/>
      </w:pPr>
      <w:rPr>
        <w:rFonts w:ascii="Wingdings" w:hAnsi="Wingdings"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15:restartNumberingAfterBreak="0">
    <w:nsid w:val="1DA577C4"/>
    <w:multiLevelType w:val="multilevel"/>
    <w:tmpl w:val="3E5CD772"/>
    <w:lvl w:ilvl="0">
      <w:start w:val="1"/>
      <w:numFmt w:val="decimal"/>
      <w:pStyle w:val="Heading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F5D5E94"/>
    <w:multiLevelType w:val="multilevel"/>
    <w:tmpl w:val="5B3E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7045B3"/>
    <w:multiLevelType w:val="multilevel"/>
    <w:tmpl w:val="5F6A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606E4"/>
    <w:multiLevelType w:val="multilevel"/>
    <w:tmpl w:val="0480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24" w15:restartNumberingAfterBreak="0">
    <w:nsid w:val="2B063667"/>
    <w:multiLevelType w:val="hybridMultilevel"/>
    <w:tmpl w:val="A0C40736"/>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25" w15:restartNumberingAfterBreak="0">
    <w:nsid w:val="2B1907AB"/>
    <w:multiLevelType w:val="hybridMultilevel"/>
    <w:tmpl w:val="96523F98"/>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26" w15:restartNumberingAfterBreak="0">
    <w:nsid w:val="2EBE6026"/>
    <w:multiLevelType w:val="multilevel"/>
    <w:tmpl w:val="AE58F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C8669E"/>
    <w:multiLevelType w:val="multilevel"/>
    <w:tmpl w:val="3686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626EF0"/>
    <w:multiLevelType w:val="hybridMultilevel"/>
    <w:tmpl w:val="CB52B112"/>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29" w15:restartNumberingAfterBreak="0">
    <w:nsid w:val="30933410"/>
    <w:multiLevelType w:val="hybridMultilevel"/>
    <w:tmpl w:val="091CB8A4"/>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0" w15:restartNumberingAfterBreak="0">
    <w:nsid w:val="33B20245"/>
    <w:multiLevelType w:val="multilevel"/>
    <w:tmpl w:val="6B18177C"/>
    <w:lvl w:ilvl="0">
      <w:start w:val="1"/>
      <w:numFmt w:val="bullet"/>
      <w:lvlText w:val=""/>
      <w:lvlJc w:val="left"/>
      <w:pPr>
        <w:tabs>
          <w:tab w:val="num" w:pos="1069"/>
        </w:tabs>
        <w:ind w:left="1069" w:hanging="360"/>
      </w:pPr>
      <w:rPr>
        <w:rFonts w:ascii="Wingdings" w:hAnsi="Wingdings"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1" w15:restartNumberingAfterBreak="0">
    <w:nsid w:val="37F57D65"/>
    <w:multiLevelType w:val="hybridMultilevel"/>
    <w:tmpl w:val="39BC457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385F6155"/>
    <w:multiLevelType w:val="multilevel"/>
    <w:tmpl w:val="7F12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D613DE"/>
    <w:multiLevelType w:val="hybridMultilevel"/>
    <w:tmpl w:val="B7444C3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4" w15:restartNumberingAfterBreak="0">
    <w:nsid w:val="3A6C77CE"/>
    <w:multiLevelType w:val="multilevel"/>
    <w:tmpl w:val="BB50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1B42AC"/>
    <w:multiLevelType w:val="hybridMultilevel"/>
    <w:tmpl w:val="25D24E7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3EB733BD"/>
    <w:multiLevelType w:val="multilevel"/>
    <w:tmpl w:val="48288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E0453A"/>
    <w:multiLevelType w:val="multilevel"/>
    <w:tmpl w:val="F96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5B4328"/>
    <w:multiLevelType w:val="multilevel"/>
    <w:tmpl w:val="50380028"/>
    <w:lvl w:ilvl="0">
      <w:start w:val="1"/>
      <w:numFmt w:val="bullet"/>
      <w:lvlText w:val=""/>
      <w:lvlJc w:val="left"/>
      <w:pPr>
        <w:tabs>
          <w:tab w:val="num" w:pos="1069"/>
        </w:tabs>
        <w:ind w:left="1069" w:hanging="360"/>
      </w:pPr>
      <w:rPr>
        <w:rFonts w:ascii="Wingdings" w:hAnsi="Wingdings"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9" w15:restartNumberingAfterBreak="0">
    <w:nsid w:val="488D0197"/>
    <w:multiLevelType w:val="multilevel"/>
    <w:tmpl w:val="6F28E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3A63C9"/>
    <w:multiLevelType w:val="multilevel"/>
    <w:tmpl w:val="D2024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071DEB"/>
    <w:multiLevelType w:val="multilevel"/>
    <w:tmpl w:val="04F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2E3702"/>
    <w:multiLevelType w:val="hybridMultilevel"/>
    <w:tmpl w:val="06F64AB0"/>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50436838"/>
    <w:multiLevelType w:val="multilevel"/>
    <w:tmpl w:val="0A68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651DB5"/>
    <w:multiLevelType w:val="hybridMultilevel"/>
    <w:tmpl w:val="FE721060"/>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45" w15:restartNumberingAfterBreak="0">
    <w:nsid w:val="56EC6226"/>
    <w:multiLevelType w:val="hybridMultilevel"/>
    <w:tmpl w:val="341EAED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6" w15:restartNumberingAfterBreak="0">
    <w:nsid w:val="57010830"/>
    <w:multiLevelType w:val="multilevel"/>
    <w:tmpl w:val="B75E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945F97"/>
    <w:multiLevelType w:val="hybridMultilevel"/>
    <w:tmpl w:val="BFE65C3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8" w15:restartNumberingAfterBreak="0">
    <w:nsid w:val="5C2D7DC1"/>
    <w:multiLevelType w:val="multilevel"/>
    <w:tmpl w:val="3F4239E8"/>
    <w:lvl w:ilvl="0">
      <w:start w:val="1"/>
      <w:numFmt w:val="bullet"/>
      <w:lvlText w:val=""/>
      <w:lvlJc w:val="left"/>
      <w:pPr>
        <w:tabs>
          <w:tab w:val="num" w:pos="1069"/>
        </w:tabs>
        <w:ind w:left="1069" w:hanging="360"/>
      </w:pPr>
      <w:rPr>
        <w:rFonts w:ascii="Wingdings" w:hAnsi="Wingdings"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9" w15:restartNumberingAfterBreak="0">
    <w:nsid w:val="5E373616"/>
    <w:multiLevelType w:val="hybridMultilevel"/>
    <w:tmpl w:val="9DC03C4A"/>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50" w15:restartNumberingAfterBreak="0">
    <w:nsid w:val="5F841358"/>
    <w:multiLevelType w:val="hybridMultilevel"/>
    <w:tmpl w:val="8D20986A"/>
    <w:lvl w:ilvl="0" w:tplc="041F0001">
      <w:start w:val="1"/>
      <w:numFmt w:val="bullet"/>
      <w:lvlText w:val=""/>
      <w:lvlJc w:val="left"/>
      <w:pPr>
        <w:ind w:left="1069" w:hanging="360"/>
      </w:pPr>
      <w:rPr>
        <w:rFonts w:ascii="Symbol" w:hAnsi="Symbol" w:hint="default"/>
      </w:rPr>
    </w:lvl>
    <w:lvl w:ilvl="1" w:tplc="041F0003">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51" w15:restartNumberingAfterBreak="0">
    <w:nsid w:val="61497B12"/>
    <w:multiLevelType w:val="multilevel"/>
    <w:tmpl w:val="7D40811A"/>
    <w:lvl w:ilvl="0">
      <w:start w:val="1"/>
      <w:numFmt w:val="bullet"/>
      <w:lvlText w:val=""/>
      <w:lvlJc w:val="left"/>
      <w:pPr>
        <w:tabs>
          <w:tab w:val="num" w:pos="1069"/>
        </w:tabs>
        <w:ind w:left="1069" w:hanging="360"/>
      </w:pPr>
      <w:rPr>
        <w:rFonts w:ascii="Wingdings" w:hAnsi="Wingdings"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52" w15:restartNumberingAfterBreak="0">
    <w:nsid w:val="645C74B0"/>
    <w:multiLevelType w:val="hybridMultilevel"/>
    <w:tmpl w:val="DA1A9C30"/>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53" w15:restartNumberingAfterBreak="0">
    <w:nsid w:val="64BA760F"/>
    <w:multiLevelType w:val="multilevel"/>
    <w:tmpl w:val="DDBE3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2D6D24"/>
    <w:multiLevelType w:val="hybridMultilevel"/>
    <w:tmpl w:val="935A86EC"/>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55" w15:restartNumberingAfterBreak="0">
    <w:nsid w:val="6F0C5ED8"/>
    <w:multiLevelType w:val="multilevel"/>
    <w:tmpl w:val="A62EC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F82992"/>
    <w:multiLevelType w:val="multilevel"/>
    <w:tmpl w:val="FA60B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482075"/>
    <w:multiLevelType w:val="multilevel"/>
    <w:tmpl w:val="D5A0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C261E7"/>
    <w:multiLevelType w:val="multilevel"/>
    <w:tmpl w:val="2B9682DE"/>
    <w:lvl w:ilvl="0">
      <w:start w:val="1"/>
      <w:numFmt w:val="bullet"/>
      <w:lvlText w:val=""/>
      <w:lvlJc w:val="left"/>
      <w:pPr>
        <w:tabs>
          <w:tab w:val="num" w:pos="1069"/>
        </w:tabs>
        <w:ind w:left="1069" w:hanging="360"/>
      </w:pPr>
      <w:rPr>
        <w:rFonts w:ascii="Wingdings" w:hAnsi="Wingdings"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59" w15:restartNumberingAfterBreak="0">
    <w:nsid w:val="7F110DD1"/>
    <w:multiLevelType w:val="multilevel"/>
    <w:tmpl w:val="6D50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9"/>
  </w:num>
  <w:num w:numId="3">
    <w:abstractNumId w:val="23"/>
  </w:num>
  <w:num w:numId="4">
    <w:abstractNumId w:val="11"/>
  </w:num>
  <w:num w:numId="5">
    <w:abstractNumId w:val="42"/>
  </w:num>
  <w:num w:numId="6">
    <w:abstractNumId w:val="29"/>
  </w:num>
  <w:num w:numId="7">
    <w:abstractNumId w:val="50"/>
  </w:num>
  <w:num w:numId="8">
    <w:abstractNumId w:val="35"/>
  </w:num>
  <w:num w:numId="9">
    <w:abstractNumId w:val="49"/>
  </w:num>
  <w:num w:numId="10">
    <w:abstractNumId w:val="28"/>
  </w:num>
  <w:num w:numId="11">
    <w:abstractNumId w:val="16"/>
  </w:num>
  <w:num w:numId="12">
    <w:abstractNumId w:val="31"/>
  </w:num>
  <w:num w:numId="13">
    <w:abstractNumId w:val="25"/>
  </w:num>
  <w:num w:numId="14">
    <w:abstractNumId w:val="44"/>
  </w:num>
  <w:num w:numId="15">
    <w:abstractNumId w:val="52"/>
  </w:num>
  <w:num w:numId="16">
    <w:abstractNumId w:val="0"/>
  </w:num>
  <w:num w:numId="17">
    <w:abstractNumId w:val="56"/>
  </w:num>
  <w:num w:numId="18">
    <w:abstractNumId w:val="36"/>
  </w:num>
  <w:num w:numId="19">
    <w:abstractNumId w:val="43"/>
  </w:num>
  <w:num w:numId="20">
    <w:abstractNumId w:val="34"/>
  </w:num>
  <w:num w:numId="21">
    <w:abstractNumId w:val="53"/>
  </w:num>
  <w:num w:numId="22">
    <w:abstractNumId w:val="55"/>
  </w:num>
  <w:num w:numId="23">
    <w:abstractNumId w:val="40"/>
  </w:num>
  <w:num w:numId="24">
    <w:abstractNumId w:val="14"/>
  </w:num>
  <w:num w:numId="25">
    <w:abstractNumId w:val="4"/>
  </w:num>
  <w:num w:numId="26">
    <w:abstractNumId w:val="10"/>
  </w:num>
  <w:num w:numId="27">
    <w:abstractNumId w:val="47"/>
  </w:num>
  <w:num w:numId="28">
    <w:abstractNumId w:val="45"/>
  </w:num>
  <w:num w:numId="29">
    <w:abstractNumId w:val="33"/>
  </w:num>
  <w:num w:numId="30">
    <w:abstractNumId w:val="7"/>
  </w:num>
  <w:num w:numId="31">
    <w:abstractNumId w:val="17"/>
  </w:num>
  <w:num w:numId="32">
    <w:abstractNumId w:val="54"/>
  </w:num>
  <w:num w:numId="33">
    <w:abstractNumId w:val="8"/>
  </w:num>
  <w:num w:numId="34">
    <w:abstractNumId w:val="24"/>
  </w:num>
  <w:num w:numId="35">
    <w:abstractNumId w:val="2"/>
  </w:num>
  <w:num w:numId="36">
    <w:abstractNumId w:val="6"/>
  </w:num>
  <w:num w:numId="37">
    <w:abstractNumId w:val="22"/>
  </w:num>
  <w:num w:numId="38">
    <w:abstractNumId w:val="32"/>
  </w:num>
  <w:num w:numId="39">
    <w:abstractNumId w:val="20"/>
  </w:num>
  <w:num w:numId="40">
    <w:abstractNumId w:val="3"/>
  </w:num>
  <w:num w:numId="41">
    <w:abstractNumId w:val="39"/>
  </w:num>
  <w:num w:numId="42">
    <w:abstractNumId w:val="15"/>
  </w:num>
  <w:num w:numId="43">
    <w:abstractNumId w:val="26"/>
  </w:num>
  <w:num w:numId="44">
    <w:abstractNumId w:val="21"/>
  </w:num>
  <w:num w:numId="45">
    <w:abstractNumId w:val="41"/>
  </w:num>
  <w:num w:numId="46">
    <w:abstractNumId w:val="46"/>
  </w:num>
  <w:num w:numId="47">
    <w:abstractNumId w:val="12"/>
  </w:num>
  <w:num w:numId="48">
    <w:abstractNumId w:val="37"/>
  </w:num>
  <w:num w:numId="49">
    <w:abstractNumId w:val="27"/>
  </w:num>
  <w:num w:numId="50">
    <w:abstractNumId w:val="57"/>
  </w:num>
  <w:num w:numId="51">
    <w:abstractNumId w:val="59"/>
  </w:num>
  <w:num w:numId="52">
    <w:abstractNumId w:val="58"/>
  </w:num>
  <w:num w:numId="53">
    <w:abstractNumId w:val="9"/>
  </w:num>
  <w:num w:numId="54">
    <w:abstractNumId w:val="18"/>
  </w:num>
  <w:num w:numId="55">
    <w:abstractNumId w:val="51"/>
  </w:num>
  <w:num w:numId="56">
    <w:abstractNumId w:val="5"/>
  </w:num>
  <w:num w:numId="57">
    <w:abstractNumId w:val="48"/>
  </w:num>
  <w:num w:numId="58">
    <w:abstractNumId w:val="30"/>
  </w:num>
  <w:num w:numId="59">
    <w:abstractNumId w:val="38"/>
  </w:num>
  <w:num w:numId="60">
    <w:abstractNumId w:val="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B4"/>
    <w:rsid w:val="00001D3B"/>
    <w:rsid w:val="00012EAB"/>
    <w:rsid w:val="0001458B"/>
    <w:rsid w:val="000165B6"/>
    <w:rsid w:val="00017CE4"/>
    <w:rsid w:val="00025CB8"/>
    <w:rsid w:val="00036EAB"/>
    <w:rsid w:val="00045F2A"/>
    <w:rsid w:val="00046EB2"/>
    <w:rsid w:val="00052194"/>
    <w:rsid w:val="00052636"/>
    <w:rsid w:val="000536A8"/>
    <w:rsid w:val="00055797"/>
    <w:rsid w:val="000640D5"/>
    <w:rsid w:val="00064C47"/>
    <w:rsid w:val="000677A1"/>
    <w:rsid w:val="00067A8B"/>
    <w:rsid w:val="00076396"/>
    <w:rsid w:val="00076F9E"/>
    <w:rsid w:val="00087052"/>
    <w:rsid w:val="0009168E"/>
    <w:rsid w:val="00095701"/>
    <w:rsid w:val="000A6980"/>
    <w:rsid w:val="000B6AB3"/>
    <w:rsid w:val="000C16BC"/>
    <w:rsid w:val="000D6709"/>
    <w:rsid w:val="000E6812"/>
    <w:rsid w:val="000F1BAA"/>
    <w:rsid w:val="000F5733"/>
    <w:rsid w:val="00100CF9"/>
    <w:rsid w:val="0010752D"/>
    <w:rsid w:val="001217A4"/>
    <w:rsid w:val="001253A0"/>
    <w:rsid w:val="001300B4"/>
    <w:rsid w:val="00131BD3"/>
    <w:rsid w:val="00142376"/>
    <w:rsid w:val="0014452C"/>
    <w:rsid w:val="00146C53"/>
    <w:rsid w:val="00150635"/>
    <w:rsid w:val="001547B8"/>
    <w:rsid w:val="00156BA5"/>
    <w:rsid w:val="00156D77"/>
    <w:rsid w:val="0016064C"/>
    <w:rsid w:val="00160B8C"/>
    <w:rsid w:val="0016318D"/>
    <w:rsid w:val="001647DC"/>
    <w:rsid w:val="001648E8"/>
    <w:rsid w:val="00172549"/>
    <w:rsid w:val="0017510A"/>
    <w:rsid w:val="00192EBA"/>
    <w:rsid w:val="001A2DC2"/>
    <w:rsid w:val="001A3ED3"/>
    <w:rsid w:val="001B3FFA"/>
    <w:rsid w:val="001C472A"/>
    <w:rsid w:val="001C60D0"/>
    <w:rsid w:val="001C6C90"/>
    <w:rsid w:val="001D4306"/>
    <w:rsid w:val="001E637E"/>
    <w:rsid w:val="00214F7F"/>
    <w:rsid w:val="002373AE"/>
    <w:rsid w:val="00243316"/>
    <w:rsid w:val="00262BDA"/>
    <w:rsid w:val="00262DF5"/>
    <w:rsid w:val="00270744"/>
    <w:rsid w:val="00275BD3"/>
    <w:rsid w:val="00287291"/>
    <w:rsid w:val="00291081"/>
    <w:rsid w:val="00295895"/>
    <w:rsid w:val="00295E83"/>
    <w:rsid w:val="002977DD"/>
    <w:rsid w:val="002A11AF"/>
    <w:rsid w:val="002A1CF4"/>
    <w:rsid w:val="002B28FA"/>
    <w:rsid w:val="002B64C2"/>
    <w:rsid w:val="002C376A"/>
    <w:rsid w:val="002C537B"/>
    <w:rsid w:val="002E1731"/>
    <w:rsid w:val="002F6056"/>
    <w:rsid w:val="002F6F45"/>
    <w:rsid w:val="0030289B"/>
    <w:rsid w:val="00302A8B"/>
    <w:rsid w:val="00307F76"/>
    <w:rsid w:val="003108B5"/>
    <w:rsid w:val="003143A0"/>
    <w:rsid w:val="0031541B"/>
    <w:rsid w:val="0032099C"/>
    <w:rsid w:val="0032120E"/>
    <w:rsid w:val="00326183"/>
    <w:rsid w:val="003361D7"/>
    <w:rsid w:val="00336A1E"/>
    <w:rsid w:val="003448E3"/>
    <w:rsid w:val="0034514D"/>
    <w:rsid w:val="003563C3"/>
    <w:rsid w:val="00362D8B"/>
    <w:rsid w:val="003638AD"/>
    <w:rsid w:val="003808ED"/>
    <w:rsid w:val="0038279E"/>
    <w:rsid w:val="00383D16"/>
    <w:rsid w:val="003967B8"/>
    <w:rsid w:val="003A0255"/>
    <w:rsid w:val="003B69FF"/>
    <w:rsid w:val="003C4530"/>
    <w:rsid w:val="003C4A35"/>
    <w:rsid w:val="003C5057"/>
    <w:rsid w:val="003D5355"/>
    <w:rsid w:val="003D76D9"/>
    <w:rsid w:val="003E0D10"/>
    <w:rsid w:val="003E1504"/>
    <w:rsid w:val="003E2242"/>
    <w:rsid w:val="003E61A3"/>
    <w:rsid w:val="004002A7"/>
    <w:rsid w:val="00402D91"/>
    <w:rsid w:val="00404AD6"/>
    <w:rsid w:val="004115E1"/>
    <w:rsid w:val="00426CAD"/>
    <w:rsid w:val="00427F69"/>
    <w:rsid w:val="00431BB4"/>
    <w:rsid w:val="0043498B"/>
    <w:rsid w:val="00446010"/>
    <w:rsid w:val="00452BC6"/>
    <w:rsid w:val="00455526"/>
    <w:rsid w:val="00456B95"/>
    <w:rsid w:val="004712CC"/>
    <w:rsid w:val="00477510"/>
    <w:rsid w:val="00482EDF"/>
    <w:rsid w:val="004852C1"/>
    <w:rsid w:val="00491674"/>
    <w:rsid w:val="00492571"/>
    <w:rsid w:val="004A4311"/>
    <w:rsid w:val="004A5646"/>
    <w:rsid w:val="004C2D88"/>
    <w:rsid w:val="004D0473"/>
    <w:rsid w:val="004D59DD"/>
    <w:rsid w:val="004D7856"/>
    <w:rsid w:val="004E15DE"/>
    <w:rsid w:val="004E32C0"/>
    <w:rsid w:val="004E4A3B"/>
    <w:rsid w:val="004E4B5E"/>
    <w:rsid w:val="004F0E59"/>
    <w:rsid w:val="005005AE"/>
    <w:rsid w:val="00504E44"/>
    <w:rsid w:val="00505D50"/>
    <w:rsid w:val="005264FC"/>
    <w:rsid w:val="00526BA5"/>
    <w:rsid w:val="00534779"/>
    <w:rsid w:val="00536E94"/>
    <w:rsid w:val="00537C1B"/>
    <w:rsid w:val="00547612"/>
    <w:rsid w:val="005565A6"/>
    <w:rsid w:val="005665CA"/>
    <w:rsid w:val="00580ABE"/>
    <w:rsid w:val="00582FF8"/>
    <w:rsid w:val="00583BB8"/>
    <w:rsid w:val="005840BC"/>
    <w:rsid w:val="0059604F"/>
    <w:rsid w:val="00597B50"/>
    <w:rsid w:val="005A1BB1"/>
    <w:rsid w:val="005B05F8"/>
    <w:rsid w:val="005B5D95"/>
    <w:rsid w:val="005D5C23"/>
    <w:rsid w:val="005E3C85"/>
    <w:rsid w:val="005E56D6"/>
    <w:rsid w:val="005E5886"/>
    <w:rsid w:val="005E75E3"/>
    <w:rsid w:val="005F531A"/>
    <w:rsid w:val="00601378"/>
    <w:rsid w:val="00604587"/>
    <w:rsid w:val="0060761A"/>
    <w:rsid w:val="0061297C"/>
    <w:rsid w:val="00616228"/>
    <w:rsid w:val="00621ADA"/>
    <w:rsid w:val="00624F1D"/>
    <w:rsid w:val="00633BB2"/>
    <w:rsid w:val="00634B6F"/>
    <w:rsid w:val="00637F69"/>
    <w:rsid w:val="00647405"/>
    <w:rsid w:val="00653153"/>
    <w:rsid w:val="00654AB9"/>
    <w:rsid w:val="00665D78"/>
    <w:rsid w:val="00665EA5"/>
    <w:rsid w:val="006743B8"/>
    <w:rsid w:val="006765F2"/>
    <w:rsid w:val="00677A07"/>
    <w:rsid w:val="00690221"/>
    <w:rsid w:val="00692D6B"/>
    <w:rsid w:val="0069585C"/>
    <w:rsid w:val="006A5D04"/>
    <w:rsid w:val="006A6E61"/>
    <w:rsid w:val="006E1DBA"/>
    <w:rsid w:val="006E337F"/>
    <w:rsid w:val="006E3E4F"/>
    <w:rsid w:val="006F37AD"/>
    <w:rsid w:val="00702F79"/>
    <w:rsid w:val="00703A08"/>
    <w:rsid w:val="00714AD4"/>
    <w:rsid w:val="00716901"/>
    <w:rsid w:val="0072229A"/>
    <w:rsid w:val="00744A0C"/>
    <w:rsid w:val="00750279"/>
    <w:rsid w:val="00753919"/>
    <w:rsid w:val="007720BB"/>
    <w:rsid w:val="007746AD"/>
    <w:rsid w:val="00776313"/>
    <w:rsid w:val="00792B6D"/>
    <w:rsid w:val="00797A73"/>
    <w:rsid w:val="007A0C81"/>
    <w:rsid w:val="007A58EF"/>
    <w:rsid w:val="007A6EA8"/>
    <w:rsid w:val="007B0570"/>
    <w:rsid w:val="007B645C"/>
    <w:rsid w:val="007D35EC"/>
    <w:rsid w:val="007D42E3"/>
    <w:rsid w:val="007D4568"/>
    <w:rsid w:val="007E388C"/>
    <w:rsid w:val="007E39C1"/>
    <w:rsid w:val="007F55B5"/>
    <w:rsid w:val="008164BB"/>
    <w:rsid w:val="00817C11"/>
    <w:rsid w:val="008205A4"/>
    <w:rsid w:val="00821EE2"/>
    <w:rsid w:val="0082285A"/>
    <w:rsid w:val="0082769B"/>
    <w:rsid w:val="00832756"/>
    <w:rsid w:val="008356BC"/>
    <w:rsid w:val="00835B00"/>
    <w:rsid w:val="00850B37"/>
    <w:rsid w:val="008535D8"/>
    <w:rsid w:val="00860CE8"/>
    <w:rsid w:val="008664CF"/>
    <w:rsid w:val="00875BE8"/>
    <w:rsid w:val="00881CBF"/>
    <w:rsid w:val="008823A1"/>
    <w:rsid w:val="00883011"/>
    <w:rsid w:val="00886507"/>
    <w:rsid w:val="00892820"/>
    <w:rsid w:val="008A4B66"/>
    <w:rsid w:val="008A60C6"/>
    <w:rsid w:val="008A6227"/>
    <w:rsid w:val="008A69D1"/>
    <w:rsid w:val="008B0189"/>
    <w:rsid w:val="008B1BAC"/>
    <w:rsid w:val="008B2863"/>
    <w:rsid w:val="008B33E0"/>
    <w:rsid w:val="008B678D"/>
    <w:rsid w:val="008B7286"/>
    <w:rsid w:val="008C3203"/>
    <w:rsid w:val="008C34F0"/>
    <w:rsid w:val="008D733E"/>
    <w:rsid w:val="008E03FE"/>
    <w:rsid w:val="008E1795"/>
    <w:rsid w:val="008E7858"/>
    <w:rsid w:val="008F705B"/>
    <w:rsid w:val="00900164"/>
    <w:rsid w:val="00902F3A"/>
    <w:rsid w:val="009042AB"/>
    <w:rsid w:val="00905318"/>
    <w:rsid w:val="00911E27"/>
    <w:rsid w:val="00914677"/>
    <w:rsid w:val="00927F3C"/>
    <w:rsid w:val="00933605"/>
    <w:rsid w:val="00940258"/>
    <w:rsid w:val="009436EE"/>
    <w:rsid w:val="009440A4"/>
    <w:rsid w:val="00957515"/>
    <w:rsid w:val="00957EA9"/>
    <w:rsid w:val="009645E0"/>
    <w:rsid w:val="00967D17"/>
    <w:rsid w:val="00974FCC"/>
    <w:rsid w:val="009859A2"/>
    <w:rsid w:val="00993244"/>
    <w:rsid w:val="0099383E"/>
    <w:rsid w:val="009B78A6"/>
    <w:rsid w:val="009C006E"/>
    <w:rsid w:val="009C1335"/>
    <w:rsid w:val="009C48CE"/>
    <w:rsid w:val="009C7012"/>
    <w:rsid w:val="009D505F"/>
    <w:rsid w:val="009E0A01"/>
    <w:rsid w:val="009E2500"/>
    <w:rsid w:val="009F4B57"/>
    <w:rsid w:val="009F55A3"/>
    <w:rsid w:val="00A01E20"/>
    <w:rsid w:val="00A0250E"/>
    <w:rsid w:val="00A03058"/>
    <w:rsid w:val="00A120D9"/>
    <w:rsid w:val="00A12F43"/>
    <w:rsid w:val="00A21827"/>
    <w:rsid w:val="00A33E84"/>
    <w:rsid w:val="00A3771A"/>
    <w:rsid w:val="00A421D0"/>
    <w:rsid w:val="00A449E3"/>
    <w:rsid w:val="00A44DA5"/>
    <w:rsid w:val="00A454F5"/>
    <w:rsid w:val="00A4795E"/>
    <w:rsid w:val="00A503AA"/>
    <w:rsid w:val="00A50CAD"/>
    <w:rsid w:val="00A56A47"/>
    <w:rsid w:val="00A66380"/>
    <w:rsid w:val="00A7538D"/>
    <w:rsid w:val="00A77B1F"/>
    <w:rsid w:val="00A92D9F"/>
    <w:rsid w:val="00A94834"/>
    <w:rsid w:val="00AA08F3"/>
    <w:rsid w:val="00AB0431"/>
    <w:rsid w:val="00AB5135"/>
    <w:rsid w:val="00AD28A3"/>
    <w:rsid w:val="00AD3EF1"/>
    <w:rsid w:val="00AD7ADD"/>
    <w:rsid w:val="00AE1DE7"/>
    <w:rsid w:val="00AF2143"/>
    <w:rsid w:val="00AF6962"/>
    <w:rsid w:val="00B02150"/>
    <w:rsid w:val="00B03CDC"/>
    <w:rsid w:val="00B0617A"/>
    <w:rsid w:val="00B0776B"/>
    <w:rsid w:val="00B14C64"/>
    <w:rsid w:val="00B26686"/>
    <w:rsid w:val="00B41879"/>
    <w:rsid w:val="00B42E04"/>
    <w:rsid w:val="00B45B54"/>
    <w:rsid w:val="00B460F4"/>
    <w:rsid w:val="00B47247"/>
    <w:rsid w:val="00B517B5"/>
    <w:rsid w:val="00B52AC7"/>
    <w:rsid w:val="00B54CF0"/>
    <w:rsid w:val="00B56E31"/>
    <w:rsid w:val="00B6199B"/>
    <w:rsid w:val="00B62175"/>
    <w:rsid w:val="00B62A01"/>
    <w:rsid w:val="00B65D3B"/>
    <w:rsid w:val="00B67095"/>
    <w:rsid w:val="00B6729E"/>
    <w:rsid w:val="00B7214B"/>
    <w:rsid w:val="00B7595E"/>
    <w:rsid w:val="00B77667"/>
    <w:rsid w:val="00B941DC"/>
    <w:rsid w:val="00BB5131"/>
    <w:rsid w:val="00BC5191"/>
    <w:rsid w:val="00BC7373"/>
    <w:rsid w:val="00BD038A"/>
    <w:rsid w:val="00BD1F84"/>
    <w:rsid w:val="00BD374A"/>
    <w:rsid w:val="00BE2EFC"/>
    <w:rsid w:val="00C04565"/>
    <w:rsid w:val="00C24525"/>
    <w:rsid w:val="00C24D7F"/>
    <w:rsid w:val="00C25756"/>
    <w:rsid w:val="00C27FAA"/>
    <w:rsid w:val="00C313D7"/>
    <w:rsid w:val="00C3336A"/>
    <w:rsid w:val="00C35BA4"/>
    <w:rsid w:val="00C50671"/>
    <w:rsid w:val="00C53414"/>
    <w:rsid w:val="00C544D3"/>
    <w:rsid w:val="00C63EA9"/>
    <w:rsid w:val="00C65E19"/>
    <w:rsid w:val="00C71C34"/>
    <w:rsid w:val="00C72DA8"/>
    <w:rsid w:val="00C7480F"/>
    <w:rsid w:val="00C74CE0"/>
    <w:rsid w:val="00C86B22"/>
    <w:rsid w:val="00C90FF3"/>
    <w:rsid w:val="00CA3DFF"/>
    <w:rsid w:val="00CA76E2"/>
    <w:rsid w:val="00CA7E60"/>
    <w:rsid w:val="00CB43F3"/>
    <w:rsid w:val="00CE6A51"/>
    <w:rsid w:val="00CF6065"/>
    <w:rsid w:val="00D0090C"/>
    <w:rsid w:val="00D034F6"/>
    <w:rsid w:val="00D14EC7"/>
    <w:rsid w:val="00D16D07"/>
    <w:rsid w:val="00D23E9D"/>
    <w:rsid w:val="00D276FC"/>
    <w:rsid w:val="00D3388A"/>
    <w:rsid w:val="00D40D19"/>
    <w:rsid w:val="00D42362"/>
    <w:rsid w:val="00D5511B"/>
    <w:rsid w:val="00D5665E"/>
    <w:rsid w:val="00D57773"/>
    <w:rsid w:val="00D7450B"/>
    <w:rsid w:val="00D74B35"/>
    <w:rsid w:val="00D80A19"/>
    <w:rsid w:val="00D82116"/>
    <w:rsid w:val="00D86CE2"/>
    <w:rsid w:val="00D95655"/>
    <w:rsid w:val="00D9690B"/>
    <w:rsid w:val="00DA21CE"/>
    <w:rsid w:val="00DB1A02"/>
    <w:rsid w:val="00DB5AF2"/>
    <w:rsid w:val="00DD4423"/>
    <w:rsid w:val="00DE51E6"/>
    <w:rsid w:val="00DE7E65"/>
    <w:rsid w:val="00DF233A"/>
    <w:rsid w:val="00DF4DB1"/>
    <w:rsid w:val="00DF7C72"/>
    <w:rsid w:val="00E02251"/>
    <w:rsid w:val="00E023FF"/>
    <w:rsid w:val="00E04D21"/>
    <w:rsid w:val="00E04FA5"/>
    <w:rsid w:val="00E07D91"/>
    <w:rsid w:val="00E11CAA"/>
    <w:rsid w:val="00E17BE2"/>
    <w:rsid w:val="00E33203"/>
    <w:rsid w:val="00E36EC5"/>
    <w:rsid w:val="00E4336E"/>
    <w:rsid w:val="00E60F98"/>
    <w:rsid w:val="00E66CE6"/>
    <w:rsid w:val="00E71050"/>
    <w:rsid w:val="00E7671B"/>
    <w:rsid w:val="00E76853"/>
    <w:rsid w:val="00E87F27"/>
    <w:rsid w:val="00E909DD"/>
    <w:rsid w:val="00EB42B4"/>
    <w:rsid w:val="00EB4A38"/>
    <w:rsid w:val="00ED22AB"/>
    <w:rsid w:val="00ED32D7"/>
    <w:rsid w:val="00EF3927"/>
    <w:rsid w:val="00EF450C"/>
    <w:rsid w:val="00EF4D9B"/>
    <w:rsid w:val="00EF67BF"/>
    <w:rsid w:val="00EF7452"/>
    <w:rsid w:val="00F02EDF"/>
    <w:rsid w:val="00F17434"/>
    <w:rsid w:val="00F20352"/>
    <w:rsid w:val="00F20426"/>
    <w:rsid w:val="00F233C2"/>
    <w:rsid w:val="00F251E1"/>
    <w:rsid w:val="00F3220E"/>
    <w:rsid w:val="00F34F09"/>
    <w:rsid w:val="00F369EB"/>
    <w:rsid w:val="00F47BF2"/>
    <w:rsid w:val="00F51672"/>
    <w:rsid w:val="00F521B7"/>
    <w:rsid w:val="00F5740B"/>
    <w:rsid w:val="00F616E3"/>
    <w:rsid w:val="00F65F06"/>
    <w:rsid w:val="00F664A2"/>
    <w:rsid w:val="00F7171A"/>
    <w:rsid w:val="00F72A98"/>
    <w:rsid w:val="00F84435"/>
    <w:rsid w:val="00F86E62"/>
    <w:rsid w:val="00F9284A"/>
    <w:rsid w:val="00FA0F25"/>
    <w:rsid w:val="00FA1758"/>
    <w:rsid w:val="00FA20AB"/>
    <w:rsid w:val="00FA380E"/>
    <w:rsid w:val="00FA4E76"/>
    <w:rsid w:val="00FB14DF"/>
    <w:rsid w:val="00FB39C6"/>
    <w:rsid w:val="00FB4DEB"/>
    <w:rsid w:val="00FB5D60"/>
    <w:rsid w:val="00FC21A3"/>
    <w:rsid w:val="00FC4A0D"/>
    <w:rsid w:val="00FD66EF"/>
    <w:rsid w:val="00FD6F7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4731"/>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F98"/>
    <w:pPr>
      <w:spacing w:after="160" w:line="259" w:lineRule="auto"/>
    </w:pPr>
    <w:rPr>
      <w:kern w:val="2"/>
      <w:sz w:val="22"/>
      <w:szCs w:val="22"/>
      <w:lang w:eastAsia="en-US"/>
    </w:rPr>
  </w:style>
  <w:style w:type="paragraph" w:styleId="Heading1">
    <w:name w:val="heading 1"/>
    <w:aliases w:val="Bolum_Basliklari_Sau,Baslık 1."/>
    <w:basedOn w:val="Normal"/>
    <w:next w:val="Normal"/>
    <w:link w:val="Heading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Heading2">
    <w:name w:val="heading 2"/>
    <w:aliases w:val="Baslik 1.1."/>
    <w:basedOn w:val="Normal"/>
    <w:next w:val="Normal"/>
    <w:link w:val="Heading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Heading3">
    <w:name w:val="heading 3"/>
    <w:aliases w:val="Baslik 1.1.1."/>
    <w:basedOn w:val="Normal"/>
    <w:next w:val="Normal"/>
    <w:link w:val="Heading3Char"/>
    <w:autoRedefine/>
    <w:uiPriority w:val="9"/>
    <w:unhideWhenUsed/>
    <w:qFormat/>
    <w:rsid w:val="003C4530"/>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Heading4">
    <w:name w:val="heading 4"/>
    <w:basedOn w:val="Normal"/>
    <w:next w:val="Normal"/>
    <w:link w:val="Heading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Heading5">
    <w:name w:val="heading 5"/>
    <w:basedOn w:val="Normal"/>
    <w:next w:val="Normal"/>
    <w:link w:val="Heading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Heading6">
    <w:name w:val="heading 6"/>
    <w:basedOn w:val="Normal"/>
    <w:next w:val="Normal"/>
    <w:link w:val="Heading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Heading8">
    <w:name w:val="heading 8"/>
    <w:basedOn w:val="Normal"/>
    <w:next w:val="Normal"/>
    <w:link w:val="Heading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oKlavuzu1">
    <w:name w:val="Tablo Kılavuzu1"/>
    <w:basedOn w:val="TableNormal"/>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TableofFiguresChar">
    <w:name w:val="Table of Figures Char"/>
    <w:link w:val="TableofFigures"/>
    <w:uiPriority w:val="99"/>
    <w:rsid w:val="00EF450C"/>
    <w:rPr>
      <w:rFonts w:ascii="Times New Roman" w:eastAsia="Times New Roman" w:hAnsi="Times New Roman"/>
      <w:sz w:val="24"/>
      <w:szCs w:val="24"/>
      <w:lang w:val="en-US"/>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TableofFigures">
    <w:name w:val="table of figures"/>
    <w:basedOn w:val="AnaParagrafYaziStiliSau"/>
    <w:next w:val="Normal"/>
    <w:link w:val="TableofFigures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744A0C"/>
    <w:pPr>
      <w:tabs>
        <w:tab w:val="left" w:pos="3045"/>
      </w:tabs>
      <w:spacing w:after="0" w:line="360" w:lineRule="auto"/>
      <w:ind w:left="360"/>
      <w:jc w:val="both"/>
    </w:pPr>
    <w:rPr>
      <w:rFonts w:ascii="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744A0C"/>
    <w:rPr>
      <w:rFonts w:ascii="Times New Roman" w:hAnsi="Times New Roman"/>
      <w:sz w:val="24"/>
      <w:szCs w:val="24"/>
      <w:lang w:val="en-US"/>
    </w:rPr>
  </w:style>
  <w:style w:type="paragraph" w:styleId="Header">
    <w:name w:val="header"/>
    <w:basedOn w:val="Normal"/>
    <w:link w:val="Header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HeaderChar">
    <w:name w:val="Header Char"/>
    <w:basedOn w:val="DefaultParagraphFont"/>
    <w:link w:val="Header"/>
    <w:uiPriority w:val="99"/>
    <w:rsid w:val="0032099C"/>
  </w:style>
  <w:style w:type="paragraph" w:styleId="Footer">
    <w:name w:val="footer"/>
    <w:basedOn w:val="Normal"/>
    <w:link w:val="FooterChar"/>
    <w:uiPriority w:val="99"/>
    <w:unhideWhenUsed/>
    <w:rsid w:val="0032099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PlaceholderText">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Hyperlink">
    <w:name w:val="Hyperlink"/>
    <w:uiPriority w:val="99"/>
    <w:unhideWhenUsed/>
    <w:rsid w:val="00087052"/>
    <w:rPr>
      <w:color w:val="0000FF"/>
      <w:u w:val="single"/>
    </w:rPr>
  </w:style>
  <w:style w:type="paragraph" w:styleId="Caption">
    <w:name w:val="caption"/>
    <w:basedOn w:val="SekillerTablosuYaziStili"/>
    <w:next w:val="Normal"/>
    <w:link w:val="Caption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Paragraph">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C86B22"/>
    <w:pPr>
      <w:keepNext/>
      <w:numPr>
        <w:ilvl w:val="1"/>
        <w:numId w:val="2"/>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Heading1Char">
    <w:name w:val="Heading 1 Char"/>
    <w:aliases w:val="Bolum_Basliklari_Sau Char,Baslık 1. Char"/>
    <w:link w:val="Heading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OCHeading">
    <w:name w:val="TOC Heading"/>
    <w:aliases w:val="Sidebar Heading"/>
    <w:basedOn w:val="Heading1"/>
    <w:next w:val="Normal"/>
    <w:uiPriority w:val="39"/>
    <w:unhideWhenUsed/>
    <w:qFormat/>
    <w:rsid w:val="00E909DD"/>
    <w:pPr>
      <w:spacing w:before="480" w:line="276" w:lineRule="auto"/>
      <w:outlineLvl w:val="9"/>
    </w:pPr>
    <w:rPr>
      <w:b w:val="0"/>
      <w:bCs/>
      <w:lang w:val="en-US"/>
    </w:rPr>
  </w:style>
  <w:style w:type="paragraph" w:styleId="TOC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OC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OC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loonText">
    <w:name w:val="Balloon Text"/>
    <w:basedOn w:val="Normal"/>
    <w:link w:val="BalloonTextChar"/>
    <w:uiPriority w:val="99"/>
    <w:semiHidden/>
    <w:unhideWhenUsed/>
    <w:rsid w:val="00F233C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2"/>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TableofFigures"/>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sz w:val="24"/>
      <w:szCs w:val="24"/>
      <w:lang w:val="en-US"/>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sz w:val="24"/>
      <w:szCs w:val="24"/>
      <w:lang w:val="en-US"/>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eGrid">
    <w:name w:val="Table Grid"/>
    <w:basedOn w:val="TableNormal"/>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Baslik 1.1. Char"/>
    <w:link w:val="Heading2"/>
    <w:uiPriority w:val="9"/>
    <w:semiHidden/>
    <w:rsid w:val="00046EB2"/>
    <w:rPr>
      <w:rFonts w:ascii="Times New Roman" w:eastAsia="Times New Roman" w:hAnsi="Times New Roman" w:cs="Times New Roman"/>
      <w:b/>
      <w:bCs/>
      <w:caps/>
      <w:kern w:val="0"/>
      <w:sz w:val="24"/>
      <w:szCs w:val="26"/>
    </w:rPr>
  </w:style>
  <w:style w:type="character" w:customStyle="1" w:styleId="Heading3Char">
    <w:name w:val="Heading 3 Char"/>
    <w:aliases w:val="Baslik 1.1.1. Char"/>
    <w:link w:val="Heading3"/>
    <w:uiPriority w:val="9"/>
    <w:rsid w:val="003C4530"/>
    <w:rPr>
      <w:rFonts w:ascii="Times New Roman" w:eastAsia="Times New Roman" w:hAnsi="Times New Roman"/>
      <w:b/>
      <w:bCs/>
      <w:sz w:val="24"/>
      <w:szCs w:val="22"/>
      <w:lang w:eastAsia="en-US"/>
    </w:rPr>
  </w:style>
  <w:style w:type="character" w:customStyle="1" w:styleId="Heading4Char">
    <w:name w:val="Heading 4 Char"/>
    <w:link w:val="Heading4"/>
    <w:uiPriority w:val="9"/>
    <w:semiHidden/>
    <w:rsid w:val="00046EB2"/>
    <w:rPr>
      <w:rFonts w:ascii="Calibri Light" w:eastAsia="Times New Roman" w:hAnsi="Calibri Light" w:cs="Times New Roman"/>
      <w:i/>
      <w:iCs/>
      <w:color w:val="2E74B5"/>
      <w:kern w:val="0"/>
      <w:sz w:val="24"/>
    </w:rPr>
  </w:style>
  <w:style w:type="character" w:customStyle="1" w:styleId="Heading5Char">
    <w:name w:val="Heading 5 Char"/>
    <w:link w:val="Heading5"/>
    <w:uiPriority w:val="9"/>
    <w:semiHidden/>
    <w:rsid w:val="00046EB2"/>
    <w:rPr>
      <w:rFonts w:ascii="Calibri Light" w:eastAsia="Times New Roman" w:hAnsi="Calibri Light" w:cs="Times New Roman"/>
      <w:color w:val="2E74B5"/>
    </w:rPr>
  </w:style>
  <w:style w:type="character" w:customStyle="1" w:styleId="Heading6Char">
    <w:name w:val="Heading 6 Char"/>
    <w:link w:val="Heading6"/>
    <w:uiPriority w:val="9"/>
    <w:semiHidden/>
    <w:rsid w:val="00046EB2"/>
    <w:rPr>
      <w:rFonts w:ascii="Calibri Light" w:eastAsia="Times New Roman" w:hAnsi="Calibri Light" w:cs="Times New Roman"/>
      <w:color w:val="1F4D78"/>
    </w:rPr>
  </w:style>
  <w:style w:type="character" w:customStyle="1" w:styleId="Heading7Char">
    <w:name w:val="Heading 7 Char"/>
    <w:link w:val="Heading7"/>
    <w:uiPriority w:val="9"/>
    <w:semiHidden/>
    <w:rsid w:val="00046EB2"/>
    <w:rPr>
      <w:rFonts w:ascii="Calibri Light" w:eastAsia="Times New Roman" w:hAnsi="Calibri Light" w:cs="Times New Roman"/>
      <w:i/>
      <w:iCs/>
      <w:color w:val="1F4D78"/>
    </w:rPr>
  </w:style>
  <w:style w:type="character" w:customStyle="1" w:styleId="Heading8Char">
    <w:name w:val="Heading 8 Char"/>
    <w:link w:val="Heading8"/>
    <w:uiPriority w:val="9"/>
    <w:semiHidden/>
    <w:rsid w:val="00046EB2"/>
    <w:rPr>
      <w:rFonts w:ascii="Calibri Light" w:eastAsia="Times New Roman" w:hAnsi="Calibri Light" w:cs="Times New Roman"/>
      <w:color w:val="272727"/>
      <w:sz w:val="21"/>
      <w:szCs w:val="21"/>
    </w:rPr>
  </w:style>
  <w:style w:type="character" w:customStyle="1" w:styleId="Heading9Char">
    <w:name w:val="Heading 9 Char"/>
    <w:link w:val="Heading9"/>
    <w:uiPriority w:val="9"/>
    <w:semiHidden/>
    <w:rsid w:val="00046EB2"/>
    <w:rPr>
      <w:rFonts w:ascii="Calibri Light" w:eastAsia="Times New Roman" w:hAnsi="Calibri Light" w:cs="Times New Roman"/>
      <w:i/>
      <w:iCs/>
      <w:color w:val="272727"/>
      <w:sz w:val="21"/>
      <w:szCs w:val="21"/>
    </w:rPr>
  </w:style>
  <w:style w:type="character" w:styleId="FollowedHyperlink">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OC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CaptionChar">
    <w:name w:val="Caption Char"/>
    <w:link w:val="Caption"/>
    <w:uiPriority w:val="35"/>
    <w:locked/>
    <w:rsid w:val="00046EB2"/>
    <w:rPr>
      <w:rFonts w:ascii="Times New Roman" w:eastAsia="Times New Roman" w:hAnsi="Times New Roman" w:cs="Times New Roman"/>
      <w:iCs/>
      <w:kern w:val="0"/>
      <w:sz w:val="18"/>
      <w:szCs w:val="18"/>
      <w:lang w:eastAsia="tr-TR"/>
    </w:rPr>
  </w:style>
  <w:style w:type="paragraph" w:styleId="EndnoteText">
    <w:name w:val="endnote text"/>
    <w:basedOn w:val="Normal"/>
    <w:link w:val="EndnoteText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EndnoteTextChar">
    <w:name w:val="Endnote Text Char"/>
    <w:link w:val="EndnoteText"/>
    <w:uiPriority w:val="99"/>
    <w:semiHidden/>
    <w:rsid w:val="00046EB2"/>
    <w:rPr>
      <w:rFonts w:ascii="Times New Roman" w:eastAsia="Times New Roman" w:hAnsi="Times New Roman" w:cs="Times New Roman"/>
      <w:kern w:val="0"/>
      <w:sz w:val="20"/>
      <w:szCs w:val="20"/>
      <w:lang w:val="en-US"/>
    </w:rPr>
  </w:style>
  <w:style w:type="paragraph" w:styleId="BodyText2">
    <w:name w:val="Body Text 2"/>
    <w:basedOn w:val="Normal"/>
    <w:link w:val="BodyText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BodyText2Char">
    <w:name w:val="Body Text 2 Char"/>
    <w:link w:val="BodyText2"/>
    <w:uiPriority w:val="99"/>
    <w:semiHidden/>
    <w:rsid w:val="00046EB2"/>
    <w:rPr>
      <w:rFonts w:ascii="Times New Roman" w:eastAsia="Times New Roman" w:hAnsi="Times New Roman" w:cs="Times New Roman"/>
      <w:kern w:val="0"/>
      <w:sz w:val="24"/>
      <w:szCs w:val="24"/>
    </w:rPr>
  </w:style>
  <w:style w:type="paragraph" w:styleId="Bibliography">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Heading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Caption"/>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Caption"/>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SubtleEmphasis">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TableNormal"/>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CommentReference">
    <w:name w:val="annotation reference"/>
    <w:basedOn w:val="DefaultParagraphFont"/>
    <w:uiPriority w:val="99"/>
    <w:semiHidden/>
    <w:unhideWhenUsed/>
    <w:rsid w:val="00214F7F"/>
    <w:rPr>
      <w:sz w:val="16"/>
      <w:szCs w:val="16"/>
    </w:rPr>
  </w:style>
  <w:style w:type="paragraph" w:styleId="CommentText">
    <w:name w:val="annotation text"/>
    <w:basedOn w:val="Normal"/>
    <w:link w:val="CommentTextChar"/>
    <w:uiPriority w:val="99"/>
    <w:semiHidden/>
    <w:unhideWhenUsed/>
    <w:rsid w:val="00214F7F"/>
    <w:pPr>
      <w:spacing w:line="240" w:lineRule="auto"/>
    </w:pPr>
    <w:rPr>
      <w:sz w:val="20"/>
      <w:szCs w:val="20"/>
    </w:rPr>
  </w:style>
  <w:style w:type="character" w:customStyle="1" w:styleId="CommentTextChar">
    <w:name w:val="Comment Text Char"/>
    <w:basedOn w:val="DefaultParagraphFont"/>
    <w:link w:val="CommentText"/>
    <w:uiPriority w:val="99"/>
    <w:semiHidden/>
    <w:rsid w:val="00214F7F"/>
    <w:rPr>
      <w:kern w:val="2"/>
      <w:lang w:eastAsia="en-US"/>
    </w:rPr>
  </w:style>
  <w:style w:type="paragraph" w:styleId="CommentSubject">
    <w:name w:val="annotation subject"/>
    <w:basedOn w:val="CommentText"/>
    <w:next w:val="CommentText"/>
    <w:link w:val="CommentSubjectChar"/>
    <w:uiPriority w:val="99"/>
    <w:semiHidden/>
    <w:unhideWhenUsed/>
    <w:rsid w:val="00214F7F"/>
    <w:rPr>
      <w:b/>
      <w:bCs/>
    </w:rPr>
  </w:style>
  <w:style w:type="character" w:customStyle="1" w:styleId="CommentSubjectChar">
    <w:name w:val="Comment Subject Char"/>
    <w:basedOn w:val="CommentTextChar"/>
    <w:link w:val="CommentSubject"/>
    <w:uiPriority w:val="99"/>
    <w:semiHidden/>
    <w:rsid w:val="00214F7F"/>
    <w:rPr>
      <w:b/>
      <w:bCs/>
      <w:kern w:val="2"/>
      <w:lang w:eastAsia="en-US"/>
    </w:rPr>
  </w:style>
  <w:style w:type="character" w:styleId="Strong">
    <w:name w:val="Strong"/>
    <w:basedOn w:val="DefaultParagraphFont"/>
    <w:uiPriority w:val="22"/>
    <w:qFormat/>
    <w:rsid w:val="007720BB"/>
    <w:rPr>
      <w:b/>
      <w:bCs/>
    </w:rPr>
  </w:style>
  <w:style w:type="character" w:styleId="Emphasis">
    <w:name w:val="Emphasis"/>
    <w:basedOn w:val="DefaultParagraphFont"/>
    <w:uiPriority w:val="20"/>
    <w:qFormat/>
    <w:rsid w:val="00A33E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23214394">
      <w:bodyDiv w:val="1"/>
      <w:marLeft w:val="0"/>
      <w:marRight w:val="0"/>
      <w:marTop w:val="0"/>
      <w:marBottom w:val="0"/>
      <w:divBdr>
        <w:top w:val="none" w:sz="0" w:space="0" w:color="auto"/>
        <w:left w:val="none" w:sz="0" w:space="0" w:color="auto"/>
        <w:bottom w:val="none" w:sz="0" w:space="0" w:color="auto"/>
        <w:right w:val="none" w:sz="0" w:space="0" w:color="auto"/>
      </w:divBdr>
    </w:div>
    <w:div w:id="34820764">
      <w:bodyDiv w:val="1"/>
      <w:marLeft w:val="0"/>
      <w:marRight w:val="0"/>
      <w:marTop w:val="0"/>
      <w:marBottom w:val="0"/>
      <w:divBdr>
        <w:top w:val="none" w:sz="0" w:space="0" w:color="auto"/>
        <w:left w:val="none" w:sz="0" w:space="0" w:color="auto"/>
        <w:bottom w:val="none" w:sz="0" w:space="0" w:color="auto"/>
        <w:right w:val="none" w:sz="0" w:space="0" w:color="auto"/>
      </w:divBdr>
    </w:div>
    <w:div w:id="60296661">
      <w:bodyDiv w:val="1"/>
      <w:marLeft w:val="0"/>
      <w:marRight w:val="0"/>
      <w:marTop w:val="0"/>
      <w:marBottom w:val="0"/>
      <w:divBdr>
        <w:top w:val="none" w:sz="0" w:space="0" w:color="auto"/>
        <w:left w:val="none" w:sz="0" w:space="0" w:color="auto"/>
        <w:bottom w:val="none" w:sz="0" w:space="0" w:color="auto"/>
        <w:right w:val="none" w:sz="0" w:space="0" w:color="auto"/>
      </w:divBdr>
    </w:div>
    <w:div w:id="82343820">
      <w:bodyDiv w:val="1"/>
      <w:marLeft w:val="0"/>
      <w:marRight w:val="0"/>
      <w:marTop w:val="0"/>
      <w:marBottom w:val="0"/>
      <w:divBdr>
        <w:top w:val="none" w:sz="0" w:space="0" w:color="auto"/>
        <w:left w:val="none" w:sz="0" w:space="0" w:color="auto"/>
        <w:bottom w:val="none" w:sz="0" w:space="0" w:color="auto"/>
        <w:right w:val="none" w:sz="0" w:space="0" w:color="auto"/>
      </w:divBdr>
    </w:div>
    <w:div w:id="82380828">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42283233">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53706145">
      <w:bodyDiv w:val="1"/>
      <w:marLeft w:val="0"/>
      <w:marRight w:val="0"/>
      <w:marTop w:val="0"/>
      <w:marBottom w:val="0"/>
      <w:divBdr>
        <w:top w:val="none" w:sz="0" w:space="0" w:color="auto"/>
        <w:left w:val="none" w:sz="0" w:space="0" w:color="auto"/>
        <w:bottom w:val="none" w:sz="0" w:space="0" w:color="auto"/>
        <w:right w:val="none" w:sz="0" w:space="0" w:color="auto"/>
      </w:divBdr>
    </w:div>
    <w:div w:id="262149578">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03241952">
      <w:bodyDiv w:val="1"/>
      <w:marLeft w:val="0"/>
      <w:marRight w:val="0"/>
      <w:marTop w:val="0"/>
      <w:marBottom w:val="0"/>
      <w:divBdr>
        <w:top w:val="none" w:sz="0" w:space="0" w:color="auto"/>
        <w:left w:val="none" w:sz="0" w:space="0" w:color="auto"/>
        <w:bottom w:val="none" w:sz="0" w:space="0" w:color="auto"/>
        <w:right w:val="none" w:sz="0" w:space="0" w:color="auto"/>
      </w:divBdr>
    </w:div>
    <w:div w:id="326591505">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1952053">
      <w:bodyDiv w:val="1"/>
      <w:marLeft w:val="0"/>
      <w:marRight w:val="0"/>
      <w:marTop w:val="0"/>
      <w:marBottom w:val="0"/>
      <w:divBdr>
        <w:top w:val="none" w:sz="0" w:space="0" w:color="auto"/>
        <w:left w:val="none" w:sz="0" w:space="0" w:color="auto"/>
        <w:bottom w:val="none" w:sz="0" w:space="0" w:color="auto"/>
        <w:right w:val="none" w:sz="0" w:space="0" w:color="auto"/>
      </w:divBdr>
    </w:div>
    <w:div w:id="395933980">
      <w:bodyDiv w:val="1"/>
      <w:marLeft w:val="0"/>
      <w:marRight w:val="0"/>
      <w:marTop w:val="0"/>
      <w:marBottom w:val="0"/>
      <w:divBdr>
        <w:top w:val="none" w:sz="0" w:space="0" w:color="auto"/>
        <w:left w:val="none" w:sz="0" w:space="0" w:color="auto"/>
        <w:bottom w:val="none" w:sz="0" w:space="0" w:color="auto"/>
        <w:right w:val="none" w:sz="0" w:space="0" w:color="auto"/>
      </w:divBdr>
    </w:div>
    <w:div w:id="440733930">
      <w:bodyDiv w:val="1"/>
      <w:marLeft w:val="0"/>
      <w:marRight w:val="0"/>
      <w:marTop w:val="0"/>
      <w:marBottom w:val="0"/>
      <w:divBdr>
        <w:top w:val="none" w:sz="0" w:space="0" w:color="auto"/>
        <w:left w:val="none" w:sz="0" w:space="0" w:color="auto"/>
        <w:bottom w:val="none" w:sz="0" w:space="0" w:color="auto"/>
        <w:right w:val="none" w:sz="0" w:space="0" w:color="auto"/>
      </w:divBdr>
    </w:div>
    <w:div w:id="449054240">
      <w:bodyDiv w:val="1"/>
      <w:marLeft w:val="0"/>
      <w:marRight w:val="0"/>
      <w:marTop w:val="0"/>
      <w:marBottom w:val="0"/>
      <w:divBdr>
        <w:top w:val="none" w:sz="0" w:space="0" w:color="auto"/>
        <w:left w:val="none" w:sz="0" w:space="0" w:color="auto"/>
        <w:bottom w:val="none" w:sz="0" w:space="0" w:color="auto"/>
        <w:right w:val="none" w:sz="0" w:space="0" w:color="auto"/>
      </w:divBdr>
    </w:div>
    <w:div w:id="509415808">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1179558">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596062573">
      <w:bodyDiv w:val="1"/>
      <w:marLeft w:val="0"/>
      <w:marRight w:val="0"/>
      <w:marTop w:val="0"/>
      <w:marBottom w:val="0"/>
      <w:divBdr>
        <w:top w:val="none" w:sz="0" w:space="0" w:color="auto"/>
        <w:left w:val="none" w:sz="0" w:space="0" w:color="auto"/>
        <w:bottom w:val="none" w:sz="0" w:space="0" w:color="auto"/>
        <w:right w:val="none" w:sz="0" w:space="0" w:color="auto"/>
      </w:divBdr>
    </w:div>
    <w:div w:id="604918986">
      <w:bodyDiv w:val="1"/>
      <w:marLeft w:val="0"/>
      <w:marRight w:val="0"/>
      <w:marTop w:val="0"/>
      <w:marBottom w:val="0"/>
      <w:divBdr>
        <w:top w:val="none" w:sz="0" w:space="0" w:color="auto"/>
        <w:left w:val="none" w:sz="0" w:space="0" w:color="auto"/>
        <w:bottom w:val="none" w:sz="0" w:space="0" w:color="auto"/>
        <w:right w:val="none" w:sz="0" w:space="0" w:color="auto"/>
      </w:divBdr>
    </w:div>
    <w:div w:id="614026221">
      <w:bodyDiv w:val="1"/>
      <w:marLeft w:val="0"/>
      <w:marRight w:val="0"/>
      <w:marTop w:val="0"/>
      <w:marBottom w:val="0"/>
      <w:divBdr>
        <w:top w:val="none" w:sz="0" w:space="0" w:color="auto"/>
        <w:left w:val="none" w:sz="0" w:space="0" w:color="auto"/>
        <w:bottom w:val="none" w:sz="0" w:space="0" w:color="auto"/>
        <w:right w:val="none" w:sz="0" w:space="0" w:color="auto"/>
      </w:divBdr>
    </w:div>
    <w:div w:id="642855505">
      <w:bodyDiv w:val="1"/>
      <w:marLeft w:val="0"/>
      <w:marRight w:val="0"/>
      <w:marTop w:val="0"/>
      <w:marBottom w:val="0"/>
      <w:divBdr>
        <w:top w:val="none" w:sz="0" w:space="0" w:color="auto"/>
        <w:left w:val="none" w:sz="0" w:space="0" w:color="auto"/>
        <w:bottom w:val="none" w:sz="0" w:space="0" w:color="auto"/>
        <w:right w:val="none" w:sz="0" w:space="0" w:color="auto"/>
      </w:divBdr>
    </w:div>
    <w:div w:id="659581199">
      <w:bodyDiv w:val="1"/>
      <w:marLeft w:val="0"/>
      <w:marRight w:val="0"/>
      <w:marTop w:val="0"/>
      <w:marBottom w:val="0"/>
      <w:divBdr>
        <w:top w:val="none" w:sz="0" w:space="0" w:color="auto"/>
        <w:left w:val="none" w:sz="0" w:space="0" w:color="auto"/>
        <w:bottom w:val="none" w:sz="0" w:space="0" w:color="auto"/>
        <w:right w:val="none" w:sz="0" w:space="0" w:color="auto"/>
      </w:divBdr>
    </w:div>
    <w:div w:id="693967182">
      <w:bodyDiv w:val="1"/>
      <w:marLeft w:val="0"/>
      <w:marRight w:val="0"/>
      <w:marTop w:val="0"/>
      <w:marBottom w:val="0"/>
      <w:divBdr>
        <w:top w:val="none" w:sz="0" w:space="0" w:color="auto"/>
        <w:left w:val="none" w:sz="0" w:space="0" w:color="auto"/>
        <w:bottom w:val="none" w:sz="0" w:space="0" w:color="auto"/>
        <w:right w:val="none" w:sz="0" w:space="0" w:color="auto"/>
      </w:divBdr>
    </w:div>
    <w:div w:id="730619745">
      <w:bodyDiv w:val="1"/>
      <w:marLeft w:val="0"/>
      <w:marRight w:val="0"/>
      <w:marTop w:val="0"/>
      <w:marBottom w:val="0"/>
      <w:divBdr>
        <w:top w:val="none" w:sz="0" w:space="0" w:color="auto"/>
        <w:left w:val="none" w:sz="0" w:space="0" w:color="auto"/>
        <w:bottom w:val="none" w:sz="0" w:space="0" w:color="auto"/>
        <w:right w:val="none" w:sz="0" w:space="0" w:color="auto"/>
      </w:divBdr>
    </w:div>
    <w:div w:id="735707351">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43112987">
      <w:bodyDiv w:val="1"/>
      <w:marLeft w:val="0"/>
      <w:marRight w:val="0"/>
      <w:marTop w:val="0"/>
      <w:marBottom w:val="0"/>
      <w:divBdr>
        <w:top w:val="none" w:sz="0" w:space="0" w:color="auto"/>
        <w:left w:val="none" w:sz="0" w:space="0" w:color="auto"/>
        <w:bottom w:val="none" w:sz="0" w:space="0" w:color="auto"/>
        <w:right w:val="none" w:sz="0" w:space="0" w:color="auto"/>
      </w:divBdr>
      <w:divsChild>
        <w:div w:id="233854970">
          <w:marLeft w:val="0"/>
          <w:marRight w:val="0"/>
          <w:marTop w:val="0"/>
          <w:marBottom w:val="0"/>
          <w:divBdr>
            <w:top w:val="none" w:sz="0" w:space="0" w:color="auto"/>
            <w:left w:val="none" w:sz="0" w:space="0" w:color="auto"/>
            <w:bottom w:val="none" w:sz="0" w:space="0" w:color="auto"/>
            <w:right w:val="none" w:sz="0" w:space="0" w:color="auto"/>
          </w:divBdr>
          <w:divsChild>
            <w:div w:id="333151134">
              <w:marLeft w:val="0"/>
              <w:marRight w:val="0"/>
              <w:marTop w:val="0"/>
              <w:marBottom w:val="0"/>
              <w:divBdr>
                <w:top w:val="none" w:sz="0" w:space="0" w:color="auto"/>
                <w:left w:val="none" w:sz="0" w:space="0" w:color="auto"/>
                <w:bottom w:val="none" w:sz="0" w:space="0" w:color="auto"/>
                <w:right w:val="none" w:sz="0" w:space="0" w:color="auto"/>
              </w:divBdr>
              <w:divsChild>
                <w:div w:id="3093041">
                  <w:marLeft w:val="0"/>
                  <w:marRight w:val="0"/>
                  <w:marTop w:val="0"/>
                  <w:marBottom w:val="0"/>
                  <w:divBdr>
                    <w:top w:val="none" w:sz="0" w:space="0" w:color="auto"/>
                    <w:left w:val="none" w:sz="0" w:space="0" w:color="auto"/>
                    <w:bottom w:val="none" w:sz="0" w:space="0" w:color="auto"/>
                    <w:right w:val="none" w:sz="0" w:space="0" w:color="auto"/>
                  </w:divBdr>
                  <w:divsChild>
                    <w:div w:id="1991133479">
                      <w:marLeft w:val="0"/>
                      <w:marRight w:val="0"/>
                      <w:marTop w:val="0"/>
                      <w:marBottom w:val="0"/>
                      <w:divBdr>
                        <w:top w:val="none" w:sz="0" w:space="0" w:color="auto"/>
                        <w:left w:val="none" w:sz="0" w:space="0" w:color="auto"/>
                        <w:bottom w:val="none" w:sz="0" w:space="0" w:color="auto"/>
                        <w:right w:val="none" w:sz="0" w:space="0" w:color="auto"/>
                      </w:divBdr>
                      <w:divsChild>
                        <w:div w:id="1640572673">
                          <w:marLeft w:val="0"/>
                          <w:marRight w:val="0"/>
                          <w:marTop w:val="0"/>
                          <w:marBottom w:val="0"/>
                          <w:divBdr>
                            <w:top w:val="none" w:sz="0" w:space="0" w:color="auto"/>
                            <w:left w:val="none" w:sz="0" w:space="0" w:color="auto"/>
                            <w:bottom w:val="none" w:sz="0" w:space="0" w:color="auto"/>
                            <w:right w:val="none" w:sz="0" w:space="0" w:color="auto"/>
                          </w:divBdr>
                          <w:divsChild>
                            <w:div w:id="13464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1001839">
      <w:bodyDiv w:val="1"/>
      <w:marLeft w:val="0"/>
      <w:marRight w:val="0"/>
      <w:marTop w:val="0"/>
      <w:marBottom w:val="0"/>
      <w:divBdr>
        <w:top w:val="none" w:sz="0" w:space="0" w:color="auto"/>
        <w:left w:val="none" w:sz="0" w:space="0" w:color="auto"/>
        <w:bottom w:val="none" w:sz="0" w:space="0" w:color="auto"/>
        <w:right w:val="none" w:sz="0" w:space="0" w:color="auto"/>
      </w:divBdr>
    </w:div>
    <w:div w:id="839200180">
      <w:bodyDiv w:val="1"/>
      <w:marLeft w:val="0"/>
      <w:marRight w:val="0"/>
      <w:marTop w:val="0"/>
      <w:marBottom w:val="0"/>
      <w:divBdr>
        <w:top w:val="none" w:sz="0" w:space="0" w:color="auto"/>
        <w:left w:val="none" w:sz="0" w:space="0" w:color="auto"/>
        <w:bottom w:val="none" w:sz="0" w:space="0" w:color="auto"/>
        <w:right w:val="none" w:sz="0" w:space="0" w:color="auto"/>
      </w:divBdr>
    </w:div>
    <w:div w:id="840317268">
      <w:bodyDiv w:val="1"/>
      <w:marLeft w:val="0"/>
      <w:marRight w:val="0"/>
      <w:marTop w:val="0"/>
      <w:marBottom w:val="0"/>
      <w:divBdr>
        <w:top w:val="none" w:sz="0" w:space="0" w:color="auto"/>
        <w:left w:val="none" w:sz="0" w:space="0" w:color="auto"/>
        <w:bottom w:val="none" w:sz="0" w:space="0" w:color="auto"/>
        <w:right w:val="none" w:sz="0" w:space="0" w:color="auto"/>
      </w:divBdr>
    </w:div>
    <w:div w:id="84312794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6864570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892353712">
      <w:bodyDiv w:val="1"/>
      <w:marLeft w:val="0"/>
      <w:marRight w:val="0"/>
      <w:marTop w:val="0"/>
      <w:marBottom w:val="0"/>
      <w:divBdr>
        <w:top w:val="none" w:sz="0" w:space="0" w:color="auto"/>
        <w:left w:val="none" w:sz="0" w:space="0" w:color="auto"/>
        <w:bottom w:val="none" w:sz="0" w:space="0" w:color="auto"/>
        <w:right w:val="none" w:sz="0" w:space="0" w:color="auto"/>
      </w:divBdr>
    </w:div>
    <w:div w:id="934706546">
      <w:bodyDiv w:val="1"/>
      <w:marLeft w:val="0"/>
      <w:marRight w:val="0"/>
      <w:marTop w:val="0"/>
      <w:marBottom w:val="0"/>
      <w:divBdr>
        <w:top w:val="none" w:sz="0" w:space="0" w:color="auto"/>
        <w:left w:val="none" w:sz="0" w:space="0" w:color="auto"/>
        <w:bottom w:val="none" w:sz="0" w:space="0" w:color="auto"/>
        <w:right w:val="none" w:sz="0" w:space="0" w:color="auto"/>
      </w:divBdr>
    </w:div>
    <w:div w:id="936790877">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83703536">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996541977">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3022324">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1640484">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4840163">
      <w:bodyDiv w:val="1"/>
      <w:marLeft w:val="0"/>
      <w:marRight w:val="0"/>
      <w:marTop w:val="0"/>
      <w:marBottom w:val="0"/>
      <w:divBdr>
        <w:top w:val="none" w:sz="0" w:space="0" w:color="auto"/>
        <w:left w:val="none" w:sz="0" w:space="0" w:color="auto"/>
        <w:bottom w:val="none" w:sz="0" w:space="0" w:color="auto"/>
        <w:right w:val="none" w:sz="0" w:space="0" w:color="auto"/>
      </w:divBdr>
    </w:div>
    <w:div w:id="1102453346">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16023884">
      <w:bodyDiv w:val="1"/>
      <w:marLeft w:val="0"/>
      <w:marRight w:val="0"/>
      <w:marTop w:val="0"/>
      <w:marBottom w:val="0"/>
      <w:divBdr>
        <w:top w:val="none" w:sz="0" w:space="0" w:color="auto"/>
        <w:left w:val="none" w:sz="0" w:space="0" w:color="auto"/>
        <w:bottom w:val="none" w:sz="0" w:space="0" w:color="auto"/>
        <w:right w:val="none" w:sz="0" w:space="0" w:color="auto"/>
      </w:divBdr>
    </w:div>
    <w:div w:id="1150486459">
      <w:bodyDiv w:val="1"/>
      <w:marLeft w:val="0"/>
      <w:marRight w:val="0"/>
      <w:marTop w:val="0"/>
      <w:marBottom w:val="0"/>
      <w:divBdr>
        <w:top w:val="none" w:sz="0" w:space="0" w:color="auto"/>
        <w:left w:val="none" w:sz="0" w:space="0" w:color="auto"/>
        <w:bottom w:val="none" w:sz="0" w:space="0" w:color="auto"/>
        <w:right w:val="none" w:sz="0" w:space="0" w:color="auto"/>
      </w:divBdr>
    </w:div>
    <w:div w:id="1169174989">
      <w:bodyDiv w:val="1"/>
      <w:marLeft w:val="0"/>
      <w:marRight w:val="0"/>
      <w:marTop w:val="0"/>
      <w:marBottom w:val="0"/>
      <w:divBdr>
        <w:top w:val="none" w:sz="0" w:space="0" w:color="auto"/>
        <w:left w:val="none" w:sz="0" w:space="0" w:color="auto"/>
        <w:bottom w:val="none" w:sz="0" w:space="0" w:color="auto"/>
        <w:right w:val="none" w:sz="0" w:space="0" w:color="auto"/>
      </w:divBdr>
    </w:div>
    <w:div w:id="1172792933">
      <w:bodyDiv w:val="1"/>
      <w:marLeft w:val="0"/>
      <w:marRight w:val="0"/>
      <w:marTop w:val="0"/>
      <w:marBottom w:val="0"/>
      <w:divBdr>
        <w:top w:val="none" w:sz="0" w:space="0" w:color="auto"/>
        <w:left w:val="none" w:sz="0" w:space="0" w:color="auto"/>
        <w:bottom w:val="none" w:sz="0" w:space="0" w:color="auto"/>
        <w:right w:val="none" w:sz="0" w:space="0" w:color="auto"/>
      </w:divBdr>
    </w:div>
    <w:div w:id="1197041565">
      <w:bodyDiv w:val="1"/>
      <w:marLeft w:val="0"/>
      <w:marRight w:val="0"/>
      <w:marTop w:val="0"/>
      <w:marBottom w:val="0"/>
      <w:divBdr>
        <w:top w:val="none" w:sz="0" w:space="0" w:color="auto"/>
        <w:left w:val="none" w:sz="0" w:space="0" w:color="auto"/>
        <w:bottom w:val="none" w:sz="0" w:space="0" w:color="auto"/>
        <w:right w:val="none" w:sz="0" w:space="0" w:color="auto"/>
      </w:divBdr>
    </w:div>
    <w:div w:id="1251351207">
      <w:bodyDiv w:val="1"/>
      <w:marLeft w:val="0"/>
      <w:marRight w:val="0"/>
      <w:marTop w:val="0"/>
      <w:marBottom w:val="0"/>
      <w:divBdr>
        <w:top w:val="none" w:sz="0" w:space="0" w:color="auto"/>
        <w:left w:val="none" w:sz="0" w:space="0" w:color="auto"/>
        <w:bottom w:val="none" w:sz="0" w:space="0" w:color="auto"/>
        <w:right w:val="none" w:sz="0" w:space="0" w:color="auto"/>
      </w:divBdr>
    </w:div>
    <w:div w:id="1269701944">
      <w:bodyDiv w:val="1"/>
      <w:marLeft w:val="0"/>
      <w:marRight w:val="0"/>
      <w:marTop w:val="0"/>
      <w:marBottom w:val="0"/>
      <w:divBdr>
        <w:top w:val="none" w:sz="0" w:space="0" w:color="auto"/>
        <w:left w:val="none" w:sz="0" w:space="0" w:color="auto"/>
        <w:bottom w:val="none" w:sz="0" w:space="0" w:color="auto"/>
        <w:right w:val="none" w:sz="0" w:space="0" w:color="auto"/>
      </w:divBdr>
    </w:div>
    <w:div w:id="1275406309">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3530898">
      <w:bodyDiv w:val="1"/>
      <w:marLeft w:val="0"/>
      <w:marRight w:val="0"/>
      <w:marTop w:val="0"/>
      <w:marBottom w:val="0"/>
      <w:divBdr>
        <w:top w:val="none" w:sz="0" w:space="0" w:color="auto"/>
        <w:left w:val="none" w:sz="0" w:space="0" w:color="auto"/>
        <w:bottom w:val="none" w:sz="0" w:space="0" w:color="auto"/>
        <w:right w:val="none" w:sz="0" w:space="0" w:color="auto"/>
      </w:divBdr>
    </w:div>
    <w:div w:id="136316308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72614276">
      <w:bodyDiv w:val="1"/>
      <w:marLeft w:val="0"/>
      <w:marRight w:val="0"/>
      <w:marTop w:val="0"/>
      <w:marBottom w:val="0"/>
      <w:divBdr>
        <w:top w:val="none" w:sz="0" w:space="0" w:color="auto"/>
        <w:left w:val="none" w:sz="0" w:space="0" w:color="auto"/>
        <w:bottom w:val="none" w:sz="0" w:space="0" w:color="auto"/>
        <w:right w:val="none" w:sz="0" w:space="0" w:color="auto"/>
      </w:divBdr>
    </w:div>
    <w:div w:id="1377046515">
      <w:bodyDiv w:val="1"/>
      <w:marLeft w:val="0"/>
      <w:marRight w:val="0"/>
      <w:marTop w:val="0"/>
      <w:marBottom w:val="0"/>
      <w:divBdr>
        <w:top w:val="none" w:sz="0" w:space="0" w:color="auto"/>
        <w:left w:val="none" w:sz="0" w:space="0" w:color="auto"/>
        <w:bottom w:val="none" w:sz="0" w:space="0" w:color="auto"/>
        <w:right w:val="none" w:sz="0" w:space="0" w:color="auto"/>
      </w:divBdr>
    </w:div>
    <w:div w:id="1383404065">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17901560">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39466870">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97444221">
      <w:bodyDiv w:val="1"/>
      <w:marLeft w:val="0"/>
      <w:marRight w:val="0"/>
      <w:marTop w:val="0"/>
      <w:marBottom w:val="0"/>
      <w:divBdr>
        <w:top w:val="none" w:sz="0" w:space="0" w:color="auto"/>
        <w:left w:val="none" w:sz="0" w:space="0" w:color="auto"/>
        <w:bottom w:val="none" w:sz="0" w:space="0" w:color="auto"/>
        <w:right w:val="none" w:sz="0" w:space="0" w:color="auto"/>
      </w:divBdr>
    </w:div>
    <w:div w:id="1661152972">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360346">
      <w:bodyDiv w:val="1"/>
      <w:marLeft w:val="0"/>
      <w:marRight w:val="0"/>
      <w:marTop w:val="0"/>
      <w:marBottom w:val="0"/>
      <w:divBdr>
        <w:top w:val="none" w:sz="0" w:space="0" w:color="auto"/>
        <w:left w:val="none" w:sz="0" w:space="0" w:color="auto"/>
        <w:bottom w:val="none" w:sz="0" w:space="0" w:color="auto"/>
        <w:right w:val="none" w:sz="0" w:space="0" w:color="auto"/>
      </w:divBdr>
    </w:div>
    <w:div w:id="1673488332">
      <w:bodyDiv w:val="1"/>
      <w:marLeft w:val="0"/>
      <w:marRight w:val="0"/>
      <w:marTop w:val="0"/>
      <w:marBottom w:val="0"/>
      <w:divBdr>
        <w:top w:val="none" w:sz="0" w:space="0" w:color="auto"/>
        <w:left w:val="none" w:sz="0" w:space="0" w:color="auto"/>
        <w:bottom w:val="none" w:sz="0" w:space="0" w:color="auto"/>
        <w:right w:val="none" w:sz="0" w:space="0" w:color="auto"/>
      </w:divBdr>
    </w:div>
    <w:div w:id="1694959418">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02586886">
      <w:bodyDiv w:val="1"/>
      <w:marLeft w:val="0"/>
      <w:marRight w:val="0"/>
      <w:marTop w:val="0"/>
      <w:marBottom w:val="0"/>
      <w:divBdr>
        <w:top w:val="none" w:sz="0" w:space="0" w:color="auto"/>
        <w:left w:val="none" w:sz="0" w:space="0" w:color="auto"/>
        <w:bottom w:val="none" w:sz="0" w:space="0" w:color="auto"/>
        <w:right w:val="none" w:sz="0" w:space="0" w:color="auto"/>
      </w:divBdr>
    </w:div>
    <w:div w:id="1739085408">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69504411">
      <w:bodyDiv w:val="1"/>
      <w:marLeft w:val="0"/>
      <w:marRight w:val="0"/>
      <w:marTop w:val="0"/>
      <w:marBottom w:val="0"/>
      <w:divBdr>
        <w:top w:val="none" w:sz="0" w:space="0" w:color="auto"/>
        <w:left w:val="none" w:sz="0" w:space="0" w:color="auto"/>
        <w:bottom w:val="none" w:sz="0" w:space="0" w:color="auto"/>
        <w:right w:val="none" w:sz="0" w:space="0" w:color="auto"/>
      </w:divBdr>
    </w:div>
    <w:div w:id="1772774237">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0273885">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18953558">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35142184">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7526196">
      <w:bodyDiv w:val="1"/>
      <w:marLeft w:val="0"/>
      <w:marRight w:val="0"/>
      <w:marTop w:val="0"/>
      <w:marBottom w:val="0"/>
      <w:divBdr>
        <w:top w:val="none" w:sz="0" w:space="0" w:color="auto"/>
        <w:left w:val="none" w:sz="0" w:space="0" w:color="auto"/>
        <w:bottom w:val="none" w:sz="0" w:space="0" w:color="auto"/>
        <w:right w:val="none" w:sz="0" w:space="0" w:color="auto"/>
      </w:divBdr>
    </w:div>
    <w:div w:id="1867673306">
      <w:bodyDiv w:val="1"/>
      <w:marLeft w:val="0"/>
      <w:marRight w:val="0"/>
      <w:marTop w:val="0"/>
      <w:marBottom w:val="0"/>
      <w:divBdr>
        <w:top w:val="none" w:sz="0" w:space="0" w:color="auto"/>
        <w:left w:val="none" w:sz="0" w:space="0" w:color="auto"/>
        <w:bottom w:val="none" w:sz="0" w:space="0" w:color="auto"/>
        <w:right w:val="none" w:sz="0" w:space="0" w:color="auto"/>
      </w:divBdr>
    </w:div>
    <w:div w:id="1901279911">
      <w:bodyDiv w:val="1"/>
      <w:marLeft w:val="0"/>
      <w:marRight w:val="0"/>
      <w:marTop w:val="0"/>
      <w:marBottom w:val="0"/>
      <w:divBdr>
        <w:top w:val="none" w:sz="0" w:space="0" w:color="auto"/>
        <w:left w:val="none" w:sz="0" w:space="0" w:color="auto"/>
        <w:bottom w:val="none" w:sz="0" w:space="0" w:color="auto"/>
        <w:right w:val="none" w:sz="0" w:space="0" w:color="auto"/>
      </w:divBdr>
    </w:div>
    <w:div w:id="1902252779">
      <w:bodyDiv w:val="1"/>
      <w:marLeft w:val="0"/>
      <w:marRight w:val="0"/>
      <w:marTop w:val="0"/>
      <w:marBottom w:val="0"/>
      <w:divBdr>
        <w:top w:val="none" w:sz="0" w:space="0" w:color="auto"/>
        <w:left w:val="none" w:sz="0" w:space="0" w:color="auto"/>
        <w:bottom w:val="none" w:sz="0" w:space="0" w:color="auto"/>
        <w:right w:val="none" w:sz="0" w:space="0" w:color="auto"/>
      </w:divBdr>
    </w:div>
    <w:div w:id="1903827282">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35429208">
      <w:bodyDiv w:val="1"/>
      <w:marLeft w:val="0"/>
      <w:marRight w:val="0"/>
      <w:marTop w:val="0"/>
      <w:marBottom w:val="0"/>
      <w:divBdr>
        <w:top w:val="none" w:sz="0" w:space="0" w:color="auto"/>
        <w:left w:val="none" w:sz="0" w:space="0" w:color="auto"/>
        <w:bottom w:val="none" w:sz="0" w:space="0" w:color="auto"/>
        <w:right w:val="none" w:sz="0" w:space="0" w:color="auto"/>
      </w:divBdr>
    </w:div>
    <w:div w:id="1942492797">
      <w:bodyDiv w:val="1"/>
      <w:marLeft w:val="0"/>
      <w:marRight w:val="0"/>
      <w:marTop w:val="0"/>
      <w:marBottom w:val="0"/>
      <w:divBdr>
        <w:top w:val="none" w:sz="0" w:space="0" w:color="auto"/>
        <w:left w:val="none" w:sz="0" w:space="0" w:color="auto"/>
        <w:bottom w:val="none" w:sz="0" w:space="0" w:color="auto"/>
        <w:right w:val="none" w:sz="0" w:space="0" w:color="auto"/>
      </w:divBdr>
    </w:div>
    <w:div w:id="1967275530">
      <w:bodyDiv w:val="1"/>
      <w:marLeft w:val="0"/>
      <w:marRight w:val="0"/>
      <w:marTop w:val="0"/>
      <w:marBottom w:val="0"/>
      <w:divBdr>
        <w:top w:val="none" w:sz="0" w:space="0" w:color="auto"/>
        <w:left w:val="none" w:sz="0" w:space="0" w:color="auto"/>
        <w:bottom w:val="none" w:sz="0" w:space="0" w:color="auto"/>
        <w:right w:val="none" w:sz="0" w:space="0" w:color="auto"/>
      </w:divBdr>
    </w:div>
    <w:div w:id="1979604438">
      <w:bodyDiv w:val="1"/>
      <w:marLeft w:val="0"/>
      <w:marRight w:val="0"/>
      <w:marTop w:val="0"/>
      <w:marBottom w:val="0"/>
      <w:divBdr>
        <w:top w:val="none" w:sz="0" w:space="0" w:color="auto"/>
        <w:left w:val="none" w:sz="0" w:space="0" w:color="auto"/>
        <w:bottom w:val="none" w:sz="0" w:space="0" w:color="auto"/>
        <w:right w:val="none" w:sz="0" w:space="0" w:color="auto"/>
      </w:divBdr>
    </w:div>
    <w:div w:id="1981492968">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633366">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57974030">
      <w:bodyDiv w:val="1"/>
      <w:marLeft w:val="0"/>
      <w:marRight w:val="0"/>
      <w:marTop w:val="0"/>
      <w:marBottom w:val="0"/>
      <w:divBdr>
        <w:top w:val="none" w:sz="0" w:space="0" w:color="auto"/>
        <w:left w:val="none" w:sz="0" w:space="0" w:color="auto"/>
        <w:bottom w:val="none" w:sz="0" w:space="0" w:color="auto"/>
        <w:right w:val="none" w:sz="0" w:space="0" w:color="auto"/>
      </w:divBdr>
    </w:div>
    <w:div w:id="2060468992">
      <w:bodyDiv w:val="1"/>
      <w:marLeft w:val="0"/>
      <w:marRight w:val="0"/>
      <w:marTop w:val="0"/>
      <w:marBottom w:val="0"/>
      <w:divBdr>
        <w:top w:val="none" w:sz="0" w:space="0" w:color="auto"/>
        <w:left w:val="none" w:sz="0" w:space="0" w:color="auto"/>
        <w:bottom w:val="none" w:sz="0" w:space="0" w:color="auto"/>
        <w:right w:val="none" w:sz="0" w:space="0" w:color="auto"/>
      </w:divBdr>
      <w:divsChild>
        <w:div w:id="271017732">
          <w:marLeft w:val="0"/>
          <w:marRight w:val="0"/>
          <w:marTop w:val="0"/>
          <w:marBottom w:val="0"/>
          <w:divBdr>
            <w:top w:val="none" w:sz="0" w:space="0" w:color="auto"/>
            <w:left w:val="none" w:sz="0" w:space="0" w:color="auto"/>
            <w:bottom w:val="none" w:sz="0" w:space="0" w:color="auto"/>
            <w:right w:val="none" w:sz="0" w:space="0" w:color="auto"/>
          </w:divBdr>
          <w:divsChild>
            <w:div w:id="1816533174">
              <w:marLeft w:val="0"/>
              <w:marRight w:val="0"/>
              <w:marTop w:val="0"/>
              <w:marBottom w:val="0"/>
              <w:divBdr>
                <w:top w:val="none" w:sz="0" w:space="0" w:color="auto"/>
                <w:left w:val="none" w:sz="0" w:space="0" w:color="auto"/>
                <w:bottom w:val="none" w:sz="0" w:space="0" w:color="auto"/>
                <w:right w:val="none" w:sz="0" w:space="0" w:color="auto"/>
              </w:divBdr>
              <w:divsChild>
                <w:div w:id="1667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4109">
          <w:marLeft w:val="0"/>
          <w:marRight w:val="0"/>
          <w:marTop w:val="0"/>
          <w:marBottom w:val="0"/>
          <w:divBdr>
            <w:top w:val="none" w:sz="0" w:space="0" w:color="auto"/>
            <w:left w:val="none" w:sz="0" w:space="0" w:color="auto"/>
            <w:bottom w:val="none" w:sz="0" w:space="0" w:color="auto"/>
            <w:right w:val="none" w:sz="0" w:space="0" w:color="auto"/>
          </w:divBdr>
          <w:divsChild>
            <w:div w:id="1891267230">
              <w:marLeft w:val="0"/>
              <w:marRight w:val="0"/>
              <w:marTop w:val="0"/>
              <w:marBottom w:val="0"/>
              <w:divBdr>
                <w:top w:val="none" w:sz="0" w:space="0" w:color="auto"/>
                <w:left w:val="none" w:sz="0" w:space="0" w:color="auto"/>
                <w:bottom w:val="none" w:sz="0" w:space="0" w:color="auto"/>
                <w:right w:val="none" w:sz="0" w:space="0" w:color="auto"/>
              </w:divBdr>
              <w:divsChild>
                <w:div w:id="19764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0143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71FAA-9552-4A2D-B65D-4CA3A576F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95</TotalTime>
  <Pages>68</Pages>
  <Words>12442</Words>
  <Characters>70923</Characters>
  <Application>Microsoft Office Word</Application>
  <DocSecurity>0</DocSecurity>
  <Lines>591</Lines>
  <Paragraphs>166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Sau</Company>
  <LinksUpToDate>false</LinksUpToDate>
  <CharactersWithSpaces>83199</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deniz</dc:creator>
  <cp:lastModifiedBy>Selin Şahin</cp:lastModifiedBy>
  <cp:revision>19</cp:revision>
  <cp:lastPrinted>2025-01-09T11:01:00Z</cp:lastPrinted>
  <dcterms:created xsi:type="dcterms:W3CDTF">2025-01-09T09:13:00Z</dcterms:created>
  <dcterms:modified xsi:type="dcterms:W3CDTF">2025-01-09T11:13:00Z</dcterms:modified>
</cp:coreProperties>
</file>